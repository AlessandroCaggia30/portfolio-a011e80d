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4AC3" w14:textId="7CF93D42" w:rsidR="004E6F1D" w:rsidRDefault="004C119B" w:rsidP="0084569D">
      <w:pPr>
        <w:pStyle w:val="ImagePlaceholder"/>
        <w:spacing w:before="48" w:after="48"/>
      </w:pPr>
      <w:r>
        <w:t>2</w:t>
      </w:r>
    </w:p>
    <w:p w14:paraId="5CAAD6EE" w14:textId="7B344763" w:rsidR="004E6F1D" w:rsidRDefault="004E6F1D" w:rsidP="0084569D">
      <w:pPr>
        <w:pStyle w:val="ImagePlaceholder"/>
        <w:spacing w:before="48" w:after="48"/>
      </w:pPr>
    </w:p>
    <w:p w14:paraId="21045C3A" w14:textId="77777777" w:rsidR="004E6F1D" w:rsidRDefault="004E6F1D" w:rsidP="0084569D">
      <w:pPr>
        <w:pStyle w:val="ImagePlaceholder"/>
        <w:spacing w:before="48" w:after="48"/>
      </w:pPr>
    </w:p>
    <w:p w14:paraId="3F52E8E6" w14:textId="69966ECD" w:rsidR="004E6F1D" w:rsidRDefault="004E6F1D" w:rsidP="0084569D">
      <w:pPr>
        <w:pStyle w:val="ImagePlaceholder"/>
        <w:spacing w:before="48" w:after="48"/>
      </w:pPr>
    </w:p>
    <w:p w14:paraId="6ABD927F" w14:textId="195DCAAE" w:rsidR="004E6F1D" w:rsidRDefault="004E6F1D" w:rsidP="0084569D">
      <w:pPr>
        <w:pStyle w:val="ImagePlaceholder"/>
        <w:spacing w:before="48" w:after="48"/>
      </w:pPr>
    </w:p>
    <w:p w14:paraId="05AA1544" w14:textId="6EEDF129" w:rsidR="004E6F1D" w:rsidRDefault="00F90818" w:rsidP="0084569D">
      <w:pPr>
        <w:pStyle w:val="ImagePlaceholder"/>
        <w:spacing w:before="48" w:after="48"/>
      </w:pP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0640" behindDoc="1" locked="1" layoutInCell="1" allowOverlap="1" wp14:anchorId="66A511D5" wp14:editId="5790854D">
                <wp:simplePos x="0" y="0"/>
                <wp:positionH relativeFrom="column">
                  <wp:posOffset>-284480</wp:posOffset>
                </wp:positionH>
                <wp:positionV relativeFrom="paragraph">
                  <wp:posOffset>-451485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80CD8" w14:textId="18E14007" w:rsidR="00F90818" w:rsidRPr="007610E3" w:rsidRDefault="00F90818" w:rsidP="00F90818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Eu</w:t>
                            </w:r>
                            <w:r w:rsidR="00707405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Development: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widening and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Depening</w:t>
                            </w:r>
                            <w:proofErr w:type="spellEnd"/>
                          </w:p>
                          <w:p w14:paraId="1181A8EB" w14:textId="12A82A80" w:rsidR="00F90818" w:rsidRPr="007610E3" w:rsidRDefault="00F90818" w:rsidP="00F90818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EEP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511D5" id="Rectangle 1" o:spid="_x0000_s1026" alt="&quot;&quot;" style="position:absolute;left:0;text-align:left;margin-left:-22.4pt;margin-top:-35.55pt;width:618.2pt;height:42.6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" fillcolor="#0070c0" strokecolor="#00b0f0" strokeweight="1pt">
                <v:textbox>
                  <w:txbxContent>
                    <w:p w14:paraId="6E280CD8" w14:textId="18E14007" w:rsidR="00F90818" w:rsidRPr="007610E3" w:rsidRDefault="00F90818" w:rsidP="00F90818">
                      <w:pP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Eu</w:t>
                      </w:r>
                      <w:r w:rsidR="00707405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Development: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widening and </w:t>
                      </w:r>
                      <w:proofErr w:type="spellStart"/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Depening</w:t>
                      </w:r>
                      <w:proofErr w:type="spellEnd"/>
                    </w:p>
                    <w:p w14:paraId="1181A8EB" w14:textId="12A82A80" w:rsidR="00F90818" w:rsidRPr="007610E3" w:rsidRDefault="00F90818" w:rsidP="00F90818">
                      <w:pP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EEP 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FE803B" w14:textId="0D065409" w:rsidR="004E6F1D" w:rsidRDefault="004E6F1D" w:rsidP="0084569D">
      <w:pPr>
        <w:pStyle w:val="ImagePlaceholder"/>
        <w:spacing w:before="48" w:after="48"/>
      </w:pPr>
    </w:p>
    <w:p w14:paraId="068A4FEC" w14:textId="6831E55D" w:rsidR="004E6F1D" w:rsidRDefault="004E6F1D" w:rsidP="0084569D">
      <w:pPr>
        <w:pStyle w:val="ImagePlaceholder"/>
        <w:spacing w:before="48" w:after="48"/>
      </w:pPr>
    </w:p>
    <w:p w14:paraId="0328C736" w14:textId="151CA97F" w:rsidR="004E6F1D" w:rsidRDefault="004E6F1D" w:rsidP="0084569D">
      <w:pPr>
        <w:pStyle w:val="ImagePlaceholder"/>
        <w:spacing w:before="48" w:after="48"/>
      </w:pPr>
    </w:p>
    <w:p w14:paraId="4E6F181E" w14:textId="0CE46BF7" w:rsidR="004E6F1D" w:rsidRDefault="004E6F1D" w:rsidP="0084569D">
      <w:pPr>
        <w:pStyle w:val="ImagePlaceholder"/>
        <w:spacing w:before="48" w:after="48"/>
      </w:pPr>
    </w:p>
    <w:p w14:paraId="22686E4A" w14:textId="30EEA3E4" w:rsidR="00707405" w:rsidRDefault="00707405" w:rsidP="0084569D">
      <w:pPr>
        <w:pStyle w:val="ImagePlaceholder"/>
        <w:spacing w:before="48" w:after="48"/>
      </w:pPr>
    </w:p>
    <w:p w14:paraId="2BE94455" w14:textId="1A294E30" w:rsidR="00707405" w:rsidRDefault="00707405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70FE41C" wp14:editId="1FEFB890">
                <wp:simplePos x="0" y="0"/>
                <wp:positionH relativeFrom="column">
                  <wp:posOffset>33655</wp:posOffset>
                </wp:positionH>
                <wp:positionV relativeFrom="paragraph">
                  <wp:posOffset>21053</wp:posOffset>
                </wp:positionV>
                <wp:extent cx="7156884" cy="251927"/>
                <wp:effectExtent l="0" t="0" r="19050" b="15240"/>
                <wp:wrapNone/>
                <wp:docPr id="1799547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884" cy="251927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AFCA2" w14:textId="62B2F025" w:rsidR="00707405" w:rsidRPr="00707405" w:rsidRDefault="00707405" w:rsidP="0070740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0740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Widening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FE41C" id="_x0000_s1027" style="position:absolute;left:0;text-align:left;margin-left:2.65pt;margin-top:1.65pt;width:563.55pt;height:19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" fillcolor="white [3201]" strokecolor="#0070c0" strokeweight="1pt">
                <v:textbox>
                  <w:txbxContent>
                    <w:p w14:paraId="4F7AFCA2" w14:textId="62B2F025" w:rsidR="00707405" w:rsidRPr="00707405" w:rsidRDefault="00707405" w:rsidP="00707405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707405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Widening</w:t>
                      </w:r>
                    </w:p>
                  </w:txbxContent>
                </v:textbox>
              </v:rect>
            </w:pict>
          </mc:Fallback>
        </mc:AlternateContent>
      </w:r>
    </w:p>
    <w:p w14:paraId="2D8B0116" w14:textId="78386FC8" w:rsidR="00707405" w:rsidRDefault="00707405" w:rsidP="0084569D">
      <w:pPr>
        <w:pStyle w:val="ImagePlaceholder"/>
        <w:spacing w:before="48" w:after="48"/>
      </w:pPr>
    </w:p>
    <w:p w14:paraId="736699B5" w14:textId="32A874A3" w:rsidR="00707405" w:rsidRDefault="00707405" w:rsidP="0084569D">
      <w:pPr>
        <w:pStyle w:val="ImagePlaceholder"/>
        <w:spacing w:before="48" w:after="48"/>
      </w:pPr>
    </w:p>
    <w:p w14:paraId="0EF80DDF" w14:textId="1836FF83" w:rsidR="00707405" w:rsidRDefault="00707405" w:rsidP="0084569D">
      <w:pPr>
        <w:pStyle w:val="ImagePlaceholder"/>
        <w:spacing w:before="48" w:after="48"/>
      </w:pPr>
    </w:p>
    <w:p w14:paraId="7DB83D7B" w14:textId="2CEA7EC3" w:rsidR="00707405" w:rsidRDefault="00707405" w:rsidP="00707405">
      <w:pPr>
        <w:pStyle w:val="ImagePlaceholder"/>
        <w:spacing w:before="48" w:after="48"/>
        <w:ind w:left="0"/>
      </w:pPr>
    </w:p>
    <w:p w14:paraId="16FD04E7" w14:textId="5CC9C4C1" w:rsidR="004E6F1D" w:rsidRDefault="004E6F1D" w:rsidP="0084569D">
      <w:pPr>
        <w:pStyle w:val="ImagePlaceholder"/>
        <w:spacing w:before="48" w:after="48"/>
      </w:pPr>
    </w:p>
    <w:p w14:paraId="03B1DFC6" w14:textId="44071CD8" w:rsidR="004E6F1D" w:rsidRDefault="00AD6237" w:rsidP="0084569D">
      <w:pPr>
        <w:pStyle w:val="ImagePlaceholder"/>
        <w:spacing w:before="48" w:after="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64BC1703" wp14:editId="3A47358C">
                <wp:simplePos x="0" y="0"/>
                <wp:positionH relativeFrom="column">
                  <wp:posOffset>3756152</wp:posOffset>
                </wp:positionH>
                <wp:positionV relativeFrom="paragraph">
                  <wp:posOffset>12700</wp:posOffset>
                </wp:positionV>
                <wp:extent cx="3461385" cy="2696440"/>
                <wp:effectExtent l="0" t="0" r="5715" b="8890"/>
                <wp:wrapNone/>
                <wp:docPr id="161045206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1385" cy="2696440"/>
                          <a:chOff x="0" y="0"/>
                          <a:chExt cx="3145790" cy="2365998"/>
                        </a:xfrm>
                      </wpg:grpSpPr>
                      <pic:pic xmlns:pic="http://schemas.openxmlformats.org/drawingml/2006/picture">
                        <pic:nvPicPr>
                          <pic:cNvPr id="876362419" name="Picture 4" descr="A map of europe with different colored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58"/>
                          <a:stretch/>
                        </pic:blipFill>
                        <pic:spPr bwMode="auto">
                          <a:xfrm>
                            <a:off x="0" y="0"/>
                            <a:ext cx="3145790" cy="209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02059124" name="Rectangle 7"/>
                        <wps:cNvSpPr/>
                        <wps:spPr>
                          <a:xfrm>
                            <a:off x="25289" y="2127038"/>
                            <a:ext cx="3104066" cy="2389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EFF6BD" w14:textId="77777777" w:rsidR="00995362" w:rsidRPr="00995362" w:rsidRDefault="00995362" w:rsidP="00995362">
                              <w:pPr>
                                <w:tabs>
                                  <w:tab w:val="left" w:pos="1535"/>
                                </w:tabs>
                                <w:ind w:left="0"/>
                                <w:rPr>
                                  <w:rFonts w:ascii="Garamond" w:hAnsi="Garamond"/>
                                  <w:sz w:val="12"/>
                                  <w:szCs w:val="12"/>
                                </w:rPr>
                              </w:pPr>
                              <w:r w:rsidRPr="00995362">
                                <w:rPr>
                                  <w:rFonts w:ascii="Garamond" w:hAnsi="Garamond"/>
                                  <w:sz w:val="12"/>
                                  <w:szCs w:val="12"/>
                                </w:rPr>
                                <w:t>*1June 1993 Copenhagen criteria for accession of Central and Eastern European Countries</w:t>
                              </w:r>
                            </w:p>
                            <w:p w14:paraId="49D95D9E" w14:textId="77777777" w:rsidR="00995362" w:rsidRPr="00995362" w:rsidRDefault="00995362" w:rsidP="00995362">
                              <w:pPr>
                                <w:tabs>
                                  <w:tab w:val="left" w:pos="1535"/>
                                </w:tabs>
                                <w:ind w:left="0"/>
                                <w:rPr>
                                  <w:rFonts w:ascii="Garamond" w:hAnsi="Garamond"/>
                                  <w:sz w:val="12"/>
                                  <w:szCs w:val="12"/>
                                </w:rPr>
                              </w:pPr>
                              <w:r w:rsidRPr="00995362">
                                <w:rPr>
                                  <w:rFonts w:ascii="Garamond" w:hAnsi="Garamond"/>
                                  <w:sz w:val="12"/>
                                  <w:szCs w:val="12"/>
                                </w:rPr>
                                <w:t>*2This is the third “Copenhagen criterion”</w:t>
                              </w:r>
                            </w:p>
                            <w:p w14:paraId="09556C65" w14:textId="77777777" w:rsidR="00995362" w:rsidRPr="00995362" w:rsidRDefault="00995362" w:rsidP="00995362">
                              <w:pPr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BC1703" id="Group 1" o:spid="_x0000_s1028" style="position:absolute;left:0;text-align:left;margin-left:295.75pt;margin-top:1pt;width:272.55pt;height:212.3pt;z-index:251787264;mso-width-relative:margin;mso-height-relative:margin" coordsize="31457,2365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9" type="#_x0000_t75" alt="A map of europe with different colored squares&#10;&#10;Description automatically generated" style="position:absolute;width:31457;height:209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">
                  <v:imagedata r:id="rId11" o:title="A map of europe with different colored squares&#10;&#10;Description automatically generated" cropright="3315f"/>
                </v:shape>
                <v:rect id="Rectangle 7" o:spid="_x0000_s1030" style="position:absolute;left:252;top:21270;width:31041;height:23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" fillcolor="white [3201]" strokecolor="#958b8b [3209]" strokeweight="1pt">
                  <v:textbox>
                    <w:txbxContent>
                      <w:p w14:paraId="0DEFF6BD" w14:textId="77777777" w:rsidR="00995362" w:rsidRPr="00995362" w:rsidRDefault="00995362" w:rsidP="00995362">
                        <w:pPr>
                          <w:tabs>
                            <w:tab w:val="left" w:pos="1535"/>
                          </w:tabs>
                          <w:ind w:left="0"/>
                          <w:rPr>
                            <w:rFonts w:ascii="Garamond" w:hAnsi="Garamond"/>
                            <w:sz w:val="12"/>
                            <w:szCs w:val="12"/>
                          </w:rPr>
                        </w:pPr>
                        <w:r w:rsidRPr="00995362">
                          <w:rPr>
                            <w:rFonts w:ascii="Garamond" w:hAnsi="Garamond"/>
                            <w:sz w:val="12"/>
                            <w:szCs w:val="12"/>
                          </w:rPr>
                          <w:t>*1June 1993 Copenhagen criteria for accession of Central and Eastern European Countries</w:t>
                        </w:r>
                      </w:p>
                      <w:p w14:paraId="49D95D9E" w14:textId="77777777" w:rsidR="00995362" w:rsidRPr="00995362" w:rsidRDefault="00995362" w:rsidP="00995362">
                        <w:pPr>
                          <w:tabs>
                            <w:tab w:val="left" w:pos="1535"/>
                          </w:tabs>
                          <w:ind w:left="0"/>
                          <w:rPr>
                            <w:rFonts w:ascii="Garamond" w:hAnsi="Garamond"/>
                            <w:sz w:val="12"/>
                            <w:szCs w:val="12"/>
                          </w:rPr>
                        </w:pPr>
                        <w:r w:rsidRPr="00995362">
                          <w:rPr>
                            <w:rFonts w:ascii="Garamond" w:hAnsi="Garamond"/>
                            <w:sz w:val="12"/>
                            <w:szCs w:val="12"/>
                          </w:rPr>
                          <w:t>*2This is the third “Copenhagen criterion”</w:t>
                        </w:r>
                      </w:p>
                      <w:p w14:paraId="09556C65" w14:textId="77777777" w:rsidR="00995362" w:rsidRPr="00995362" w:rsidRDefault="00995362" w:rsidP="00995362">
                        <w:pPr>
                          <w:ind w:left="0"/>
                          <w:jc w:val="center"/>
                          <w:rPr>
                            <w:rFonts w:ascii="Garamond" w:hAnsi="Garamond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BD5E43">
        <w:rPr>
          <w:rFonts w:ascii="Garamond" w:hAnsi="Garamond"/>
          <w:noProof/>
          <w:color w:val="FFFFFF" w:themeColor="background1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99FFF47" wp14:editId="57FF0AE9">
                <wp:simplePos x="0" y="0"/>
                <wp:positionH relativeFrom="column">
                  <wp:posOffset>3488787</wp:posOffset>
                </wp:positionH>
                <wp:positionV relativeFrom="paragraph">
                  <wp:posOffset>34534</wp:posOffset>
                </wp:positionV>
                <wp:extent cx="219807" cy="3176270"/>
                <wp:effectExtent l="0" t="0" r="8890" b="11430"/>
                <wp:wrapNone/>
                <wp:docPr id="1280712053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07" cy="31762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CB75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274.7pt;margin-top:2.7pt;width:17.3pt;height:250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" adj="125" strokecolor="#2f3748 [3204]" strokeweight=".5pt">
                <v:stroke joinstyle="miter"/>
              </v:shape>
            </w:pict>
          </mc:Fallback>
        </mc:AlternateContent>
      </w:r>
      <w:r w:rsidR="00D00B48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2FA398" wp14:editId="24CE6A7D">
                <wp:simplePos x="0" y="0"/>
                <wp:positionH relativeFrom="column">
                  <wp:posOffset>1077595</wp:posOffset>
                </wp:positionH>
                <wp:positionV relativeFrom="paragraph">
                  <wp:posOffset>38735</wp:posOffset>
                </wp:positionV>
                <wp:extent cx="845185" cy="811530"/>
                <wp:effectExtent l="0" t="0" r="18415" b="13970"/>
                <wp:wrapNone/>
                <wp:docPr id="5177789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85" cy="811530"/>
                        </a:xfrm>
                        <a:prstGeom prst="rect">
                          <a:avLst/>
                        </a:prstGeom>
                        <a:ln>
                          <a:solidFill>
                            <a:srgbClr val="A8D6ED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4B1CE" w14:textId="098D41C7" w:rsidR="00AD1587" w:rsidRPr="007E59E3" w:rsidRDefault="00F90818" w:rsidP="00560EAA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1948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OEEC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(Marshall Plan): provide aid while embedding Ger into a supranational entity</w:t>
                            </w:r>
                            <w:r w:rsidR="003A0731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.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Success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! =&gt;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further cooperation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sym w:font="Wingdings" w:char="F04A"/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FA398" id="_x0000_s1031" style="position:absolute;left:0;text-align:left;margin-left:84.85pt;margin-top:3.05pt;width:66.55pt;height:63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" fillcolor="white [3201]" strokecolor="#a8d6ed" strokeweight="1pt">
                <v:textbox>
                  <w:txbxContent>
                    <w:p w14:paraId="40D4B1CE" w14:textId="098D41C7" w:rsidR="00AD1587" w:rsidRPr="007E59E3" w:rsidRDefault="00F90818" w:rsidP="00560EAA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1948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OEEC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(Marshall Plan): provide aid while embedding Ger into a supranational entity</w:t>
                      </w:r>
                      <w:r w:rsidR="003A0731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.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Success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! =&gt;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further cooperation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sym w:font="Wingdings" w:char="F04A"/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00B48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6764CB" wp14:editId="0449F87C">
                <wp:simplePos x="0" y="0"/>
                <wp:positionH relativeFrom="column">
                  <wp:posOffset>24765</wp:posOffset>
                </wp:positionH>
                <wp:positionV relativeFrom="paragraph">
                  <wp:posOffset>27305</wp:posOffset>
                </wp:positionV>
                <wp:extent cx="882015" cy="817245"/>
                <wp:effectExtent l="0" t="0" r="6985" b="8255"/>
                <wp:wrapNone/>
                <wp:docPr id="1954930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17245"/>
                        </a:xfrm>
                        <a:prstGeom prst="rect">
                          <a:avLst/>
                        </a:prstGeom>
                        <a:ln>
                          <a:solidFill>
                            <a:srgbClr val="B4EEE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7BDE0" w14:textId="1ACAE2C8" w:rsidR="00560EAA" w:rsidRPr="007E59E3" w:rsidRDefault="00F90818" w:rsidP="00AD158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After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WWII: Eu needed money for reconstruction </w:t>
                            </w:r>
                            <w:r w:rsidR="003A5B39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&amp;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to avoid new wars + Us need</w:t>
                            </w:r>
                            <w:r w:rsidR="003A5B39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ed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a strong block vs </w:t>
                            </w:r>
                            <w:r w:rsidR="003A5B39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USSR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.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BUT 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for this strong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701464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Ger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(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worrying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)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764CB" id="_x0000_s1032" style="position:absolute;left:0;text-align:left;margin-left:1.95pt;margin-top:2.15pt;width:69.45pt;height:64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" fillcolor="white [3201]" strokecolor="#b4eeee" strokeweight="1pt">
                <v:textbox>
                  <w:txbxContent>
                    <w:p w14:paraId="4727BDE0" w14:textId="1ACAE2C8" w:rsidR="00560EAA" w:rsidRPr="007E59E3" w:rsidRDefault="00F90818" w:rsidP="00AD1587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After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WWII: Eu needed money for reconstruction </w:t>
                      </w:r>
                      <w:r w:rsidR="003A5B39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&amp;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to avoid new wars + Us need</w:t>
                      </w:r>
                      <w:r w:rsidR="003A5B39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ed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a strong block vs </w:t>
                      </w:r>
                      <w:r w:rsidR="003A5B39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USSR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.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BUT 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for this strong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  <w:r w:rsidR="00701464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Ger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(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worrying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)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D00B4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28BD1D" wp14:editId="51CD29E0">
                <wp:simplePos x="0" y="0"/>
                <wp:positionH relativeFrom="column">
                  <wp:posOffset>929005</wp:posOffset>
                </wp:positionH>
                <wp:positionV relativeFrom="paragraph">
                  <wp:posOffset>474980</wp:posOffset>
                </wp:positionV>
                <wp:extent cx="137160" cy="0"/>
                <wp:effectExtent l="0" t="63500" r="0" b="76200"/>
                <wp:wrapNone/>
                <wp:docPr id="17451561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48F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3.15pt;margin-top:37.4pt;width:10.8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" strokecolor="#2f3748 [3204]" strokeweight=".5pt">
                <v:stroke endarrow="block" joinstyle="miter"/>
              </v:shape>
            </w:pict>
          </mc:Fallback>
        </mc:AlternateContent>
      </w:r>
      <w:r w:rsidR="007E59E3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0EB515" wp14:editId="1DD81527">
                <wp:simplePos x="0" y="0"/>
                <wp:positionH relativeFrom="column">
                  <wp:posOffset>2083870</wp:posOffset>
                </wp:positionH>
                <wp:positionV relativeFrom="paragraph">
                  <wp:posOffset>28107</wp:posOffset>
                </wp:positionV>
                <wp:extent cx="1383064" cy="852805"/>
                <wp:effectExtent l="0" t="0" r="13970" b="10795"/>
                <wp:wrapNone/>
                <wp:docPr id="892211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64" cy="852805"/>
                        </a:xfrm>
                        <a:prstGeom prst="rect">
                          <a:avLst/>
                        </a:prstGeom>
                        <a:ln>
                          <a:solidFill>
                            <a:srgbClr val="5BB6E8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22B0C" w14:textId="655937D7" w:rsidR="00560EAA" w:rsidRPr="007E59E3" w:rsidRDefault="00F90818" w:rsidP="00560EAA">
                            <w:pPr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1951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European Coal and Steel Community (Treaty of Paris): Bel, Fra, Ger, Ita, Net and Lux  place their coal</w:t>
                            </w:r>
                            <w:r w:rsidR="007E59E3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/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steel under control of a </w:t>
                            </w:r>
                            <w:proofErr w:type="spellStart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supranat</w:t>
                            </w:r>
                            <w:proofErr w:type="spellEnd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auth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.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AD1587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Aim: g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through cooperation + control key resources for Ger </w:t>
                            </w:r>
                            <w:proofErr w:type="spellStart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rearment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EB515" id="_x0000_s1033" style="position:absolute;left:0;text-align:left;margin-left:164.1pt;margin-top:2.2pt;width:108.9pt;height:67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" fillcolor="white [3201]" strokecolor="#5bb6e8" strokeweight="1pt">
                <v:textbox>
                  <w:txbxContent>
                    <w:p w14:paraId="5EE22B0C" w14:textId="655937D7" w:rsidR="00560EAA" w:rsidRPr="007E59E3" w:rsidRDefault="00F90818" w:rsidP="00560EAA">
                      <w:pPr>
                        <w:ind w:left="0"/>
                        <w:rPr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1951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European Coal and Steel Community (Treaty of Paris): Bel, Fra, Ger, Ita, Net and Lux  place their coal</w:t>
                      </w:r>
                      <w:r w:rsidR="007E59E3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/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steel under control of a </w:t>
                      </w:r>
                      <w:proofErr w:type="spellStart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supranat</w:t>
                      </w:r>
                      <w:proofErr w:type="spellEnd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auth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.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</w:t>
                      </w:r>
                      <w:r w:rsidR="00AD1587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Aim: g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through cooperation + control key resources for Ger </w:t>
                      </w:r>
                      <w:proofErr w:type="spellStart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rearment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9E257D7" w14:textId="52B9FC0B" w:rsidR="004E6F1D" w:rsidRDefault="004E6F1D" w:rsidP="0084569D">
      <w:pPr>
        <w:pStyle w:val="ImagePlaceholder"/>
        <w:spacing w:before="48" w:after="48"/>
      </w:pPr>
    </w:p>
    <w:p w14:paraId="5B50B3B0" w14:textId="3EDFA400" w:rsidR="004E6F1D" w:rsidRDefault="004E6F1D" w:rsidP="0084569D">
      <w:pPr>
        <w:pStyle w:val="ImagePlaceholder"/>
        <w:spacing w:before="48" w:after="48"/>
      </w:pPr>
    </w:p>
    <w:p w14:paraId="420A45F2" w14:textId="5BEBC1B4" w:rsidR="004E6F1D" w:rsidRDefault="004E6F1D" w:rsidP="0084569D">
      <w:pPr>
        <w:pStyle w:val="ImagePlaceholder"/>
        <w:spacing w:before="48" w:after="48"/>
      </w:pPr>
    </w:p>
    <w:p w14:paraId="52F04E3C" w14:textId="541AEEAE" w:rsidR="00F90818" w:rsidRDefault="00F90818" w:rsidP="0084569D">
      <w:pPr>
        <w:pStyle w:val="ImagePlaceholder"/>
        <w:spacing w:before="48" w:after="48"/>
      </w:pPr>
    </w:p>
    <w:p w14:paraId="6B9A885E" w14:textId="52C6630D" w:rsidR="00F90818" w:rsidRDefault="00F90818" w:rsidP="0084569D">
      <w:pPr>
        <w:pStyle w:val="ImagePlaceholder"/>
        <w:spacing w:before="48" w:after="48"/>
      </w:pPr>
    </w:p>
    <w:p w14:paraId="7EC21030" w14:textId="1E9A95B0" w:rsidR="00F90818" w:rsidRDefault="00F90818" w:rsidP="0084569D">
      <w:pPr>
        <w:pStyle w:val="ImagePlaceholder"/>
        <w:spacing w:before="48" w:after="48"/>
      </w:pPr>
    </w:p>
    <w:p w14:paraId="2BC7AF92" w14:textId="43100A41" w:rsidR="00F90818" w:rsidRDefault="003F7DE0" w:rsidP="0084569D">
      <w:pPr>
        <w:pStyle w:val="ImagePlaceholder"/>
        <w:spacing w:before="48" w:after="48"/>
      </w:pPr>
      <w:proofErr w:type="spellStart"/>
      <w:r>
        <w:t>xq</w:t>
      </w:r>
      <w:proofErr w:type="spellEnd"/>
    </w:p>
    <w:p w14:paraId="7BB3FEC9" w14:textId="52AFA4E7" w:rsidR="00F90818" w:rsidRDefault="00F90818" w:rsidP="0084569D">
      <w:pPr>
        <w:pStyle w:val="ImagePlaceholder"/>
        <w:spacing w:before="48" w:after="48"/>
      </w:pPr>
    </w:p>
    <w:p w14:paraId="65154EBF" w14:textId="5A3F27C4" w:rsidR="00F90818" w:rsidRDefault="00F90818" w:rsidP="0084569D">
      <w:pPr>
        <w:pStyle w:val="ImagePlaceholder"/>
        <w:spacing w:before="48" w:after="48"/>
      </w:pPr>
    </w:p>
    <w:p w14:paraId="6CD40593" w14:textId="7F03517A" w:rsidR="00F90818" w:rsidRDefault="007E59E3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C120DA" wp14:editId="261FEBD0">
                <wp:simplePos x="0" y="0"/>
                <wp:positionH relativeFrom="column">
                  <wp:posOffset>1932038</wp:posOffset>
                </wp:positionH>
                <wp:positionV relativeFrom="paragraph">
                  <wp:posOffset>18415</wp:posOffset>
                </wp:positionV>
                <wp:extent cx="137160" cy="0"/>
                <wp:effectExtent l="0" t="63500" r="0" b="76200"/>
                <wp:wrapNone/>
                <wp:docPr id="6946350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180E1" id="Straight Arrow Connector 4" o:spid="_x0000_s1026" type="#_x0000_t32" style="position:absolute;margin-left:152.15pt;margin-top:1.45pt;width:10.8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" strokecolor="#2f3748 [3204]" strokeweight=".5pt">
                <v:stroke endarrow="block" joinstyle="miter"/>
              </v:shape>
            </w:pict>
          </mc:Fallback>
        </mc:AlternateContent>
      </w:r>
    </w:p>
    <w:p w14:paraId="5C8CA106" w14:textId="460E4117" w:rsidR="00F90818" w:rsidRDefault="00F90818" w:rsidP="0084569D">
      <w:pPr>
        <w:pStyle w:val="ImagePlaceholder"/>
        <w:spacing w:before="48" w:after="48"/>
      </w:pPr>
    </w:p>
    <w:p w14:paraId="1729CB1A" w14:textId="34A21638" w:rsidR="00F90818" w:rsidRDefault="00F90818" w:rsidP="0084569D">
      <w:pPr>
        <w:pStyle w:val="ImagePlaceholder"/>
        <w:spacing w:before="48" w:after="48"/>
      </w:pPr>
    </w:p>
    <w:p w14:paraId="67A49CD3" w14:textId="34742D6B" w:rsidR="00F90818" w:rsidRDefault="00F90818" w:rsidP="0084569D">
      <w:pPr>
        <w:pStyle w:val="ImagePlaceholder"/>
        <w:spacing w:before="48" w:after="48"/>
      </w:pPr>
    </w:p>
    <w:p w14:paraId="63953880" w14:textId="12D5BE8B" w:rsidR="00F90818" w:rsidRDefault="00F90818" w:rsidP="0084569D">
      <w:pPr>
        <w:pStyle w:val="ImagePlaceholder"/>
        <w:spacing w:before="48" w:after="48"/>
      </w:pPr>
    </w:p>
    <w:p w14:paraId="59651BAA" w14:textId="2F7C2900" w:rsidR="00F90818" w:rsidRDefault="00F90818" w:rsidP="0084569D">
      <w:pPr>
        <w:pStyle w:val="ImagePlaceholder"/>
        <w:spacing w:before="48" w:after="48"/>
      </w:pPr>
    </w:p>
    <w:p w14:paraId="247F0490" w14:textId="4165AB4F" w:rsidR="00F90818" w:rsidRDefault="00F90818" w:rsidP="0084569D">
      <w:pPr>
        <w:pStyle w:val="ImagePlaceholder"/>
        <w:spacing w:before="48" w:after="48"/>
      </w:pPr>
    </w:p>
    <w:p w14:paraId="7B719107" w14:textId="624D6D99" w:rsidR="00F90818" w:rsidRDefault="00F90818" w:rsidP="0084569D">
      <w:pPr>
        <w:pStyle w:val="ImagePlaceholder"/>
        <w:spacing w:before="48" w:after="48"/>
      </w:pPr>
    </w:p>
    <w:p w14:paraId="77F329C0" w14:textId="39B2FCCD" w:rsidR="00F90818" w:rsidRDefault="00F90818" w:rsidP="0084569D">
      <w:pPr>
        <w:pStyle w:val="ImagePlaceholder"/>
        <w:spacing w:before="48" w:after="48"/>
      </w:pPr>
    </w:p>
    <w:p w14:paraId="77D1B88A" w14:textId="7DA895B6" w:rsidR="00F90818" w:rsidRDefault="00F90818" w:rsidP="0084569D">
      <w:pPr>
        <w:pStyle w:val="ImagePlaceholder"/>
        <w:spacing w:before="48" w:after="48"/>
      </w:pPr>
    </w:p>
    <w:p w14:paraId="27E4B4D2" w14:textId="47845317" w:rsidR="00F90818" w:rsidRDefault="00707405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2045F69" wp14:editId="12143E82">
                <wp:simplePos x="0" y="0"/>
                <wp:positionH relativeFrom="column">
                  <wp:posOffset>3305810</wp:posOffset>
                </wp:positionH>
                <wp:positionV relativeFrom="paragraph">
                  <wp:posOffset>21862</wp:posOffset>
                </wp:positionV>
                <wp:extent cx="0" cy="100330"/>
                <wp:effectExtent l="50800" t="0" r="38100" b="39370"/>
                <wp:wrapNone/>
                <wp:docPr id="13441126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62CA" id="Straight Arrow Connector 4" o:spid="_x0000_s1026" type="#_x0000_t32" style="position:absolute;margin-left:260.3pt;margin-top:1.7pt;width:0;height:7.9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" strokecolor="#2f3748 [3204]" strokeweight=".5pt">
                <v:stroke endarrow="block" joinstyle="miter"/>
              </v:shape>
            </w:pict>
          </mc:Fallback>
        </mc:AlternateContent>
      </w:r>
    </w:p>
    <w:p w14:paraId="01A83163" w14:textId="5F46EBF3" w:rsidR="00F90818" w:rsidRDefault="00F90818" w:rsidP="0084569D">
      <w:pPr>
        <w:pStyle w:val="ImagePlaceholder"/>
        <w:spacing w:before="48" w:after="48"/>
      </w:pPr>
    </w:p>
    <w:p w14:paraId="108AF76E" w14:textId="1D8DD880" w:rsidR="00F90818" w:rsidRDefault="00F90818" w:rsidP="0084569D">
      <w:pPr>
        <w:pStyle w:val="ImagePlaceholder"/>
        <w:spacing w:before="48" w:after="48"/>
      </w:pPr>
    </w:p>
    <w:p w14:paraId="270A993B" w14:textId="249B603A" w:rsidR="00F90818" w:rsidRDefault="00F90818" w:rsidP="0084569D">
      <w:pPr>
        <w:pStyle w:val="ImagePlaceholder"/>
        <w:spacing w:before="48" w:after="48"/>
      </w:pPr>
    </w:p>
    <w:p w14:paraId="46CB938C" w14:textId="53E65DE6" w:rsidR="00F90818" w:rsidRDefault="00707405" w:rsidP="0084569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D1A93D1" wp14:editId="08AC6FF9">
                <wp:simplePos x="0" y="0"/>
                <wp:positionH relativeFrom="column">
                  <wp:posOffset>3314700</wp:posOffset>
                </wp:positionH>
                <wp:positionV relativeFrom="paragraph">
                  <wp:posOffset>517525</wp:posOffset>
                </wp:positionV>
                <wp:extent cx="0" cy="100330"/>
                <wp:effectExtent l="50800" t="0" r="38100" b="39370"/>
                <wp:wrapNone/>
                <wp:docPr id="19470940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506F3" id="Straight Arrow Connector 4" o:spid="_x0000_s1026" type="#_x0000_t32" style="position:absolute;margin-left:261pt;margin-top:40.75pt;width:0;height:7.9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" strokecolor="#2f3748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352467" wp14:editId="05B0478C">
                <wp:simplePos x="0" y="0"/>
                <wp:positionH relativeFrom="column">
                  <wp:posOffset>2084705</wp:posOffset>
                </wp:positionH>
                <wp:positionV relativeFrom="paragraph">
                  <wp:posOffset>8890</wp:posOffset>
                </wp:positionV>
                <wp:extent cx="1379855" cy="490855"/>
                <wp:effectExtent l="0" t="0" r="17145" b="17145"/>
                <wp:wrapNone/>
                <wp:docPr id="495876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49085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3C5CF" w14:textId="6BCBC542" w:rsidR="00560EAA" w:rsidRPr="007E59E3" w:rsidRDefault="00F90818" w:rsidP="00560EAA">
                            <w:pPr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1957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European Economic Community (Treaty of Rome): expand </w:t>
                            </w:r>
                            <w:proofErr w:type="spellStart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succesfull</w:t>
                            </w:r>
                            <w:proofErr w:type="spellEnd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ECSC: the Six committed to forming CU + </w:t>
                            </w:r>
                            <w:proofErr w:type="spellStart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Signle</w:t>
                            </w:r>
                            <w:proofErr w:type="spellEnd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52467" id="_x0000_s1034" style="position:absolute;left:0;text-align:left;margin-left:164.15pt;margin-top:.7pt;width:108.65pt;height:38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" fillcolor="white [3201]" strokecolor="#00b0f0" strokeweight="1pt">
                <v:textbox>
                  <w:txbxContent>
                    <w:p w14:paraId="2703C5CF" w14:textId="6BCBC542" w:rsidR="00560EAA" w:rsidRPr="007E59E3" w:rsidRDefault="00F90818" w:rsidP="00560EAA">
                      <w:pPr>
                        <w:ind w:left="0"/>
                        <w:rPr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1957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European Economic Community (Treaty of Rome): expand </w:t>
                      </w:r>
                      <w:proofErr w:type="spellStart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succesfull</w:t>
                      </w:r>
                      <w:proofErr w:type="spellEnd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ECSC: the Six committed to forming CU + </w:t>
                      </w:r>
                      <w:proofErr w:type="spellStart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Signle</w:t>
                      </w:r>
                      <w:proofErr w:type="spellEnd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market</w:t>
                      </w:r>
                    </w:p>
                  </w:txbxContent>
                </v:textbox>
              </v:rect>
            </w:pict>
          </mc:Fallback>
        </mc:AlternateContent>
      </w:r>
      <w:r w:rsidR="00BD5E43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69856" behindDoc="1" locked="0" layoutInCell="1" allowOverlap="1" wp14:anchorId="0FB9C5E7" wp14:editId="46CC492C">
            <wp:simplePos x="0" y="0"/>
            <wp:positionH relativeFrom="column">
              <wp:posOffset>53340</wp:posOffset>
            </wp:positionH>
            <wp:positionV relativeFrom="paragraph">
              <wp:posOffset>34892</wp:posOffset>
            </wp:positionV>
            <wp:extent cx="1907540" cy="879475"/>
            <wp:effectExtent l="0" t="0" r="0" b="0"/>
            <wp:wrapTight wrapText="bothSides">
              <wp:wrapPolygon edited="0">
                <wp:start x="0" y="0"/>
                <wp:lineTo x="0" y="21210"/>
                <wp:lineTo x="21427" y="21210"/>
                <wp:lineTo x="21427" y="0"/>
                <wp:lineTo x="0" y="0"/>
              </wp:wrapPolygon>
            </wp:wrapTight>
            <wp:docPr id="1622256812" name="Picture 8" descr="A graph showing the growth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6812" name="Picture 8" descr="A graph showing the growth of the united states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2"/>
                    <a:stretch/>
                  </pic:blipFill>
                  <pic:spPr bwMode="auto">
                    <a:xfrm>
                      <a:off x="0" y="0"/>
                      <a:ext cx="1907540" cy="87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0659B" w14:textId="60696AF8" w:rsidR="00F90818" w:rsidRDefault="00F90818" w:rsidP="0084569D">
      <w:pPr>
        <w:pStyle w:val="ImagePlaceholder"/>
        <w:spacing w:before="48" w:after="48"/>
      </w:pPr>
    </w:p>
    <w:p w14:paraId="7B616432" w14:textId="38C47A12" w:rsidR="00F90818" w:rsidRDefault="00F90818" w:rsidP="0084569D">
      <w:pPr>
        <w:pStyle w:val="ImagePlaceholder"/>
        <w:spacing w:before="48" w:after="48"/>
      </w:pPr>
    </w:p>
    <w:p w14:paraId="5C672A85" w14:textId="23502F7A" w:rsidR="00F90818" w:rsidRDefault="00F90818" w:rsidP="0084569D">
      <w:pPr>
        <w:pStyle w:val="ImagePlaceholder"/>
        <w:spacing w:before="48" w:after="48"/>
      </w:pPr>
    </w:p>
    <w:p w14:paraId="6395F0B5" w14:textId="2D906812" w:rsidR="00F90818" w:rsidRDefault="00F90818" w:rsidP="0084569D">
      <w:pPr>
        <w:pStyle w:val="ImagePlaceholder"/>
        <w:spacing w:before="48" w:after="48"/>
      </w:pPr>
    </w:p>
    <w:p w14:paraId="5B7FB2C4" w14:textId="6BB43BCB" w:rsidR="00F90818" w:rsidRDefault="00F90818" w:rsidP="0084569D">
      <w:pPr>
        <w:pStyle w:val="ImagePlaceholder"/>
        <w:spacing w:before="48" w:after="48"/>
      </w:pPr>
    </w:p>
    <w:p w14:paraId="2DD7BD02" w14:textId="52BEFEF8" w:rsidR="00F90818" w:rsidRDefault="00F90818" w:rsidP="0084569D">
      <w:pPr>
        <w:pStyle w:val="ImagePlaceholder"/>
        <w:spacing w:before="48" w:after="48"/>
      </w:pPr>
    </w:p>
    <w:p w14:paraId="28F890AE" w14:textId="399750F1" w:rsidR="00F90818" w:rsidRDefault="00F90818" w:rsidP="0084569D">
      <w:pPr>
        <w:pStyle w:val="ImagePlaceholder"/>
        <w:spacing w:before="48" w:after="48"/>
      </w:pPr>
    </w:p>
    <w:p w14:paraId="594D9643" w14:textId="446C94A8" w:rsidR="00F90818" w:rsidRDefault="00F90818" w:rsidP="0084569D">
      <w:pPr>
        <w:pStyle w:val="ImagePlaceholder"/>
        <w:spacing w:before="48" w:after="48"/>
      </w:pPr>
    </w:p>
    <w:p w14:paraId="278394C8" w14:textId="7B60062E" w:rsidR="00F90818" w:rsidRDefault="00F90818" w:rsidP="0084569D">
      <w:pPr>
        <w:pStyle w:val="ImagePlaceholder"/>
        <w:spacing w:before="48" w:after="48"/>
      </w:pPr>
    </w:p>
    <w:p w14:paraId="695C6F9A" w14:textId="054F7273" w:rsidR="00F90818" w:rsidRDefault="00F90818" w:rsidP="0084569D">
      <w:pPr>
        <w:pStyle w:val="ImagePlaceholder"/>
        <w:spacing w:before="48" w:after="48"/>
      </w:pPr>
    </w:p>
    <w:p w14:paraId="1941BEC6" w14:textId="0B3C10E0" w:rsidR="00F90818" w:rsidRDefault="00F90818" w:rsidP="0084569D">
      <w:pPr>
        <w:pStyle w:val="ImagePlaceholder"/>
        <w:spacing w:before="48" w:after="48"/>
      </w:pPr>
    </w:p>
    <w:p w14:paraId="668175CB" w14:textId="2457E8F3" w:rsidR="00F90818" w:rsidRDefault="00F90818" w:rsidP="0084569D">
      <w:pPr>
        <w:pStyle w:val="ImagePlaceholder"/>
        <w:spacing w:before="48" w:after="48"/>
      </w:pPr>
    </w:p>
    <w:p w14:paraId="41446CF9" w14:textId="43C7C073" w:rsidR="00F90818" w:rsidRDefault="00F90818" w:rsidP="0084569D">
      <w:pPr>
        <w:pStyle w:val="ImagePlaceholder"/>
        <w:spacing w:before="48" w:after="48"/>
      </w:pPr>
    </w:p>
    <w:p w14:paraId="45304136" w14:textId="612ECEDF" w:rsidR="00F90818" w:rsidRDefault="00707405" w:rsidP="0084569D">
      <w:pPr>
        <w:pStyle w:val="ImagePlaceholder"/>
        <w:spacing w:before="48" w:after="48"/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36C042" wp14:editId="56B5792F">
                <wp:simplePos x="0" y="0"/>
                <wp:positionH relativeFrom="column">
                  <wp:posOffset>2080895</wp:posOffset>
                </wp:positionH>
                <wp:positionV relativeFrom="paragraph">
                  <wp:posOffset>40912</wp:posOffset>
                </wp:positionV>
                <wp:extent cx="1383665" cy="1108075"/>
                <wp:effectExtent l="0" t="0" r="13335" b="9525"/>
                <wp:wrapNone/>
                <wp:docPr id="2035312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1108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3E34F" w14:textId="49CFFEAC" w:rsidR="00560EAA" w:rsidRPr="007E59E3" w:rsidRDefault="00F90818" w:rsidP="00560EA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1989: EEA. </w:t>
                            </w:r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Europe divided:  EEC6 a custom union and EFTA7 an FTA (Nordic countries + </w:t>
                            </w:r>
                            <w:proofErr w:type="spellStart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Uk</w:t>
                            </w:r>
                            <w:proofErr w:type="spellEnd"/>
                            <w:r w:rsidR="00560EAA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)</w:t>
                            </w:r>
                            <w:r w:rsidR="007E59E3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69C42DD4" w14:textId="1CDFBF30" w:rsidR="00560EAA" w:rsidRPr="007E59E3" w:rsidRDefault="00560EAA" w:rsidP="00560EA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i. EEC </w:t>
                            </w:r>
                            <w:r w:rsidR="007E59E3"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started g &gt;&gt;&gt;</w:t>
                            </w: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EFTA </w:t>
                            </w:r>
                          </w:p>
                          <w:p w14:paraId="261F1FF1" w14:textId="10E9EB15" w:rsidR="00560EAA" w:rsidRPr="007E59E3" w:rsidRDefault="00560EAA" w:rsidP="00560EA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ii. Trade discrimination, EFTA cannot enter the attractive EEC mkt  =&gt; Many EFTA member applied for EEC</w:t>
                            </w:r>
                          </w:p>
                          <w:p w14:paraId="15E64F20" w14:textId="185194C3" w:rsidR="00560EAA" w:rsidRPr="007E59E3" w:rsidRDefault="00560EAA" w:rsidP="00560EAA">
                            <w:pPr>
                              <w:ind w:left="0"/>
                              <w:rPr>
                                <w:color w:val="0070C0"/>
                                <w:sz w:val="12"/>
                                <w:szCs w:val="12"/>
                              </w:rPr>
                            </w:pP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iii. The European Economic Area (EEA): 4</w:t>
                            </w: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Pr="007E59E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enlargement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6C042" id="_x0000_s1035" style="position:absolute;left:0;text-align:left;margin-left:163.85pt;margin-top:3.2pt;width:108.95pt;height:87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" fillcolor="white [3201]" strokecolor="#0070c0" strokeweight="1pt">
                <v:textbox>
                  <w:txbxContent>
                    <w:p w14:paraId="66D3E34F" w14:textId="49CFFEAC" w:rsidR="00560EAA" w:rsidRPr="007E59E3" w:rsidRDefault="00F90818" w:rsidP="00560EA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1989: EEA. </w:t>
                      </w:r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Europe divided:  EEC6 a custom union and EFTA7 an FTA (Nordic countries + </w:t>
                      </w:r>
                      <w:proofErr w:type="spellStart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Uk</w:t>
                      </w:r>
                      <w:proofErr w:type="spellEnd"/>
                      <w:r w:rsidR="00560EAA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)</w:t>
                      </w:r>
                      <w:r w:rsidR="007E59E3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:</w:t>
                      </w:r>
                    </w:p>
                    <w:p w14:paraId="69C42DD4" w14:textId="1CDFBF30" w:rsidR="00560EAA" w:rsidRPr="007E59E3" w:rsidRDefault="00560EAA" w:rsidP="00560EA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i. EEC </w:t>
                      </w:r>
                      <w:r w:rsidR="007E59E3"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started g &gt;&gt;&gt;</w:t>
                      </w: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EFTA </w:t>
                      </w:r>
                    </w:p>
                    <w:p w14:paraId="261F1FF1" w14:textId="10E9EB15" w:rsidR="00560EAA" w:rsidRPr="007E59E3" w:rsidRDefault="00560EAA" w:rsidP="00560EA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ii. Trade discrimination, EFTA cannot enter the attractive EEC mkt  =&gt; Many EFTA member applied for EEC</w:t>
                      </w:r>
                    </w:p>
                    <w:p w14:paraId="15E64F20" w14:textId="185194C3" w:rsidR="00560EAA" w:rsidRPr="007E59E3" w:rsidRDefault="00560EAA" w:rsidP="00560EAA">
                      <w:pPr>
                        <w:ind w:left="0"/>
                        <w:rPr>
                          <w:color w:val="0070C0"/>
                          <w:sz w:val="12"/>
                          <w:szCs w:val="12"/>
                        </w:rPr>
                      </w:pP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>iii. The European Economic Area (EEA): 4</w:t>
                      </w:r>
                      <w:r w:rsidRPr="007E59E3">
                        <w:rPr>
                          <w:rFonts w:ascii="Garamond" w:hAnsi="Garamond"/>
                          <w:sz w:val="12"/>
                          <w:szCs w:val="12"/>
                          <w:vertAlign w:val="superscript"/>
                        </w:rPr>
                        <w:t>th</w:t>
                      </w:r>
                      <w:r w:rsidRPr="007E59E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enlargement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00EC9E55" w14:textId="7A5DF79F" w:rsidR="00F90818" w:rsidRDefault="00F90818" w:rsidP="0084569D">
      <w:pPr>
        <w:pStyle w:val="ImagePlaceholder"/>
        <w:spacing w:before="48" w:after="48"/>
      </w:pPr>
    </w:p>
    <w:p w14:paraId="0757A7DF" w14:textId="4AE69D11" w:rsidR="00F90818" w:rsidRDefault="00F90818" w:rsidP="0084569D">
      <w:pPr>
        <w:pStyle w:val="ImagePlaceholder"/>
        <w:spacing w:before="48" w:after="48"/>
      </w:pPr>
    </w:p>
    <w:p w14:paraId="67F7108E" w14:textId="7F0C2BA6" w:rsidR="00F90818" w:rsidRDefault="00F90818" w:rsidP="0084569D">
      <w:pPr>
        <w:pStyle w:val="ImagePlaceholder"/>
        <w:spacing w:before="48" w:after="48"/>
      </w:pPr>
    </w:p>
    <w:p w14:paraId="0492B675" w14:textId="11F266C0" w:rsidR="00F90818" w:rsidRDefault="00F90818" w:rsidP="0084569D">
      <w:pPr>
        <w:pStyle w:val="ImagePlaceholder"/>
        <w:spacing w:before="48" w:after="48"/>
      </w:pPr>
    </w:p>
    <w:p w14:paraId="216DDBA7" w14:textId="390198E4" w:rsidR="00F90818" w:rsidRDefault="00F90818" w:rsidP="0084569D">
      <w:pPr>
        <w:pStyle w:val="ImagePlaceholder"/>
        <w:spacing w:before="48" w:after="48"/>
      </w:pPr>
    </w:p>
    <w:p w14:paraId="54A87031" w14:textId="3B0D33B8" w:rsidR="00F90818" w:rsidRDefault="00F90818" w:rsidP="0084569D">
      <w:pPr>
        <w:pStyle w:val="ImagePlaceholder"/>
        <w:spacing w:before="48" w:after="48"/>
      </w:pPr>
    </w:p>
    <w:p w14:paraId="56B37F97" w14:textId="4D091116" w:rsidR="00F90818" w:rsidRDefault="00F90818" w:rsidP="0084569D">
      <w:pPr>
        <w:pStyle w:val="ImagePlaceholder"/>
        <w:spacing w:before="48" w:after="48"/>
      </w:pPr>
    </w:p>
    <w:p w14:paraId="14FDBA26" w14:textId="24C473A7" w:rsidR="00F90818" w:rsidRDefault="00F90818" w:rsidP="0084569D">
      <w:pPr>
        <w:pStyle w:val="ImagePlaceholder"/>
        <w:spacing w:before="48" w:after="48"/>
      </w:pPr>
    </w:p>
    <w:p w14:paraId="3F7B54C2" w14:textId="2D21340D" w:rsidR="00F90818" w:rsidRDefault="00F90818" w:rsidP="0084569D">
      <w:pPr>
        <w:pStyle w:val="ImagePlaceholder"/>
        <w:spacing w:before="48" w:after="48"/>
      </w:pPr>
    </w:p>
    <w:p w14:paraId="44C15340" w14:textId="3C64E068" w:rsidR="00F90818" w:rsidRDefault="00F90818" w:rsidP="0084569D">
      <w:pPr>
        <w:pStyle w:val="ImagePlaceholder"/>
        <w:spacing w:before="48" w:after="48"/>
      </w:pPr>
    </w:p>
    <w:p w14:paraId="6AFFF129" w14:textId="2EDA1AA1" w:rsidR="00F90818" w:rsidRDefault="00F90818" w:rsidP="0084569D">
      <w:pPr>
        <w:pStyle w:val="ImagePlaceholder"/>
        <w:spacing w:before="48" w:after="48"/>
      </w:pPr>
    </w:p>
    <w:p w14:paraId="0F307D29" w14:textId="0723BD75" w:rsidR="00F90818" w:rsidRDefault="00707405" w:rsidP="0084569D">
      <w:pPr>
        <w:pStyle w:val="ImagePlaceholder"/>
        <w:spacing w:before="48" w:after="48"/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FD7983" wp14:editId="0AF6EA2D">
                <wp:simplePos x="0" y="0"/>
                <wp:positionH relativeFrom="column">
                  <wp:posOffset>2081530</wp:posOffset>
                </wp:positionH>
                <wp:positionV relativeFrom="paragraph">
                  <wp:posOffset>782955</wp:posOffset>
                </wp:positionV>
                <wp:extent cx="1379855" cy="579755"/>
                <wp:effectExtent l="0" t="0" r="17145" b="17145"/>
                <wp:wrapNone/>
                <wp:docPr id="187082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57975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8DC79" w14:textId="1AA0FB56" w:rsidR="003A0731" w:rsidRPr="00AD1587" w:rsidRDefault="00F90818" w:rsidP="003A0731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EC 1991: </w:t>
                            </w:r>
                            <w:r w:rsidR="003A0731"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Maastricht Treaty EEC renamed European </w:t>
                            </w:r>
                            <w:r w:rsidR="00E60932"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Union</w:t>
                            </w:r>
                            <w:r w:rsidR="003A0731"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(E</w:t>
                            </w:r>
                            <w:r w:rsidR="00E60932"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U</w:t>
                            </w:r>
                            <w:r w:rsidR="003A0731"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) to reflect wider economic competences.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D7983" id="_x0000_s1036" style="position:absolute;left:0;text-align:left;margin-left:163.9pt;margin-top:61.65pt;width:108.65pt;height:45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" fillcolor="white [3201]" strokecolor="#002060" strokeweight="1pt">
                <v:textbox>
                  <w:txbxContent>
                    <w:p w14:paraId="5CB8DC79" w14:textId="1AA0FB56" w:rsidR="003A0731" w:rsidRPr="00AD1587" w:rsidRDefault="00F90818" w:rsidP="003A0731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EC 1991: </w:t>
                      </w:r>
                      <w:r w:rsidR="003A0731"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Maastricht Treaty EEC renamed European </w:t>
                      </w:r>
                      <w:r w:rsidR="00E60932"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>Union</w:t>
                      </w:r>
                      <w:r w:rsidR="003A0731"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(E</w:t>
                      </w:r>
                      <w:r w:rsidR="00E60932"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>U</w:t>
                      </w:r>
                      <w:r w:rsidR="003A0731"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>) to reflect wider economic competences.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EB3ADD3" wp14:editId="70667304">
                <wp:simplePos x="0" y="0"/>
                <wp:positionH relativeFrom="column">
                  <wp:posOffset>55880</wp:posOffset>
                </wp:positionH>
                <wp:positionV relativeFrom="paragraph">
                  <wp:posOffset>36830</wp:posOffset>
                </wp:positionV>
                <wp:extent cx="1823085" cy="1332230"/>
                <wp:effectExtent l="0" t="0" r="18415" b="13970"/>
                <wp:wrapNone/>
                <wp:docPr id="1043738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085" cy="133223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1E8BD" w14:textId="069AE039" w:rsidR="00BD5E43" w:rsidRPr="00995362" w:rsidRDefault="00BD5E43" w:rsidP="00BD5E43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AD15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After USSR break up the ex-Warsaw pact nations came closer.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The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2004 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enlargement deeply changed the EU =&gt; need to reform Eu institutions. European Council (2006) agreed to consider carefully the EU's capacity to integrate new members in the future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. Now: 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We also have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Shengen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, Eurozone,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Nato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and EPC.</w:t>
                            </w:r>
                          </w:p>
                          <w:p w14:paraId="54172EAA" w14:textId="44180BB9" w:rsidR="00BD5E43" w:rsidRPr="00AD1587" w:rsidRDefault="00BD5E43" w:rsidP="00BD5E43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*EPC = The European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Polical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Community: called by Macron after Russia’s invasion to serve as a forum for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polical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dialogue and cooperation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3ADD3" id="_x0000_s1037" style="position:absolute;left:0;text-align:left;margin-left:4.4pt;margin-top:2.9pt;width:143.55pt;height:104.9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" fillcolor="white [3201]" strokecolor="#002060" strokeweight="1pt">
                <v:textbox>
                  <w:txbxContent>
                    <w:p w14:paraId="21F1E8BD" w14:textId="069AE039" w:rsidR="00BD5E43" w:rsidRPr="00995362" w:rsidRDefault="00BD5E43" w:rsidP="00BD5E43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AD15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After USSR break up the ex-Warsaw pact nations came closer.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The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2004 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enlargement deeply changed the EU =&gt; need to reform Eu institutions. European Council (2006) agreed to consider carefully the EU's capacity to integrate new members in the future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. Now: 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We also have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Shengen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, Eurozone,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Nato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and EPC.</w:t>
                      </w:r>
                    </w:p>
                    <w:p w14:paraId="54172EAA" w14:textId="44180BB9" w:rsidR="00BD5E43" w:rsidRPr="00AD1587" w:rsidRDefault="00BD5E43" w:rsidP="00BD5E43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*EPC = The European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Polical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Community: called by Macron after Russia’s invasion to serve as a forum for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polical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dialogue and cooperation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32CC2A1" wp14:editId="255764B4">
                <wp:simplePos x="0" y="0"/>
                <wp:positionH relativeFrom="column">
                  <wp:posOffset>1924050</wp:posOffset>
                </wp:positionH>
                <wp:positionV relativeFrom="paragraph">
                  <wp:posOffset>936625</wp:posOffset>
                </wp:positionV>
                <wp:extent cx="140970" cy="0"/>
                <wp:effectExtent l="0" t="50800" r="0" b="76200"/>
                <wp:wrapNone/>
                <wp:docPr id="10844512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1CB40" id="Straight Arrow Connector 4" o:spid="_x0000_s1026" type="#_x0000_t32" style="position:absolute;margin-left:151.5pt;margin-top:73.75pt;width:11.1pt;height:0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" strokecolor="#2f3748 [3204]" strokeweight=".5pt">
                <v:stroke endarrow="block" joinstyle="miter"/>
              </v:shape>
            </w:pict>
          </mc:Fallback>
        </mc:AlternateContent>
      </w:r>
    </w:p>
    <w:p w14:paraId="39F9E433" w14:textId="1E934E20" w:rsidR="00F90818" w:rsidRDefault="00F90818" w:rsidP="0084569D">
      <w:pPr>
        <w:pStyle w:val="ImagePlaceholder"/>
        <w:spacing w:before="48" w:after="48"/>
      </w:pPr>
    </w:p>
    <w:p w14:paraId="1BDCA568" w14:textId="7CAFBC21" w:rsidR="00F90818" w:rsidRDefault="00D00B48" w:rsidP="0084569D">
      <w:pPr>
        <w:pStyle w:val="ImagePlaceholder"/>
        <w:spacing w:before="48" w:after="48"/>
      </w:pPr>
      <w:r>
        <w:t>1</w:t>
      </w:r>
    </w:p>
    <w:p w14:paraId="0C245AE8" w14:textId="740677FD" w:rsidR="00F90818" w:rsidRDefault="00F90818" w:rsidP="0084569D">
      <w:pPr>
        <w:pStyle w:val="ImagePlaceholder"/>
        <w:spacing w:before="48" w:after="48"/>
      </w:pPr>
    </w:p>
    <w:p w14:paraId="1F2A3B0B" w14:textId="2405C494" w:rsidR="004E6F1D" w:rsidRDefault="004E6F1D" w:rsidP="0084569D">
      <w:pPr>
        <w:pStyle w:val="ImagePlaceholder"/>
        <w:spacing w:before="48" w:after="48"/>
      </w:pPr>
    </w:p>
    <w:p w14:paraId="3227DE94" w14:textId="3412C35F" w:rsidR="004E6F1D" w:rsidRDefault="004E6F1D" w:rsidP="0084569D">
      <w:pPr>
        <w:pStyle w:val="ImagePlaceholder"/>
        <w:spacing w:before="48" w:after="48"/>
      </w:pPr>
    </w:p>
    <w:p w14:paraId="3E92957A" w14:textId="12837747" w:rsidR="004E6F1D" w:rsidRDefault="004E6F1D" w:rsidP="0084569D">
      <w:pPr>
        <w:pStyle w:val="ImagePlaceholder"/>
        <w:spacing w:before="48" w:after="48"/>
      </w:pPr>
    </w:p>
    <w:p w14:paraId="187D4EA0" w14:textId="118D88A9" w:rsidR="004E6F1D" w:rsidRDefault="008D262B" w:rsidP="0084569D">
      <w:pPr>
        <w:pStyle w:val="ImagePlaceholder"/>
        <w:spacing w:before="48" w:after="48"/>
      </w:pPr>
      <w:r>
        <w:t>*</w:t>
      </w:r>
    </w:p>
    <w:p w14:paraId="1A3E19C8" w14:textId="3B283D1E" w:rsidR="004E6F1D" w:rsidRDefault="004E6F1D" w:rsidP="0084569D">
      <w:pPr>
        <w:pStyle w:val="ImagePlaceholder"/>
        <w:spacing w:before="48" w:after="48"/>
      </w:pPr>
    </w:p>
    <w:p w14:paraId="5B6FD656" w14:textId="5842BCB3" w:rsidR="004F03F5" w:rsidRDefault="004F03F5" w:rsidP="004E6F1D">
      <w:pPr>
        <w:pStyle w:val="ImagePlaceholder"/>
        <w:spacing w:before="48" w:after="48"/>
      </w:pPr>
    </w:p>
    <w:p w14:paraId="6C7E826C" w14:textId="7EB44F98" w:rsidR="004E6F1D" w:rsidRDefault="00707405" w:rsidP="004E6F1D">
      <w:pPr>
        <w:pStyle w:val="ImagePlaceholder"/>
        <w:spacing w:before="48" w:after="48"/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A65C369" wp14:editId="226B25E3">
                <wp:simplePos x="0" y="0"/>
                <wp:positionH relativeFrom="column">
                  <wp:posOffset>5383530</wp:posOffset>
                </wp:positionH>
                <wp:positionV relativeFrom="paragraph">
                  <wp:posOffset>20320</wp:posOffset>
                </wp:positionV>
                <wp:extent cx="1835150" cy="878840"/>
                <wp:effectExtent l="0" t="0" r="19050" b="10160"/>
                <wp:wrapNone/>
                <wp:docPr id="1383926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8788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EDA59" w14:textId="77777777" w:rsidR="00995362" w:rsidRPr="00995362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Turkiye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: applied for membership in 1987 (Potential Candidate), and it was declared eligible in 1997 (Candidate country, in CU from 1995). In 2018 the Council froze negotiations. </w:t>
                            </w:r>
                          </w:p>
                          <w:p w14:paraId="7D1B5C66" w14:textId="18C5D806" w:rsidR="00995362" w:rsidRPr="00995362" w:rsidRDefault="00995362" w:rsidP="00707405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Formal reason: refuses to recognize Cyprus and it has not removed all obstacles to the free movement of </w:t>
                            </w:r>
                            <w:r w:rsidR="0070740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ppl</w:t>
                            </w:r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. </w:t>
                            </w:r>
                          </w:p>
                          <w:p w14:paraId="1DB4AD9E" w14:textId="08CBADE4" w:rsidR="00995362" w:rsidRPr="00995362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Real Reason: Eu has serious concerns on democratic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inst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, rule of 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law+disalignment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with Eu </w:t>
                            </w:r>
                            <w:r w:rsidR="0070740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Russia</w:t>
                            </w:r>
                            <w:r w:rsidR="0070740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,</w:t>
                            </w:r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Hamas</w:t>
                            </w:r>
                            <w:proofErr w:type="spellEnd"/>
                            <w:r w:rsidR="0070740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377543EA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5C369" id="_x0000_s1038" style="position:absolute;left:0;text-align:left;margin-left:423.9pt;margin-top:1.6pt;width:144.5pt;height:69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" fillcolor="white [3201]" strokecolor="#002060" strokeweight="1pt">
                <v:textbox>
                  <w:txbxContent>
                    <w:p w14:paraId="454EDA59" w14:textId="77777777" w:rsidR="00995362" w:rsidRPr="00995362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proofErr w:type="spellStart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Turkiye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: applied for membership in 1987 (Potential Candidate), and it was declared eligible in 1997 (Candidate country, in CU from 1995). In 2018 the Council froze negotiations. </w:t>
                      </w:r>
                    </w:p>
                    <w:p w14:paraId="7D1B5C66" w14:textId="18C5D806" w:rsidR="00995362" w:rsidRPr="00995362" w:rsidRDefault="00995362" w:rsidP="00707405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Formal reason: refuses to recognize Cyprus and it has not removed all obstacles to the free movement of </w:t>
                      </w:r>
                      <w:r w:rsidR="00707405">
                        <w:rPr>
                          <w:rFonts w:ascii="Garamond" w:hAnsi="Garamond"/>
                          <w:sz w:val="12"/>
                          <w:szCs w:val="12"/>
                        </w:rPr>
                        <w:t>ppl</w:t>
                      </w:r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. </w:t>
                      </w:r>
                    </w:p>
                    <w:p w14:paraId="1DB4AD9E" w14:textId="08CBADE4" w:rsidR="00995362" w:rsidRPr="00995362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Real Reason: Eu has serious concerns on democratic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inst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, rule of 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law+disalignment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with Eu </w:t>
                      </w:r>
                      <w:r w:rsidR="00707405">
                        <w:rPr>
                          <w:rFonts w:ascii="Garamond" w:hAnsi="Garamond"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Russia</w:t>
                      </w:r>
                      <w:r w:rsidR="00707405">
                        <w:rPr>
                          <w:rFonts w:ascii="Garamond" w:hAnsi="Garamond"/>
                          <w:sz w:val="12"/>
                          <w:szCs w:val="12"/>
                        </w:rPr>
                        <w:t>,</w:t>
                      </w:r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Hamas</w:t>
                      </w:r>
                      <w:proofErr w:type="spellEnd"/>
                      <w:r w:rsidR="00707405">
                        <w:rPr>
                          <w:rFonts w:ascii="Garamond" w:hAnsi="Garamond"/>
                          <w:sz w:val="12"/>
                          <w:szCs w:val="12"/>
                        </w:rPr>
                        <w:t>)</w:t>
                      </w:r>
                    </w:p>
                    <w:p w14:paraId="377543EA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BEE8171" wp14:editId="039942B8">
                <wp:simplePos x="0" y="0"/>
                <wp:positionH relativeFrom="column">
                  <wp:posOffset>3782060</wp:posOffset>
                </wp:positionH>
                <wp:positionV relativeFrom="paragraph">
                  <wp:posOffset>24032</wp:posOffset>
                </wp:positionV>
                <wp:extent cx="1540510" cy="874966"/>
                <wp:effectExtent l="0" t="0" r="8890" b="14605"/>
                <wp:wrapNone/>
                <wp:docPr id="664087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510" cy="874966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B46B8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Ukraine: On 28 February 2022 (4 days after Russia's invasion), Ukraine sent its application for EU membership. Eu granted it candidate status (actually not ready, political decision). End of 2023 Negotiations started.</w:t>
                            </w:r>
                          </w:p>
                          <w:p w14:paraId="3394CB19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  <w:p w14:paraId="6E405825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  <w:p w14:paraId="35826A05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  <w:p w14:paraId="672A0EEA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  <w:p w14:paraId="538B23B0" w14:textId="77777777" w:rsidR="00995362" w:rsidRPr="00995362" w:rsidRDefault="00995362" w:rsidP="00995362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E8171" id="_x0000_s1039" style="position:absolute;left:0;text-align:left;margin-left:297.8pt;margin-top:1.9pt;width:121.3pt;height:68.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" fillcolor="white [3201]" strokecolor="#00b050" strokeweight="1pt">
                <v:textbox>
                  <w:txbxContent>
                    <w:p w14:paraId="28BB46B8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995362">
                        <w:rPr>
                          <w:rFonts w:ascii="Garamond" w:hAnsi="Garamond"/>
                          <w:sz w:val="12"/>
                          <w:szCs w:val="12"/>
                        </w:rPr>
                        <w:t>Ukraine: On 28 February 2022 (4 days after Russia's invasion), Ukraine sent its application for EU membership. Eu granted it candidate status (actually not ready, political decision). End of 2023 Negotiations started.</w:t>
                      </w:r>
                    </w:p>
                    <w:p w14:paraId="3394CB19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  <w:p w14:paraId="6E405825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  <w:p w14:paraId="35826A05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  <w:p w14:paraId="672A0EEA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  <w:p w14:paraId="538B23B0" w14:textId="77777777" w:rsidR="00995362" w:rsidRPr="00995362" w:rsidRDefault="00995362" w:rsidP="00995362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5E59A0" w14:textId="759A4F1B" w:rsidR="004E6F1D" w:rsidRDefault="004E6F1D" w:rsidP="004E6F1D">
      <w:pPr>
        <w:pStyle w:val="ImagePlaceholder"/>
        <w:spacing w:before="48" w:after="48"/>
      </w:pPr>
    </w:p>
    <w:p w14:paraId="5AA13AA5" w14:textId="50D83DC7" w:rsidR="004E6F1D" w:rsidRDefault="004E6F1D" w:rsidP="004E6F1D">
      <w:pPr>
        <w:pStyle w:val="ImagePlaceholder"/>
        <w:spacing w:before="48" w:after="48"/>
        <w:ind w:left="0"/>
      </w:pPr>
    </w:p>
    <w:p w14:paraId="7653BEE1" w14:textId="12C6CC85" w:rsidR="004E6F1D" w:rsidRDefault="00707405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80B6D3B" wp14:editId="409EC4DA">
                <wp:simplePos x="0" y="0"/>
                <wp:positionH relativeFrom="column">
                  <wp:posOffset>3357880</wp:posOffset>
                </wp:positionH>
                <wp:positionV relativeFrom="paragraph">
                  <wp:posOffset>36467</wp:posOffset>
                </wp:positionV>
                <wp:extent cx="0" cy="100330"/>
                <wp:effectExtent l="50800" t="0" r="38100" b="39370"/>
                <wp:wrapNone/>
                <wp:docPr id="12062498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6A331" id="Straight Arrow Connector 4" o:spid="_x0000_s1026" type="#_x0000_t32" style="position:absolute;margin-left:264.4pt;margin-top:2.85pt;width:0;height:7.9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" strokecolor="#2f3748 [3204]" strokeweight=".5pt">
                <v:stroke endarrow="block" joinstyle="miter"/>
              </v:shape>
            </w:pict>
          </mc:Fallback>
        </mc:AlternateContent>
      </w:r>
    </w:p>
    <w:p w14:paraId="540B8C4E" w14:textId="1FA576AD" w:rsidR="004E6F1D" w:rsidRDefault="004E6F1D" w:rsidP="004E6F1D">
      <w:pPr>
        <w:pStyle w:val="ImagePlaceholder"/>
        <w:spacing w:before="48" w:after="48"/>
        <w:ind w:left="0"/>
      </w:pPr>
    </w:p>
    <w:p w14:paraId="1673308B" w14:textId="448E12E0" w:rsidR="00995362" w:rsidRPr="00995362" w:rsidRDefault="00995362" w:rsidP="00995362"/>
    <w:p w14:paraId="6B19FF53" w14:textId="62E27F65" w:rsidR="00995362" w:rsidRDefault="00995362" w:rsidP="00995362"/>
    <w:p w14:paraId="2BA18C90" w14:textId="3B612D19" w:rsidR="007E59E3" w:rsidRDefault="007E59E3" w:rsidP="00995362"/>
    <w:p w14:paraId="0B807E56" w14:textId="4EB90AC5" w:rsidR="007E59E3" w:rsidRDefault="007E59E3" w:rsidP="00995362"/>
    <w:p w14:paraId="09824396" w14:textId="583BB6BD" w:rsidR="00BD5E43" w:rsidRPr="00AD1587" w:rsidRDefault="00BD5E43" w:rsidP="00BD5E43">
      <w:pPr>
        <w:ind w:left="0"/>
        <w:rPr>
          <w:rFonts w:ascii="Garamond" w:hAnsi="Garamond"/>
          <w:sz w:val="13"/>
          <w:szCs w:val="13"/>
        </w:rPr>
      </w:pPr>
    </w:p>
    <w:p w14:paraId="28A6393D" w14:textId="18C856A2" w:rsidR="007E59E3" w:rsidRDefault="007E59E3" w:rsidP="00995362"/>
    <w:p w14:paraId="1CF4EB0F" w14:textId="72387539" w:rsidR="007E59E3" w:rsidRDefault="00707405" w:rsidP="00707405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A160FEE" wp14:editId="47A1CFF4">
                <wp:simplePos x="0" y="0"/>
                <wp:positionH relativeFrom="column">
                  <wp:posOffset>0</wp:posOffset>
                </wp:positionH>
                <wp:positionV relativeFrom="paragraph">
                  <wp:posOffset>143510</wp:posOffset>
                </wp:positionV>
                <wp:extent cx="7156450" cy="215900"/>
                <wp:effectExtent l="0" t="0" r="19050" b="12700"/>
                <wp:wrapNone/>
                <wp:docPr id="136564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0" cy="2159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E1A91" w14:textId="77777777" w:rsidR="00707405" w:rsidRPr="00707405" w:rsidRDefault="00707405" w:rsidP="003D46D4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0740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Deepening(Policy Integration):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0740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History of Eu is marked from a </w:t>
                            </w:r>
                            <w:proofErr w:type="spellStart"/>
                            <w:r w:rsidRPr="0070740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progrerssive</w:t>
                            </w:r>
                            <w:proofErr w:type="spellEnd"/>
                            <w:r w:rsidRPr="0070740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expansion of Eu competencies.</w:t>
                            </w:r>
                          </w:p>
                          <w:p w14:paraId="7E9810D7" w14:textId="016E10A2" w:rsidR="00707405" w:rsidRPr="00707405" w:rsidRDefault="00707405" w:rsidP="003D46D4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60FEE" id="_x0000_s1040" style="position:absolute;margin-left:0;margin-top:11.3pt;width:563.5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" fillcolor="white [3201]" strokecolor="#0070c0" strokeweight="1pt">
                <v:textbox>
                  <w:txbxContent>
                    <w:p w14:paraId="399E1A91" w14:textId="77777777" w:rsidR="00707405" w:rsidRPr="00707405" w:rsidRDefault="00707405" w:rsidP="003D46D4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707405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Deepening(Policy Integration):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707405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History of Eu is marked from a </w:t>
                      </w:r>
                      <w:proofErr w:type="spellStart"/>
                      <w:r w:rsidRPr="00707405">
                        <w:rPr>
                          <w:rFonts w:ascii="Garamond" w:hAnsi="Garamond"/>
                          <w:sz w:val="16"/>
                          <w:szCs w:val="16"/>
                        </w:rPr>
                        <w:t>progrerssive</w:t>
                      </w:r>
                      <w:proofErr w:type="spellEnd"/>
                      <w:r w:rsidRPr="00707405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expansion of Eu competencies.</w:t>
                      </w:r>
                    </w:p>
                    <w:p w14:paraId="7E9810D7" w14:textId="016E10A2" w:rsidR="00707405" w:rsidRPr="00707405" w:rsidRDefault="00707405" w:rsidP="003D46D4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77932E" w14:textId="1A73FA08" w:rsidR="007E59E3" w:rsidRDefault="007E59E3" w:rsidP="00995362"/>
    <w:p w14:paraId="138F05F4" w14:textId="1E2C5333" w:rsidR="00995362" w:rsidRPr="00995362" w:rsidRDefault="00707405" w:rsidP="00707405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714291" wp14:editId="4DC5F8D6">
                <wp:simplePos x="0" y="0"/>
                <wp:positionH relativeFrom="column">
                  <wp:posOffset>-1758</wp:posOffset>
                </wp:positionH>
                <wp:positionV relativeFrom="paragraph">
                  <wp:posOffset>123385</wp:posOffset>
                </wp:positionV>
                <wp:extent cx="7156450" cy="2479431"/>
                <wp:effectExtent l="0" t="0" r="19050" b="10160"/>
                <wp:wrapNone/>
                <wp:docPr id="2059864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0" cy="2479431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D45FA" w14:textId="53BA21F1" w:rsidR="00995362" w:rsidRPr="005865DB" w:rsidRDefault="00707405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</w:pPr>
                            <w:r w:rsidRPr="005865DB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 xml:space="preserve">The exercise of EU competences </w:t>
                            </w:r>
                            <w:r w:rsidR="00995362" w:rsidRPr="005865DB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>is defined in:</w:t>
                            </w:r>
                          </w:p>
                          <w:p w14:paraId="69023F0A" w14:textId="77777777" w:rsidR="00995362" w:rsidRPr="005865DB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</w:pPr>
                            <w:r w:rsidRPr="005865DB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 xml:space="preserve">- Treaty on European Union (TEU):  Objectives, and principles </w:t>
                            </w:r>
                          </w:p>
                          <w:p w14:paraId="16395DD1" w14:textId="77777777" w:rsidR="00995362" w:rsidRPr="005865DB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</w:pPr>
                            <w:r w:rsidRPr="005865DB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>- Treaty on the functioning of the Eu (TFEU):  Details</w:t>
                            </w:r>
                          </w:p>
                          <w:p w14:paraId="02E38516" w14:textId="77777777" w:rsidR="00A44882" w:rsidRDefault="00A44882" w:rsidP="00A44882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32FC9784" w14:textId="77777777" w:rsidR="003D46D4" w:rsidRDefault="003D46D4" w:rsidP="00A44882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AE18325" w14:textId="77777777" w:rsidR="00A44882" w:rsidRDefault="00A44882" w:rsidP="00A44882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92B93E2" w14:textId="77777777" w:rsidR="003D46D4" w:rsidRDefault="00A44882" w:rsidP="00A44882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Eu on some </w:t>
                            </w:r>
                            <w:proofErr w:type="spellStart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issues</w:t>
                            </w:r>
                            <w:proofErr w:type="spellEnd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is </w:t>
                            </w:r>
                            <w:proofErr w:type="spellStart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Supranational</w:t>
                            </w:r>
                            <w:proofErr w:type="spellEnd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exclusive</w:t>
                            </w:r>
                            <w:proofErr w:type="spellEnd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competence) on </w:t>
                            </w:r>
                            <w:proofErr w:type="spellStart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others</w:t>
                            </w:r>
                            <w:proofErr w:type="spellEnd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Intergovernmetnal</w:t>
                            </w:r>
                            <w:proofErr w:type="spellEnd"/>
                          </w:p>
                          <w:p w14:paraId="2F1AD6C9" w14:textId="4EF8D888" w:rsidR="00A44882" w:rsidRDefault="00A44882" w:rsidP="00A44882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A44882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(Foreign pol, Defence)</w:t>
                            </w:r>
                            <w:r w:rsidR="003D46D4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: </w:t>
                            </w:r>
                          </w:p>
                          <w:p w14:paraId="336A1E8C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15ED95D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775BC2C0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613A35DE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2FC41D97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26658E0A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F46875A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30B62DAA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78D54490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25B69411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0917B348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D23C1DD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359DE79F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726610A1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73C7DB4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0936B12C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7B9884C0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4A3D54EE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6A1CBEEE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7DEA7251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2FBBEAFA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4057D20B" w14:textId="77777777" w:rsidR="00707405" w:rsidRDefault="00707405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6EDDDB49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3CAB2A55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70C71C9" w14:textId="77777777" w:rsid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6C763805" w14:textId="77777777" w:rsidR="00995362" w:rsidRPr="00995362" w:rsidRDefault="00995362" w:rsidP="0099536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14291" id="_x0000_s1041" style="position:absolute;margin-left:-.15pt;margin-top:9.7pt;width:563.5pt;height:195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" fillcolor="white [3201]" strokecolor="#0070c0" strokeweight="1pt">
                <v:textbox>
                  <w:txbxContent>
                    <w:p w14:paraId="07CD45FA" w14:textId="53BA21F1" w:rsidR="00995362" w:rsidRPr="005865DB" w:rsidRDefault="00707405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</w:pPr>
                      <w:r w:rsidRPr="005865DB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 xml:space="preserve">The exercise of EU competences </w:t>
                      </w:r>
                      <w:r w:rsidR="00995362" w:rsidRPr="005865DB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>is defined in:</w:t>
                      </w:r>
                    </w:p>
                    <w:p w14:paraId="69023F0A" w14:textId="77777777" w:rsidR="00995362" w:rsidRPr="005865DB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</w:pPr>
                      <w:r w:rsidRPr="005865DB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 xml:space="preserve">- Treaty on European Union (TEU):  Objectives, and principles </w:t>
                      </w:r>
                    </w:p>
                    <w:p w14:paraId="16395DD1" w14:textId="77777777" w:rsidR="00995362" w:rsidRPr="005865DB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</w:pPr>
                      <w:r w:rsidRPr="005865DB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>- Treaty on the functioning of the Eu (TFEU):  Details</w:t>
                      </w:r>
                    </w:p>
                    <w:p w14:paraId="02E38516" w14:textId="77777777" w:rsidR="00A44882" w:rsidRDefault="00A44882" w:rsidP="00A44882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32FC9784" w14:textId="77777777" w:rsidR="003D46D4" w:rsidRDefault="003D46D4" w:rsidP="00A44882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4AE18325" w14:textId="77777777" w:rsidR="00A44882" w:rsidRDefault="00A44882" w:rsidP="00A44882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492B93E2" w14:textId="77777777" w:rsidR="003D46D4" w:rsidRDefault="00A44882" w:rsidP="00A44882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Eu on some </w:t>
                      </w:r>
                      <w:proofErr w:type="spellStart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issues</w:t>
                      </w:r>
                      <w:proofErr w:type="spellEnd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is </w:t>
                      </w:r>
                      <w:proofErr w:type="spellStart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Supranational</w:t>
                      </w:r>
                      <w:proofErr w:type="spellEnd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proofErr w:type="spellStart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exclusive</w:t>
                      </w:r>
                      <w:proofErr w:type="spellEnd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competence) on </w:t>
                      </w:r>
                      <w:proofErr w:type="spellStart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others</w:t>
                      </w:r>
                      <w:proofErr w:type="spellEnd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Intergovernmetnal</w:t>
                      </w:r>
                      <w:proofErr w:type="spellEnd"/>
                    </w:p>
                    <w:p w14:paraId="2F1AD6C9" w14:textId="4EF8D888" w:rsidR="00A44882" w:rsidRDefault="00A44882" w:rsidP="00A44882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A44882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(Foreign pol, Defence)</w:t>
                      </w:r>
                      <w:r w:rsidR="003D46D4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: </w:t>
                      </w:r>
                    </w:p>
                    <w:p w14:paraId="336A1E8C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15ED95D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775BC2C0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613A35DE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2FC41D97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26658E0A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F46875A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30B62DAA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78D54490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25B69411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0917B348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D23C1DD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359DE79F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726610A1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73C7DB4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0936B12C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7B9884C0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4A3D54EE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6A1CBEEE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7DEA7251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2FBBEAFA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4057D20B" w14:textId="77777777" w:rsidR="00707405" w:rsidRDefault="00707405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6EDDDB49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3CAB2A55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70C71C9" w14:textId="77777777" w:rsid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6C763805" w14:textId="77777777" w:rsidR="00995362" w:rsidRPr="00995362" w:rsidRDefault="00995362" w:rsidP="00995362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7CEBFCB" w14:textId="6FB5F279" w:rsidR="00995362" w:rsidRPr="00995362" w:rsidRDefault="003D46D4" w:rsidP="00995362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35490E9" wp14:editId="0373B5D4">
                <wp:simplePos x="0" y="0"/>
                <wp:positionH relativeFrom="column">
                  <wp:posOffset>3595420</wp:posOffset>
                </wp:positionH>
                <wp:positionV relativeFrom="paragraph">
                  <wp:posOffset>91846</wp:posOffset>
                </wp:positionV>
                <wp:extent cx="78741" cy="1250798"/>
                <wp:effectExtent l="0" t="0" r="10160" b="6985"/>
                <wp:wrapNone/>
                <wp:docPr id="611613549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741" cy="1250798"/>
                        </a:xfrm>
                        <a:prstGeom prst="rightBrace">
                          <a:avLst>
                            <a:gd name="adj1" fmla="val 8333"/>
                            <a:gd name="adj2" fmla="val 8795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450D4" id="Right Brace 2" o:spid="_x0000_s1026" type="#_x0000_t88" style="position:absolute;margin-left:283.1pt;margin-top:7.25pt;width:6.2pt;height:98.5pt;rotation:18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" adj="113,18998" strokecolor="#2f3748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1D8351E" wp14:editId="0790CA4C">
                <wp:simplePos x="0" y="0"/>
                <wp:positionH relativeFrom="column">
                  <wp:posOffset>3733915</wp:posOffset>
                </wp:positionH>
                <wp:positionV relativeFrom="paragraph">
                  <wp:posOffset>86016</wp:posOffset>
                </wp:positionV>
                <wp:extent cx="3368842" cy="283845"/>
                <wp:effectExtent l="0" t="0" r="9525" b="8255"/>
                <wp:wrapNone/>
                <wp:docPr id="1007122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2" cy="283845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2CC5E" w14:textId="77777777" w:rsidR="00995362" w:rsidRPr="00995362" w:rsidRDefault="00995362" w:rsidP="00995362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  <w:highlight w:val="cyan"/>
                              </w:rPr>
                              <w:t>The principle of conferral: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the EU may only act within the limits of the competences conferred by countries in the Treaties to attain the objectives provided therein.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8351E" id="_x0000_s1042" style="position:absolute;left:0;text-align:left;margin-left:294pt;margin-top:6.75pt;width:265.25pt;height:22.3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" fillcolor="white [3201]" strokecolor="#c00000" strokeweight="1pt">
                <v:textbox>
                  <w:txbxContent>
                    <w:p w14:paraId="01C2CC5E" w14:textId="77777777" w:rsidR="00995362" w:rsidRPr="00995362" w:rsidRDefault="00995362" w:rsidP="00995362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  <w:r w:rsidRPr="00995362">
                        <w:rPr>
                          <w:rFonts w:ascii="Garamond" w:hAnsi="Garamond"/>
                          <w:sz w:val="13"/>
                          <w:szCs w:val="13"/>
                          <w:highlight w:val="cyan"/>
                        </w:rPr>
                        <w:t>The principle of conferral: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the EU may only act within the limits of the competences conferred by countries in the Treaties to attain the objectives provided therein.</w:t>
                      </w:r>
                    </w:p>
                  </w:txbxContent>
                </v:textbox>
              </v:rect>
            </w:pict>
          </mc:Fallback>
        </mc:AlternateContent>
      </w:r>
      <w:r w:rsidR="00A44882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967C00" wp14:editId="4A3B9CB1">
                <wp:simplePos x="0" y="0"/>
                <wp:positionH relativeFrom="column">
                  <wp:posOffset>2561771</wp:posOffset>
                </wp:positionH>
                <wp:positionV relativeFrom="paragraph">
                  <wp:posOffset>86541</wp:posOffset>
                </wp:positionV>
                <wp:extent cx="1006928" cy="327025"/>
                <wp:effectExtent l="0" t="0" r="9525" b="15875"/>
                <wp:wrapNone/>
                <wp:docPr id="8507491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928" cy="327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E4314" w14:textId="77777777" w:rsidR="00A44882" w:rsidRPr="00995362" w:rsidRDefault="00A44882" w:rsidP="00A4488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Three fundamental principles</w:t>
                            </w:r>
                          </w:p>
                          <w:p w14:paraId="0EF65629" w14:textId="77777777" w:rsidR="00A44882" w:rsidRDefault="00A44882" w:rsidP="00A44882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67C00" id="Rectangle 3" o:spid="_x0000_s1043" style="position:absolute;left:0;text-align:left;margin-left:201.7pt;margin-top:6.8pt;width:79.3pt;height:25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" fillcolor="white [3201]" strokecolor="#958b8b [3209]" strokeweight="1pt">
                <v:textbox>
                  <w:txbxContent>
                    <w:p w14:paraId="01EE4314" w14:textId="77777777" w:rsidR="00A44882" w:rsidRPr="00995362" w:rsidRDefault="00A44882" w:rsidP="00A4488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Three fundamental principles</w:t>
                      </w:r>
                    </w:p>
                    <w:p w14:paraId="0EF65629" w14:textId="77777777" w:rsidR="00A44882" w:rsidRDefault="00A44882" w:rsidP="00A44882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0109EF5" w14:textId="7BD85C9D" w:rsidR="00995362" w:rsidRPr="00995362" w:rsidRDefault="00A44882" w:rsidP="00995362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9445DDB" wp14:editId="6BF6FF66">
                <wp:simplePos x="0" y="0"/>
                <wp:positionH relativeFrom="column">
                  <wp:posOffset>2303508</wp:posOffset>
                </wp:positionH>
                <wp:positionV relativeFrom="paragraph">
                  <wp:posOffset>53975</wp:posOffset>
                </wp:positionV>
                <wp:extent cx="130629" cy="81643"/>
                <wp:effectExtent l="0" t="12700" r="22225" b="20320"/>
                <wp:wrapNone/>
                <wp:docPr id="981753501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8164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18B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181.4pt;margin-top:4.25pt;width:10.3pt;height:6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" adj="14850" fillcolor="#2f3748 [3204]" strokecolor="#07080a [484]" strokeweight="1pt"/>
            </w:pict>
          </mc:Fallback>
        </mc:AlternateContent>
      </w:r>
    </w:p>
    <w:p w14:paraId="2ABF33F6" w14:textId="5F74A1D0" w:rsidR="00995362" w:rsidRPr="00995362" w:rsidRDefault="00A44882" w:rsidP="00995362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B5A818D" wp14:editId="7CD29E20">
                <wp:simplePos x="0" y="0"/>
                <wp:positionH relativeFrom="column">
                  <wp:posOffset>3733915</wp:posOffset>
                </wp:positionH>
                <wp:positionV relativeFrom="paragraph">
                  <wp:posOffset>123925</wp:posOffset>
                </wp:positionV>
                <wp:extent cx="3368842" cy="279812"/>
                <wp:effectExtent l="0" t="0" r="9525" b="12700"/>
                <wp:wrapNone/>
                <wp:docPr id="563804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2" cy="279812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0ED68" w14:textId="0EB408B8" w:rsidR="00B614FA" w:rsidRPr="00995362" w:rsidRDefault="00FA425D" w:rsidP="00B614FA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  <w:highlight w:val="cyan"/>
                              </w:rPr>
                              <w:t>The principle of proportionality: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EU action may not go beyond what is necessary to achieve the objectives of the Treaties.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A818D" id="_x0000_s1044" style="position:absolute;left:0;text-align:left;margin-left:294pt;margin-top:9.75pt;width:265.25pt;height:2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" fillcolor="white [3201]" strokecolor="#c00000" strokeweight="1pt">
                <v:textbox>
                  <w:txbxContent>
                    <w:p w14:paraId="0240ED68" w14:textId="0EB408B8" w:rsidR="00B614FA" w:rsidRPr="00995362" w:rsidRDefault="00FA425D" w:rsidP="00B614FA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  <w:r w:rsidRPr="00995362">
                        <w:rPr>
                          <w:rFonts w:ascii="Garamond" w:hAnsi="Garamond"/>
                          <w:sz w:val="13"/>
                          <w:szCs w:val="13"/>
                          <w:highlight w:val="cyan"/>
                        </w:rPr>
                        <w:t>The principle of proportionality: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EU action may not go beyond what is necessary to achieve the objectives of the Treaties.</w:t>
                      </w:r>
                    </w:p>
                  </w:txbxContent>
                </v:textbox>
              </v:rect>
            </w:pict>
          </mc:Fallback>
        </mc:AlternateContent>
      </w:r>
    </w:p>
    <w:p w14:paraId="220EB4B2" w14:textId="7702B51B" w:rsidR="00995362" w:rsidRPr="00995362" w:rsidRDefault="00995362" w:rsidP="00995362"/>
    <w:p w14:paraId="3973582F" w14:textId="4C3ABA60" w:rsidR="00995362" w:rsidRPr="00995362" w:rsidRDefault="00995362" w:rsidP="00707405">
      <w:pPr>
        <w:ind w:left="0"/>
      </w:pPr>
    </w:p>
    <w:p w14:paraId="50B5AF96" w14:textId="014FD590" w:rsidR="00995362" w:rsidRPr="00995362" w:rsidRDefault="003D46D4" w:rsidP="00995362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2296CDD" wp14:editId="43DCA920">
                <wp:simplePos x="0" y="0"/>
                <wp:positionH relativeFrom="column">
                  <wp:posOffset>3727094</wp:posOffset>
                </wp:positionH>
                <wp:positionV relativeFrom="paragraph">
                  <wp:posOffset>5334</wp:posOffset>
                </wp:positionV>
                <wp:extent cx="3374171" cy="607162"/>
                <wp:effectExtent l="0" t="0" r="17145" b="15240"/>
                <wp:wrapNone/>
                <wp:docPr id="8957015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71" cy="607162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16E0E" w14:textId="70E3E56D" w:rsidR="00B614FA" w:rsidRPr="00995362" w:rsidRDefault="00B614FA" w:rsidP="00B614F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  <w:highlight w:val="cyan"/>
                                <w:u w:val="single"/>
                              </w:rPr>
                              <w:t>The principle of subsidiarity: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in the area of its non-exclusive competences, the EU may act only if the objective of a proposed action cannot be sufficiently achieved by the EU countries, but could be better achieved at EU level.</w:t>
                            </w:r>
                            <w:r w:rsid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Ex. UBER: The EU has responsibility when transport is of transnational nature. Urban transport (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eg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, regulation of tax</w:t>
                            </w:r>
                            <w:r w:rsidR="003A5B39"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</w:t>
                            </w:r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s) is in the hands of national and local authorities(</w:t>
                            </w:r>
                            <w:proofErr w:type="spellStart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Uberpop</w:t>
                            </w:r>
                            <w:proofErr w:type="spellEnd"/>
                            <w:r w:rsidRPr="00995362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banned in Italy, but it works in Poland)</w:t>
                            </w:r>
                          </w:p>
                          <w:p w14:paraId="261722F9" w14:textId="7BE26C6C" w:rsidR="00B614FA" w:rsidRPr="00995362" w:rsidRDefault="00B614FA" w:rsidP="00B614FA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96CDD" id="_x0000_s1045" style="position:absolute;left:0;text-align:left;margin-left:293.45pt;margin-top:.4pt;width:265.7pt;height:47.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" fillcolor="white [3201]" strokecolor="#c00000" strokeweight="1pt">
                <v:textbox>
                  <w:txbxContent>
                    <w:p w14:paraId="4D316E0E" w14:textId="70E3E56D" w:rsidR="00B614FA" w:rsidRPr="00995362" w:rsidRDefault="00B614FA" w:rsidP="00B614F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995362">
                        <w:rPr>
                          <w:rFonts w:ascii="Garamond" w:hAnsi="Garamond"/>
                          <w:sz w:val="13"/>
                          <w:szCs w:val="13"/>
                          <w:highlight w:val="cyan"/>
                          <w:u w:val="single"/>
                        </w:rPr>
                        <w:t>The principle of subsidiarity: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in the area of its non-exclusive competences, the EU may act only if the objective of a proposed action cannot be sufficiently achieved by the EU countries, but could be better achieved at EU level.</w:t>
                      </w:r>
                      <w:r w:rsidR="003D46D4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Ex. UBER: The EU has responsibility when transport is of transnational nature. Urban transport (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eg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, regulation of tax</w:t>
                      </w:r>
                      <w:r w:rsidR="003A5B39"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i</w:t>
                      </w:r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s) is in the hands of national and local authorities(</w:t>
                      </w:r>
                      <w:proofErr w:type="spellStart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>Uberpop</w:t>
                      </w:r>
                      <w:proofErr w:type="spellEnd"/>
                      <w:r w:rsidRPr="00995362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banned in Italy, but it works in Poland)</w:t>
                      </w:r>
                    </w:p>
                    <w:p w14:paraId="261722F9" w14:textId="7BE26C6C" w:rsidR="00B614FA" w:rsidRPr="00995362" w:rsidRDefault="00B614FA" w:rsidP="00B614FA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C22AC0" w14:textId="6EC0AA8C" w:rsidR="00995362" w:rsidRPr="00995362" w:rsidRDefault="003D46D4" w:rsidP="00995362"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96480" behindDoc="0" locked="0" layoutInCell="1" allowOverlap="1" wp14:anchorId="48AE6891" wp14:editId="39C937DC">
            <wp:simplePos x="0" y="0"/>
            <wp:positionH relativeFrom="column">
              <wp:posOffset>74930</wp:posOffset>
            </wp:positionH>
            <wp:positionV relativeFrom="paragraph">
              <wp:posOffset>4445</wp:posOffset>
            </wp:positionV>
            <wp:extent cx="3216910" cy="1503680"/>
            <wp:effectExtent l="0" t="0" r="0" b="0"/>
            <wp:wrapNone/>
            <wp:docPr id="217468363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363" name="Picture 7" descr="A screenshot of a computer screen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502" b="1"/>
                    <a:stretch/>
                  </pic:blipFill>
                  <pic:spPr bwMode="auto">
                    <a:xfrm>
                      <a:off x="0" y="0"/>
                      <a:ext cx="3216910" cy="150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67D4B" w14:textId="068C739B" w:rsidR="00995362" w:rsidRPr="00995362" w:rsidRDefault="00995362" w:rsidP="00995362"/>
    <w:p w14:paraId="2392C824" w14:textId="4F7C2510" w:rsidR="00995362" w:rsidRPr="00995362" w:rsidRDefault="00995362" w:rsidP="00995362"/>
    <w:p w14:paraId="28228B9C" w14:textId="1ECE3B55" w:rsidR="00995362" w:rsidRPr="00995362" w:rsidRDefault="00995362" w:rsidP="00995362"/>
    <w:p w14:paraId="0B4885F4" w14:textId="005AF344" w:rsidR="00995362" w:rsidRPr="00995362" w:rsidRDefault="00995362" w:rsidP="00995362"/>
    <w:p w14:paraId="6E80C270" w14:textId="5BC6666A" w:rsidR="00995362" w:rsidRPr="00995362" w:rsidRDefault="00995362" w:rsidP="00995362"/>
    <w:p w14:paraId="6DB01CDA" w14:textId="0BC5BA00" w:rsidR="00995362" w:rsidRPr="00995362" w:rsidRDefault="00995362" w:rsidP="00995362"/>
    <w:p w14:paraId="49D657ED" w14:textId="295BAF4E" w:rsidR="00995362" w:rsidRPr="00995362" w:rsidRDefault="00995362" w:rsidP="00995362"/>
    <w:p w14:paraId="4904CD25" w14:textId="087A4CC4" w:rsidR="00995362" w:rsidRDefault="00995362" w:rsidP="00995362">
      <w:pPr>
        <w:rPr>
          <w:sz w:val="4"/>
        </w:rPr>
      </w:pPr>
    </w:p>
    <w:p w14:paraId="7FFED505" w14:textId="4D60CC2A" w:rsidR="00995362" w:rsidRDefault="00995362" w:rsidP="00995362">
      <w:pPr>
        <w:tabs>
          <w:tab w:val="left" w:pos="1535"/>
        </w:tabs>
      </w:pPr>
      <w:r>
        <w:tab/>
      </w:r>
    </w:p>
    <w:p w14:paraId="7EB8411A" w14:textId="2EE8FBD7" w:rsidR="00995362" w:rsidRDefault="00995362" w:rsidP="00995362">
      <w:pPr>
        <w:tabs>
          <w:tab w:val="left" w:pos="1535"/>
        </w:tabs>
      </w:pPr>
    </w:p>
    <w:p w14:paraId="306C8A0D" w14:textId="21797BDC" w:rsidR="003D46D4" w:rsidRDefault="003D46D4" w:rsidP="003D46D4">
      <w:pPr>
        <w:tabs>
          <w:tab w:val="left" w:pos="1535"/>
        </w:tabs>
        <w:ind w:left="0"/>
      </w:pPr>
    </w:p>
    <w:p w14:paraId="2338D82B" w14:textId="262754EF" w:rsidR="00707405" w:rsidRDefault="003D46D4" w:rsidP="003D46D4">
      <w:pPr>
        <w:spacing w:beforeLines="20" w:before="48" w:afterLines="20" w:after="48"/>
        <w:ind w:left="0"/>
        <w:rPr>
          <w:rFonts w:ascii="Garamond" w:hAnsi="Garamond"/>
          <w:noProof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87FF71" wp14:editId="7E1180AA">
                <wp:simplePos x="0" y="0"/>
                <wp:positionH relativeFrom="column">
                  <wp:posOffset>3499</wp:posOffset>
                </wp:positionH>
                <wp:positionV relativeFrom="paragraph">
                  <wp:posOffset>166370</wp:posOffset>
                </wp:positionV>
                <wp:extent cx="4578350" cy="233045"/>
                <wp:effectExtent l="0" t="0" r="19050" b="8255"/>
                <wp:wrapNone/>
                <wp:docPr id="9243504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0" cy="233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8661E" w14:textId="524D9EFC" w:rsidR="00995362" w:rsidRPr="003D46D4" w:rsidRDefault="00995362" w:rsidP="00995362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I. FTA and CU (’69 huge improvement bc they set CET)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7FF71" id="Rectangle 8" o:spid="_x0000_s1046" style="position:absolute;margin-left:.3pt;margin-top:13.1pt;width:360.5pt;height:18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" fillcolor="white [3201]" strokecolor="#958b8b [3209]" strokeweight="1pt">
                <v:textbox>
                  <w:txbxContent>
                    <w:p w14:paraId="4DD8661E" w14:textId="524D9EFC" w:rsidR="00995362" w:rsidRPr="003D46D4" w:rsidRDefault="00995362" w:rsidP="00995362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>I. FTA and CU (’69 huge improvement bc they set CET)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809792" behindDoc="1" locked="0" layoutInCell="1" allowOverlap="1" wp14:anchorId="18C5E950" wp14:editId="0A765C49">
            <wp:simplePos x="0" y="0"/>
            <wp:positionH relativeFrom="column">
              <wp:posOffset>4815548</wp:posOffset>
            </wp:positionH>
            <wp:positionV relativeFrom="paragraph">
              <wp:posOffset>165100</wp:posOffset>
            </wp:positionV>
            <wp:extent cx="2339340" cy="1340485"/>
            <wp:effectExtent l="0" t="0" r="0" b="5715"/>
            <wp:wrapTight wrapText="bothSides">
              <wp:wrapPolygon edited="0">
                <wp:start x="0" y="0"/>
                <wp:lineTo x="0" y="21487"/>
                <wp:lineTo x="21459" y="21487"/>
                <wp:lineTo x="21459" y="0"/>
                <wp:lineTo x="0" y="0"/>
              </wp:wrapPolygon>
            </wp:wrapTight>
            <wp:docPr id="106823561" name="Picture 10" descr="A graph of a number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561" name="Picture 10" descr="A graph of a number of different colored lines&#10;&#10;Description automatically generated with medium confidence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3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0"/>
                    <a:stretch/>
                  </pic:blipFill>
                  <pic:spPr bwMode="auto">
                    <a:xfrm>
                      <a:off x="0" y="0"/>
                      <a:ext cx="2339340" cy="134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362">
        <w:rPr>
          <w:rFonts w:ascii="Garamond" w:hAnsi="Garamond"/>
          <w:sz w:val="16"/>
          <w:szCs w:val="16"/>
        </w:rPr>
        <w:t>History:</w:t>
      </w:r>
      <w:r w:rsidR="00995362">
        <w:rPr>
          <w:rFonts w:ascii="Garamond" w:hAnsi="Garamond"/>
          <w:noProof/>
          <w:sz w:val="16"/>
          <w:szCs w:val="16"/>
        </w:rPr>
        <w:t xml:space="preserve"> </w:t>
      </w:r>
    </w:p>
    <w:p w14:paraId="1484C13E" w14:textId="3B59D00D" w:rsidR="00707405" w:rsidRDefault="00707405" w:rsidP="00995362">
      <w:pPr>
        <w:spacing w:beforeLines="20" w:before="48" w:afterLines="20" w:after="48"/>
        <w:ind w:left="144"/>
        <w:rPr>
          <w:rFonts w:ascii="Garamond" w:hAnsi="Garamond"/>
          <w:noProof/>
          <w:sz w:val="16"/>
          <w:szCs w:val="16"/>
        </w:rPr>
      </w:pPr>
    </w:p>
    <w:p w14:paraId="0ED91C5E" w14:textId="19A8103F" w:rsidR="00995362" w:rsidRDefault="00995362" w:rsidP="00995362">
      <w:pPr>
        <w:spacing w:beforeLines="20" w:before="48" w:afterLines="20" w:after="48"/>
        <w:ind w:left="144"/>
        <w:rPr>
          <w:rFonts w:ascii="Garamond" w:hAnsi="Garamond"/>
          <w:noProof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E8D8B9B" wp14:editId="68477728">
                <wp:simplePos x="0" y="0"/>
                <wp:positionH relativeFrom="column">
                  <wp:posOffset>3175</wp:posOffset>
                </wp:positionH>
                <wp:positionV relativeFrom="paragraph">
                  <wp:posOffset>104464</wp:posOffset>
                </wp:positionV>
                <wp:extent cx="4578674" cy="233082"/>
                <wp:effectExtent l="0" t="0" r="19050" b="8255"/>
                <wp:wrapNone/>
                <wp:docPr id="2489891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674" cy="2330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26AF0" w14:textId="77777777" w:rsidR="00995362" w:rsidRPr="003D46D4" w:rsidRDefault="00995362" w:rsidP="00995362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II. Gradual build-up of the European Internal 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D8B9B" id="_x0000_s1047" style="position:absolute;left:0;text-align:left;margin-left:.25pt;margin-top:8.25pt;width:360.55pt;height:18.3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" fillcolor="white [3201]" strokecolor="#958b8b [3209]" strokeweight="1pt">
                <v:textbox>
                  <w:txbxContent>
                    <w:p w14:paraId="01D26AF0" w14:textId="77777777" w:rsidR="00995362" w:rsidRPr="003D46D4" w:rsidRDefault="00995362" w:rsidP="00995362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>II. Gradual build-up of the European Internal Market</w:t>
                      </w:r>
                    </w:p>
                  </w:txbxContent>
                </v:textbox>
              </v:rect>
            </w:pict>
          </mc:Fallback>
        </mc:AlternateContent>
      </w:r>
    </w:p>
    <w:p w14:paraId="3A220AAE" w14:textId="77777777" w:rsidR="00995362" w:rsidRDefault="00995362" w:rsidP="00995362">
      <w:pPr>
        <w:spacing w:beforeLines="20" w:before="48" w:afterLines="20" w:after="48"/>
        <w:ind w:left="144"/>
        <w:rPr>
          <w:rFonts w:ascii="Garamond" w:hAnsi="Garamond"/>
          <w:noProof/>
          <w:sz w:val="16"/>
          <w:szCs w:val="16"/>
        </w:rPr>
      </w:pPr>
    </w:p>
    <w:p w14:paraId="47008875" w14:textId="77777777" w:rsidR="00995362" w:rsidRDefault="00995362" w:rsidP="00995362">
      <w:pPr>
        <w:spacing w:beforeLines="20" w:before="48" w:afterLines="20" w:after="48"/>
        <w:ind w:left="144"/>
        <w:rPr>
          <w:rFonts w:ascii="Garamond" w:hAnsi="Garamond"/>
          <w:noProof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95BEBB3" wp14:editId="32E6E841">
                <wp:simplePos x="0" y="0"/>
                <wp:positionH relativeFrom="column">
                  <wp:posOffset>5715</wp:posOffset>
                </wp:positionH>
                <wp:positionV relativeFrom="paragraph">
                  <wp:posOffset>68904</wp:posOffset>
                </wp:positionV>
                <wp:extent cx="4578674" cy="307025"/>
                <wp:effectExtent l="0" t="0" r="19050" b="10795"/>
                <wp:wrapNone/>
                <wp:docPr id="4055520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674" cy="307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D2B18" w14:textId="77777777" w:rsidR="00995362" w:rsidRPr="003D46D4" w:rsidRDefault="00995362" w:rsidP="00995362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III. Progressive EMU development. BW fall Alarm bell that created need for common currency --&gt; Economic and Monetary Union  EMU (1992)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BEBB3" id="_x0000_s1048" style="position:absolute;left:0;text-align:left;margin-left:.45pt;margin-top:5.45pt;width:360.55pt;height:24.2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" fillcolor="white [3201]" strokecolor="#958b8b [3209]" strokeweight="1pt">
                <v:textbox>
                  <w:txbxContent>
                    <w:p w14:paraId="005D2B18" w14:textId="77777777" w:rsidR="00995362" w:rsidRPr="003D46D4" w:rsidRDefault="00995362" w:rsidP="00995362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>III. Progressive EMU development. BW fall Alarm bell that created need for common currency --&gt; Economic and Monetary Union  EMU (1992)</w:t>
                      </w:r>
                    </w:p>
                  </w:txbxContent>
                </v:textbox>
              </v:rect>
            </w:pict>
          </mc:Fallback>
        </mc:AlternateContent>
      </w:r>
    </w:p>
    <w:p w14:paraId="7A7FC2C6" w14:textId="77777777" w:rsidR="00995362" w:rsidRDefault="00995362" w:rsidP="00995362">
      <w:pPr>
        <w:spacing w:beforeLines="20" w:before="48" w:afterLines="20" w:after="48"/>
        <w:ind w:left="144"/>
        <w:rPr>
          <w:rFonts w:ascii="Garamond" w:hAnsi="Garamond"/>
          <w:noProof/>
          <w:sz w:val="16"/>
          <w:szCs w:val="16"/>
        </w:rPr>
      </w:pPr>
    </w:p>
    <w:p w14:paraId="01665E8C" w14:textId="77777777" w:rsidR="003D46D4" w:rsidRDefault="003D46D4" w:rsidP="003D46D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4E35A2B" w14:textId="5E607537" w:rsidR="00995362" w:rsidRPr="003D46D4" w:rsidRDefault="00995362" w:rsidP="003D46D4">
      <w:pPr>
        <w:spacing w:beforeLines="20" w:before="48" w:afterLines="20" w:after="48"/>
        <w:ind w:left="0"/>
        <w:rPr>
          <w:rFonts w:ascii="Garamond" w:hAnsi="Garamond"/>
          <w:sz w:val="13"/>
          <w:szCs w:val="13"/>
        </w:rPr>
      </w:pPr>
      <w:r w:rsidRPr="003D46D4">
        <w:rPr>
          <w:rFonts w:ascii="Garamond" w:hAnsi="Garamond"/>
          <w:sz w:val="13"/>
          <w:szCs w:val="13"/>
        </w:rPr>
        <w:t>*GRAPH: Red line: max integration you have on the basis of the treaties</w:t>
      </w:r>
    </w:p>
    <w:p w14:paraId="49DD06E5" w14:textId="77777777" w:rsidR="003D46D4" w:rsidRDefault="003D46D4" w:rsidP="003D46D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DDE529C" w14:textId="2A345956" w:rsidR="00995362" w:rsidRDefault="003D46D4" w:rsidP="003D46D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69377C7" wp14:editId="64A3B32A">
                <wp:simplePos x="0" y="0"/>
                <wp:positionH relativeFrom="column">
                  <wp:posOffset>6007</wp:posOffset>
                </wp:positionH>
                <wp:positionV relativeFrom="paragraph">
                  <wp:posOffset>143918</wp:posOffset>
                </wp:positionV>
                <wp:extent cx="2113519" cy="500380"/>
                <wp:effectExtent l="0" t="0" r="7620" b="7620"/>
                <wp:wrapNone/>
                <wp:docPr id="8940160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519" cy="500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AEA27" w14:textId="77777777" w:rsidR="00995362" w:rsidRPr="003D46D4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Common welfare policy ( health, education, </w:t>
                            </w:r>
                            <w:proofErr w:type="spellStart"/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labour</w:t>
                            </w:r>
                            <w:proofErr w:type="spellEnd"/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market regulation, pensions) </w:t>
                            </w:r>
                          </w:p>
                          <w:p w14:paraId="020587A6" w14:textId="77777777" w:rsidR="00995362" w:rsidRPr="003D46D4" w:rsidRDefault="00995362" w:rsidP="00995362">
                            <w:pPr>
                              <w:ind w:left="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377C7" id="_x0000_s1049" style="position:absolute;margin-left:.45pt;margin-top:11.35pt;width:166.4pt;height:39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" fillcolor="white [3201]" strokecolor="#958b8b [3209]" strokeweight="1pt">
                <v:textbox>
                  <w:txbxContent>
                    <w:p w14:paraId="114AEA27" w14:textId="77777777" w:rsidR="00995362" w:rsidRPr="003D46D4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Common welfare policy ( health, education, </w:t>
                      </w:r>
                      <w:proofErr w:type="spellStart"/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>labour</w:t>
                      </w:r>
                      <w:proofErr w:type="spellEnd"/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market regulation, pensions) </w:t>
                      </w:r>
                    </w:p>
                    <w:p w14:paraId="020587A6" w14:textId="77777777" w:rsidR="00995362" w:rsidRPr="003D46D4" w:rsidRDefault="00995362" w:rsidP="00995362">
                      <w:pPr>
                        <w:ind w:left="0"/>
                        <w:jc w:val="center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0E8F315" wp14:editId="771D4ABD">
                <wp:simplePos x="0" y="0"/>
                <wp:positionH relativeFrom="column">
                  <wp:posOffset>2195227</wp:posOffset>
                </wp:positionH>
                <wp:positionV relativeFrom="paragraph">
                  <wp:posOffset>143918</wp:posOffset>
                </wp:positionV>
                <wp:extent cx="2342733" cy="500584"/>
                <wp:effectExtent l="0" t="0" r="6985" b="7620"/>
                <wp:wrapNone/>
                <wp:docPr id="7970386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733" cy="5005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19857" w14:textId="77777777" w:rsidR="00995362" w:rsidRPr="003D46D4" w:rsidRDefault="00995362" w:rsidP="0099536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Taxation, apart from VAT general framework (min 15%). </w:t>
                            </w:r>
                            <w:r w:rsidRPr="003D46D4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  <w:t>BUT</w:t>
                            </w:r>
                            <w:r w:rsidRPr="003D46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, harmonization really necessary? In low-T countries, workers will enjoy a higher net salary, but as low T = Low G =&gt; less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8F315" id="_x0000_s1050" style="position:absolute;margin-left:172.85pt;margin-top:11.35pt;width:184.45pt;height:39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" fillcolor="white [3201]" strokecolor="#958b8b [3209]" strokeweight="1pt">
                <v:textbox>
                  <w:txbxContent>
                    <w:p w14:paraId="29319857" w14:textId="77777777" w:rsidR="00995362" w:rsidRPr="003D46D4" w:rsidRDefault="00995362" w:rsidP="0099536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Taxation, apart from VAT general framework (min 15%). </w:t>
                      </w:r>
                      <w:r w:rsidRPr="003D46D4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  <w:t>BUT</w:t>
                      </w:r>
                      <w:r w:rsidRPr="003D46D4">
                        <w:rPr>
                          <w:rFonts w:ascii="Garamond" w:hAnsi="Garamond"/>
                          <w:sz w:val="13"/>
                          <w:szCs w:val="13"/>
                        </w:rPr>
                        <w:t>, harmonization really necessary? In low-T countries, workers will enjoy a higher net salary, but as low T = Low G =&gt; less services</w:t>
                      </w:r>
                    </w:p>
                  </w:txbxContent>
                </v:textbox>
              </v:rect>
            </w:pict>
          </mc:Fallback>
        </mc:AlternateContent>
      </w:r>
      <w:r w:rsidR="00995362" w:rsidRPr="00D77F4A">
        <w:rPr>
          <w:rFonts w:ascii="Garamond" w:hAnsi="Garamond"/>
          <w:sz w:val="16"/>
          <w:szCs w:val="16"/>
        </w:rPr>
        <w:t>Missing</w:t>
      </w:r>
      <w:r w:rsidR="00995362">
        <w:rPr>
          <w:rFonts w:ascii="Garamond" w:hAnsi="Garamond"/>
          <w:sz w:val="16"/>
          <w:szCs w:val="16"/>
        </w:rPr>
        <w:t xml:space="preserve"> (</w:t>
      </w:r>
      <w:proofErr w:type="spellStart"/>
      <w:r w:rsidR="00995362">
        <w:rPr>
          <w:rFonts w:ascii="Garamond" w:hAnsi="Garamond"/>
          <w:sz w:val="16"/>
          <w:szCs w:val="16"/>
        </w:rPr>
        <w:t>hamronizaiton</w:t>
      </w:r>
      <w:proofErr w:type="spellEnd"/>
      <w:r w:rsidR="00995362">
        <w:rPr>
          <w:rFonts w:ascii="Garamond" w:hAnsi="Garamond"/>
          <w:sz w:val="16"/>
          <w:szCs w:val="16"/>
        </w:rPr>
        <w:t xml:space="preserve"> in these fields is politically difficult)</w:t>
      </w:r>
      <w:r w:rsidR="00995362" w:rsidRPr="00D77F4A">
        <w:rPr>
          <w:rFonts w:ascii="Garamond" w:hAnsi="Garamond"/>
          <w:sz w:val="16"/>
          <w:szCs w:val="16"/>
        </w:rPr>
        <w:t>:</w:t>
      </w:r>
    </w:p>
    <w:p w14:paraId="7B18036F" w14:textId="7D483845" w:rsidR="004F03F5" w:rsidRPr="004F03F5" w:rsidRDefault="004F03F5" w:rsidP="00EB540E">
      <w:pPr>
        <w:spacing w:before="48" w:after="48"/>
        <w:ind w:left="0"/>
      </w:pPr>
    </w:p>
    <w:sectPr w:rsidR="004F03F5" w:rsidRPr="004F03F5" w:rsidSect="007D1671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836A1" w14:textId="77777777" w:rsidR="00115237" w:rsidRDefault="00115237" w:rsidP="00F316AD">
      <w:pPr>
        <w:spacing w:before="48" w:after="48"/>
      </w:pPr>
      <w:r>
        <w:separator/>
      </w:r>
    </w:p>
  </w:endnote>
  <w:endnote w:type="continuationSeparator" w:id="0">
    <w:p w14:paraId="26EDF658" w14:textId="77777777" w:rsidR="00115237" w:rsidRDefault="00115237" w:rsidP="00F316AD">
      <w:pPr>
        <w:spacing w:before="48" w:after="48"/>
      </w:pPr>
      <w:r>
        <w:continuationSeparator/>
      </w:r>
    </w:p>
  </w:endnote>
  <w:endnote w:type="continuationNotice" w:id="1">
    <w:p w14:paraId="186B98E5" w14:textId="77777777" w:rsidR="00115237" w:rsidRDefault="00115237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71971" w14:textId="77777777" w:rsidR="00115237" w:rsidRDefault="00115237" w:rsidP="00F316AD">
      <w:pPr>
        <w:spacing w:before="48" w:after="48"/>
      </w:pPr>
      <w:r>
        <w:separator/>
      </w:r>
    </w:p>
  </w:footnote>
  <w:footnote w:type="continuationSeparator" w:id="0">
    <w:p w14:paraId="292A9871" w14:textId="77777777" w:rsidR="00115237" w:rsidRDefault="00115237" w:rsidP="00F316AD">
      <w:pPr>
        <w:spacing w:before="48" w:after="48"/>
      </w:pPr>
      <w:r>
        <w:continuationSeparator/>
      </w:r>
    </w:p>
  </w:footnote>
  <w:footnote w:type="continuationNotice" w:id="1">
    <w:p w14:paraId="08665589" w14:textId="77777777" w:rsidR="00115237" w:rsidRDefault="00115237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86F7D"/>
    <w:multiLevelType w:val="multilevel"/>
    <w:tmpl w:val="AA6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D76080"/>
    <w:multiLevelType w:val="hybridMultilevel"/>
    <w:tmpl w:val="BEA40C7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1362FA"/>
    <w:multiLevelType w:val="multilevel"/>
    <w:tmpl w:val="99CC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375124">
    <w:abstractNumId w:val="4"/>
  </w:num>
  <w:num w:numId="2" w16cid:durableId="422535719">
    <w:abstractNumId w:val="0"/>
  </w:num>
  <w:num w:numId="3" w16cid:durableId="1810049275">
    <w:abstractNumId w:val="3"/>
  </w:num>
  <w:num w:numId="4" w16cid:durableId="1228765911">
    <w:abstractNumId w:val="2"/>
  </w:num>
  <w:num w:numId="5" w16cid:durableId="763723770">
    <w:abstractNumId w:val="5"/>
  </w:num>
  <w:num w:numId="6" w16cid:durableId="198057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BB"/>
    <w:rsid w:val="00000AEC"/>
    <w:rsid w:val="00022BB5"/>
    <w:rsid w:val="0002353C"/>
    <w:rsid w:val="000238CE"/>
    <w:rsid w:val="00037469"/>
    <w:rsid w:val="000453C1"/>
    <w:rsid w:val="000628FB"/>
    <w:rsid w:val="00064602"/>
    <w:rsid w:val="00065553"/>
    <w:rsid w:val="0008046A"/>
    <w:rsid w:val="0008410D"/>
    <w:rsid w:val="000A15BA"/>
    <w:rsid w:val="000B76A7"/>
    <w:rsid w:val="000D1BCB"/>
    <w:rsid w:val="000D7331"/>
    <w:rsid w:val="000E1D44"/>
    <w:rsid w:val="000E4E2A"/>
    <w:rsid w:val="000F4037"/>
    <w:rsid w:val="001115D0"/>
    <w:rsid w:val="00115237"/>
    <w:rsid w:val="00137C2D"/>
    <w:rsid w:val="00142423"/>
    <w:rsid w:val="0015252B"/>
    <w:rsid w:val="0016696C"/>
    <w:rsid w:val="00186FDF"/>
    <w:rsid w:val="0019434F"/>
    <w:rsid w:val="00194350"/>
    <w:rsid w:val="00194BC4"/>
    <w:rsid w:val="001A46B4"/>
    <w:rsid w:val="001A4DBF"/>
    <w:rsid w:val="001A5DE5"/>
    <w:rsid w:val="001B53E6"/>
    <w:rsid w:val="001B744B"/>
    <w:rsid w:val="001C4A17"/>
    <w:rsid w:val="001E090C"/>
    <w:rsid w:val="001F6944"/>
    <w:rsid w:val="0020696E"/>
    <w:rsid w:val="00210701"/>
    <w:rsid w:val="00214991"/>
    <w:rsid w:val="00222ACF"/>
    <w:rsid w:val="002356A2"/>
    <w:rsid w:val="00255A39"/>
    <w:rsid w:val="00260B1C"/>
    <w:rsid w:val="0026306C"/>
    <w:rsid w:val="00271A16"/>
    <w:rsid w:val="002745A5"/>
    <w:rsid w:val="00280DBB"/>
    <w:rsid w:val="00282065"/>
    <w:rsid w:val="00294052"/>
    <w:rsid w:val="0029770D"/>
    <w:rsid w:val="002B4529"/>
    <w:rsid w:val="002C6A6B"/>
    <w:rsid w:val="002C6EFC"/>
    <w:rsid w:val="002D12DA"/>
    <w:rsid w:val="002D28C6"/>
    <w:rsid w:val="002D63F6"/>
    <w:rsid w:val="002E3503"/>
    <w:rsid w:val="002F2002"/>
    <w:rsid w:val="002F2255"/>
    <w:rsid w:val="003019B2"/>
    <w:rsid w:val="00311FD2"/>
    <w:rsid w:val="00320723"/>
    <w:rsid w:val="003220F2"/>
    <w:rsid w:val="0033248B"/>
    <w:rsid w:val="003334FA"/>
    <w:rsid w:val="00343D29"/>
    <w:rsid w:val="0034688D"/>
    <w:rsid w:val="0035351F"/>
    <w:rsid w:val="00366C2A"/>
    <w:rsid w:val="003A0731"/>
    <w:rsid w:val="003A08F7"/>
    <w:rsid w:val="003A3ECE"/>
    <w:rsid w:val="003A4ADA"/>
    <w:rsid w:val="003A5B39"/>
    <w:rsid w:val="003D46D4"/>
    <w:rsid w:val="003E7565"/>
    <w:rsid w:val="003E7874"/>
    <w:rsid w:val="003F2D42"/>
    <w:rsid w:val="003F6B69"/>
    <w:rsid w:val="003F7DE0"/>
    <w:rsid w:val="0040233B"/>
    <w:rsid w:val="00425E58"/>
    <w:rsid w:val="00446803"/>
    <w:rsid w:val="00467790"/>
    <w:rsid w:val="00471FD0"/>
    <w:rsid w:val="00481994"/>
    <w:rsid w:val="004B5F10"/>
    <w:rsid w:val="004C119B"/>
    <w:rsid w:val="004C4311"/>
    <w:rsid w:val="004C5187"/>
    <w:rsid w:val="004D3A4C"/>
    <w:rsid w:val="004D4A07"/>
    <w:rsid w:val="004E4946"/>
    <w:rsid w:val="004E6F1D"/>
    <w:rsid w:val="004E7E32"/>
    <w:rsid w:val="004F03F5"/>
    <w:rsid w:val="004F2DD5"/>
    <w:rsid w:val="004F531F"/>
    <w:rsid w:val="00511A6E"/>
    <w:rsid w:val="005269ED"/>
    <w:rsid w:val="00560EAA"/>
    <w:rsid w:val="005630CF"/>
    <w:rsid w:val="0057534A"/>
    <w:rsid w:val="00576F90"/>
    <w:rsid w:val="0058150B"/>
    <w:rsid w:val="005865DB"/>
    <w:rsid w:val="005C0BE7"/>
    <w:rsid w:val="005D635A"/>
    <w:rsid w:val="005E4B65"/>
    <w:rsid w:val="005F40A8"/>
    <w:rsid w:val="00605A5B"/>
    <w:rsid w:val="0060669F"/>
    <w:rsid w:val="00611CD0"/>
    <w:rsid w:val="00647EE2"/>
    <w:rsid w:val="006739BE"/>
    <w:rsid w:val="00692B82"/>
    <w:rsid w:val="00696245"/>
    <w:rsid w:val="006A13A4"/>
    <w:rsid w:val="006A2F62"/>
    <w:rsid w:val="006C60E6"/>
    <w:rsid w:val="006D44DF"/>
    <w:rsid w:val="006E35BB"/>
    <w:rsid w:val="006E5801"/>
    <w:rsid w:val="006E70D3"/>
    <w:rsid w:val="006F13AA"/>
    <w:rsid w:val="006F4703"/>
    <w:rsid w:val="00701464"/>
    <w:rsid w:val="00707405"/>
    <w:rsid w:val="007127A0"/>
    <w:rsid w:val="00716A89"/>
    <w:rsid w:val="007302D3"/>
    <w:rsid w:val="00742A54"/>
    <w:rsid w:val="0075718B"/>
    <w:rsid w:val="00757766"/>
    <w:rsid w:val="0077581B"/>
    <w:rsid w:val="007A3D57"/>
    <w:rsid w:val="007B0F94"/>
    <w:rsid w:val="007B3957"/>
    <w:rsid w:val="007C2F19"/>
    <w:rsid w:val="007D1671"/>
    <w:rsid w:val="007D54DE"/>
    <w:rsid w:val="007D5A15"/>
    <w:rsid w:val="007E59E3"/>
    <w:rsid w:val="008007A8"/>
    <w:rsid w:val="00814346"/>
    <w:rsid w:val="008143A9"/>
    <w:rsid w:val="008226C6"/>
    <w:rsid w:val="00841317"/>
    <w:rsid w:val="0084513D"/>
    <w:rsid w:val="0084569D"/>
    <w:rsid w:val="0084757D"/>
    <w:rsid w:val="00847663"/>
    <w:rsid w:val="00852412"/>
    <w:rsid w:val="00854E42"/>
    <w:rsid w:val="00856F78"/>
    <w:rsid w:val="008638F7"/>
    <w:rsid w:val="00872A76"/>
    <w:rsid w:val="00874C82"/>
    <w:rsid w:val="008A01CE"/>
    <w:rsid w:val="008C17C1"/>
    <w:rsid w:val="008C5144"/>
    <w:rsid w:val="008D0091"/>
    <w:rsid w:val="008D262B"/>
    <w:rsid w:val="008D2E29"/>
    <w:rsid w:val="008D4CD3"/>
    <w:rsid w:val="009079F3"/>
    <w:rsid w:val="00915B32"/>
    <w:rsid w:val="00927425"/>
    <w:rsid w:val="009447F4"/>
    <w:rsid w:val="00950B9F"/>
    <w:rsid w:val="009538EE"/>
    <w:rsid w:val="00965FBF"/>
    <w:rsid w:val="0098160E"/>
    <w:rsid w:val="009947BF"/>
    <w:rsid w:val="00995362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313F1"/>
    <w:rsid w:val="00A4454D"/>
    <w:rsid w:val="00A44882"/>
    <w:rsid w:val="00A62596"/>
    <w:rsid w:val="00A63F8D"/>
    <w:rsid w:val="00A73DEB"/>
    <w:rsid w:val="00A76A25"/>
    <w:rsid w:val="00A77921"/>
    <w:rsid w:val="00A8635C"/>
    <w:rsid w:val="00AA3EF7"/>
    <w:rsid w:val="00AB2D6F"/>
    <w:rsid w:val="00AB69BD"/>
    <w:rsid w:val="00AC0430"/>
    <w:rsid w:val="00AD1587"/>
    <w:rsid w:val="00AD6237"/>
    <w:rsid w:val="00AE58E0"/>
    <w:rsid w:val="00B00520"/>
    <w:rsid w:val="00B01D63"/>
    <w:rsid w:val="00B034FE"/>
    <w:rsid w:val="00B32A3F"/>
    <w:rsid w:val="00B43640"/>
    <w:rsid w:val="00B471FA"/>
    <w:rsid w:val="00B575FB"/>
    <w:rsid w:val="00B60A17"/>
    <w:rsid w:val="00B614FA"/>
    <w:rsid w:val="00B66C79"/>
    <w:rsid w:val="00B7502F"/>
    <w:rsid w:val="00B752BA"/>
    <w:rsid w:val="00B94DAD"/>
    <w:rsid w:val="00B96BBE"/>
    <w:rsid w:val="00BD492D"/>
    <w:rsid w:val="00BD5E43"/>
    <w:rsid w:val="00BD72C6"/>
    <w:rsid w:val="00BF7B29"/>
    <w:rsid w:val="00C064CA"/>
    <w:rsid w:val="00C1095A"/>
    <w:rsid w:val="00C16712"/>
    <w:rsid w:val="00C21207"/>
    <w:rsid w:val="00C36587"/>
    <w:rsid w:val="00C55791"/>
    <w:rsid w:val="00C55A77"/>
    <w:rsid w:val="00C55D85"/>
    <w:rsid w:val="00C64A31"/>
    <w:rsid w:val="00C77211"/>
    <w:rsid w:val="00C95F2F"/>
    <w:rsid w:val="00CA2273"/>
    <w:rsid w:val="00CC6718"/>
    <w:rsid w:val="00CD008D"/>
    <w:rsid w:val="00CD50FD"/>
    <w:rsid w:val="00CD7BDD"/>
    <w:rsid w:val="00CD7F27"/>
    <w:rsid w:val="00CE2B1B"/>
    <w:rsid w:val="00CE4EAB"/>
    <w:rsid w:val="00CE7496"/>
    <w:rsid w:val="00CF1FD7"/>
    <w:rsid w:val="00D00B48"/>
    <w:rsid w:val="00D05DEF"/>
    <w:rsid w:val="00D1487E"/>
    <w:rsid w:val="00D20F94"/>
    <w:rsid w:val="00D255E1"/>
    <w:rsid w:val="00D365FA"/>
    <w:rsid w:val="00D47124"/>
    <w:rsid w:val="00D77F4A"/>
    <w:rsid w:val="00D834F0"/>
    <w:rsid w:val="00D9026C"/>
    <w:rsid w:val="00DC2D7B"/>
    <w:rsid w:val="00DC715A"/>
    <w:rsid w:val="00DD5D7B"/>
    <w:rsid w:val="00DE7CC5"/>
    <w:rsid w:val="00DF315F"/>
    <w:rsid w:val="00E003D0"/>
    <w:rsid w:val="00E02E7B"/>
    <w:rsid w:val="00E0518F"/>
    <w:rsid w:val="00E05A8E"/>
    <w:rsid w:val="00E10F01"/>
    <w:rsid w:val="00E11608"/>
    <w:rsid w:val="00E60932"/>
    <w:rsid w:val="00E61BAC"/>
    <w:rsid w:val="00E67FAA"/>
    <w:rsid w:val="00E750C7"/>
    <w:rsid w:val="00E75396"/>
    <w:rsid w:val="00E75E62"/>
    <w:rsid w:val="00E842E3"/>
    <w:rsid w:val="00E84673"/>
    <w:rsid w:val="00EB3739"/>
    <w:rsid w:val="00EB540E"/>
    <w:rsid w:val="00EB7056"/>
    <w:rsid w:val="00EC50F6"/>
    <w:rsid w:val="00ED3A88"/>
    <w:rsid w:val="00EE2991"/>
    <w:rsid w:val="00EE2BDB"/>
    <w:rsid w:val="00F012B4"/>
    <w:rsid w:val="00F13EB9"/>
    <w:rsid w:val="00F316AD"/>
    <w:rsid w:val="00F339CB"/>
    <w:rsid w:val="00F42EBA"/>
    <w:rsid w:val="00F43075"/>
    <w:rsid w:val="00F443D3"/>
    <w:rsid w:val="00F4501B"/>
    <w:rsid w:val="00F4615D"/>
    <w:rsid w:val="00F71DD0"/>
    <w:rsid w:val="00F7416C"/>
    <w:rsid w:val="00F90818"/>
    <w:rsid w:val="00F91E10"/>
    <w:rsid w:val="00FA425D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8F0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7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0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5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9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1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2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6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8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0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9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7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1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9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6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6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5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6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0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8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6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50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4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12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0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2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2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8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1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2024-02-06T07:38:00Z</dcterms:created>
  <dcterms:modified xsi:type="dcterms:W3CDTF">2024-06-19T09:42:00Z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
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1AC63" w14:textId="77777777" w:rsidR="004E6F1D" w:rsidRDefault="004E6F1D" w:rsidP="0084569D">
      <w:pPr>
        <w:pStyle w:val="ImagePlaceholder"/>
        <w:spacing w:before="48" w:after="48"/>
      </w:pPr>
    </w:p>
    <w:p w14:paraId="568F0571" w14:textId="77777777" w:rsidR="004E6F1D" w:rsidRDefault="004E6F1D" w:rsidP="0084569D">
      <w:pPr>
        <w:pStyle w:val="ImagePlaceholder"/>
        <w:spacing w:before="48" w:after="48"/>
      </w:pPr>
    </w:p>
    <w:p w14:paraId="47D091B9" w14:textId="77777777" w:rsidR="004E6F1D" w:rsidRDefault="004E6F1D" w:rsidP="0084569D">
      <w:pPr>
        <w:pStyle w:val="ImagePlaceholder"/>
        <w:spacing w:before="48" w:after="48"/>
      </w:pPr>
    </w:p>
    <w:p w14:paraId="27733F99" w14:textId="77777777" w:rsidR="004E6F1D" w:rsidRDefault="004E6F1D" w:rsidP="0084569D">
      <w:pPr>
        <w:pStyle w:val="ImagePlaceholder"/>
        <w:spacing w:before="48" w:after="48"/>
      </w:pPr>
    </w:p>
    <w:p w14:paraId="0B5B9ED0" w14:textId="77777777" w:rsidR="004E6F1D" w:rsidRDefault="004E6F1D" w:rsidP="0084569D">
      <w:pPr>
        <w:pStyle w:val="ImagePlaceholder"/>
        <w:spacing w:before="48" w:after="48"/>
      </w:pPr>
    </w:p>
    <w:p w14:paraId="54E836F3" w14:textId="77777777" w:rsidR="004E6F1D" w:rsidRDefault="004E6F1D" w:rsidP="0084569D">
      <w:pPr>
        <w:pStyle w:val="ImagePlaceholder"/>
        <w:spacing w:before="48" w:after="48"/>
      </w:pPr>
    </w:p>
    <w:p w14:paraId="6B90FA9E" w14:textId="77777777" w:rsidR="004E6F1D" w:rsidRDefault="004E6F1D" w:rsidP="0084569D">
      <w:pPr>
        <w:pStyle w:val="ImagePlaceholder"/>
        <w:spacing w:before="48" w:after="48"/>
      </w:pPr>
    </w:p>
    <w:p w14:paraId="33EB6048" w14:textId="77777777" w:rsidR="004E6F1D" w:rsidRDefault="004E6F1D" w:rsidP="0084569D">
      <w:pPr>
        <w:pStyle w:val="ImagePlaceholder"/>
        <w:spacing w:before="48" w:after="48"/>
      </w:pPr>
    </w:p>
    <w:p w14:paraId="67D97EC0" w14:textId="77777777" w:rsidR="004E6F1D" w:rsidRDefault="004E6F1D" w:rsidP="0084569D">
      <w:pPr>
        <w:pStyle w:val="ImagePlaceholder"/>
        <w:spacing w:before="48" w:after="48"/>
      </w:pPr>
    </w:p>
    <w:p w14:paraId="1DE0685D" w14:textId="77777777" w:rsidR="004E6F1D" w:rsidRDefault="004E6F1D" w:rsidP="0084569D">
      <w:pPr>
        <w:pStyle w:val="ImagePlaceholder"/>
        <w:spacing w:before="48" w:after="48"/>
      </w:pPr>
    </w:p>
    <w:p w14:paraId="24DB1964" w14:textId="77777777" w:rsidR="004E6F1D" w:rsidRDefault="004E6F1D" w:rsidP="007D6ECE">
      <w:pPr>
        <w:pStyle w:val="ImagePlaceholder"/>
        <w:spacing w:before="48" w:after="48"/>
        <w:ind w:left="0"/>
      </w:pPr>
    </w:p>
    <w:p w14:paraId="0469C70E" w14:textId="77777777" w:rsidR="004E6F1D" w:rsidRDefault="004E6F1D" w:rsidP="0084569D">
      <w:pPr>
        <w:pStyle w:val="ImagePlaceholder"/>
        <w:spacing w:before="48" w:after="48"/>
      </w:pPr>
    </w:p>
    <w:p w14:paraId="056D3930" w14:textId="77777777" w:rsidR="007D6ECE" w:rsidRDefault="007D6ECE" w:rsidP="0084569D">
      <w:pPr>
        <w:pStyle w:val="ImagePlaceholder"/>
        <w:spacing w:before="48" w:after="48"/>
      </w:pPr>
    </w:p>
    <w:p w14:paraId="690620A0" w14:textId="77777777" w:rsidR="004E6F1D" w:rsidRDefault="004E6F1D" w:rsidP="0084569D">
      <w:pPr>
        <w:pStyle w:val="ImagePlaceholder"/>
        <w:spacing w:before="48" w:after="48"/>
      </w:pPr>
    </w:p>
    <w:p w14:paraId="2B1E9156" w14:textId="77777777" w:rsidR="004E6F1D" w:rsidRDefault="004E6F1D" w:rsidP="0084569D">
      <w:pPr>
        <w:pStyle w:val="ImagePlaceholder"/>
        <w:spacing w:before="48" w:after="48"/>
      </w:pPr>
    </w:p>
    <w:p w14:paraId="4EBA69B5" w14:textId="77777777" w:rsidR="004E6F1D" w:rsidRDefault="004E6F1D" w:rsidP="0084569D">
      <w:pPr>
        <w:pStyle w:val="ImagePlaceholder"/>
        <w:spacing w:before="48" w:after="48"/>
      </w:pPr>
    </w:p>
    <w:p w14:paraId="607619F2" w14:textId="77777777" w:rsidR="004E6F1D" w:rsidRDefault="004E6F1D" w:rsidP="0084569D">
      <w:pPr>
        <w:pStyle w:val="ImagePlaceholder"/>
        <w:spacing w:before="48" w:after="48"/>
      </w:pPr>
    </w:p>
    <w:p w14:paraId="2DCE46E9" w14:textId="77777777" w:rsidR="004E6F1D" w:rsidRDefault="004E6F1D" w:rsidP="0084569D">
      <w:pPr>
        <w:pStyle w:val="ImagePlaceholder"/>
        <w:spacing w:before="48" w:after="48"/>
      </w:pPr>
    </w:p>
    <w:p w14:paraId="5D8324FF" w14:textId="77777777" w:rsidR="004E6F1D" w:rsidRDefault="004E6F1D" w:rsidP="0084569D">
      <w:pPr>
        <w:pStyle w:val="ImagePlaceholder"/>
        <w:spacing w:before="48" w:after="48"/>
      </w:pPr>
    </w:p>
    <w:p w14:paraId="0B2F2800" w14:textId="77777777" w:rsidR="004E6F1D" w:rsidRDefault="004E6F1D" w:rsidP="0084569D">
      <w:pPr>
        <w:pStyle w:val="ImagePlaceholder"/>
        <w:spacing w:before="48" w:after="48"/>
      </w:pPr>
    </w:p>
    <w:p w14:paraId="2B1E47EA" w14:textId="77777777" w:rsidR="004F03F5" w:rsidRDefault="0084569D" w:rsidP="004E6F1D">
      <w:pPr>
        <w:pStyle w:val="ImagePlaceholder"/>
        <w:spacing w:before="48" w:after="48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714246F1" wp14:editId="7201AEB6">
                <wp:simplePos x="0" y="0"/>
                <wp:positionH relativeFrom="column">
                  <wp:posOffset>-269240</wp:posOffset>
                </wp:positionH>
                <wp:positionV relativeFrom="paragraph">
                  <wp:posOffset>-972820</wp:posOffset>
                </wp:positionV>
                <wp:extent cx="7851140" cy="1327150"/>
                <wp:effectExtent l="0" t="0" r="0" b="635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13271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8523A" w14:textId="36BBF918" w:rsidR="004E6F1D" w:rsidRPr="00852412" w:rsidRDefault="00EB540E" w:rsidP="002E202D">
                            <w:pPr>
                              <w:ind w:left="144"/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Title:</w:t>
                            </w:r>
                            <w:r w:rsidR="00FD637C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 CAP</w:t>
                            </w:r>
                          </w:p>
                          <w:p w14:paraId="575722C8" w14:textId="6147D31B" w:rsidR="004E6F1D" w:rsidRPr="00852412" w:rsidRDefault="004E6F1D" w:rsidP="002E202D">
                            <w:pPr>
                              <w:ind w:left="144"/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</w:pPr>
                            <w:r w:rsidRPr="00852412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Subject: </w:t>
                            </w:r>
                            <w:r w:rsidR="00FD637C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>EEC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4246F1" id="Rectangle 1" o:spid="_x0000_s1026" alt="&quot;&quot;" style="position:absolute;left:0;text-align:left;margin-left:-21.2pt;margin-top:-76.6pt;width:618.2pt;height:104.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" fillcolor="#e5d2c2 [1301]" stroked="f" strokeweight="1pt">
                <v:textbox>
                  <w:txbxContent>
                    <w:p w14:paraId="0058523A" w14:textId="36BBF918" w:rsidR="004E6F1D" w:rsidRPr="00852412" w:rsidRDefault="00EB540E" w:rsidP="002E202D">
                      <w:pPr>
                        <w:ind w:left="144"/>
                        <w:rPr>
                          <w:rFonts w:ascii="Garamond" w:hAnsi="Garamond"/>
                          <w:sz w:val="44"/>
                          <w:szCs w:val="56"/>
                        </w:rPr>
                      </w:pPr>
                      <w:r>
                        <w:rPr>
                          <w:rFonts w:ascii="Garamond" w:hAnsi="Garamond"/>
                          <w:sz w:val="44"/>
                          <w:szCs w:val="56"/>
                        </w:rPr>
                        <w:t>Title:</w:t>
                      </w:r>
                      <w:r w:rsidR="00FD637C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 CAP</w:t>
                      </w:r>
                    </w:p>
                    <w:p w14:paraId="575722C8" w14:textId="6147D31B" w:rsidR="004E6F1D" w:rsidRPr="00852412" w:rsidRDefault="004E6F1D" w:rsidP="002E202D">
                      <w:pPr>
                        <w:ind w:left="144"/>
                        <w:rPr>
                          <w:rFonts w:ascii="Garamond" w:hAnsi="Garamond"/>
                          <w:sz w:val="28"/>
                          <w:szCs w:val="40"/>
                        </w:rPr>
                      </w:pPr>
                      <w:r w:rsidRPr="00852412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Subject: </w:t>
                      </w:r>
                      <w:r w:rsidR="00FD637C">
                        <w:rPr>
                          <w:rFonts w:ascii="Garamond" w:hAnsi="Garamond"/>
                          <w:sz w:val="28"/>
                          <w:szCs w:val="40"/>
                        </w:rPr>
                        <w:t>EEC 10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3B9B386" w14:textId="77777777" w:rsidR="004E6F1D" w:rsidRDefault="004E6F1D" w:rsidP="004E6F1D">
      <w:pPr>
        <w:pStyle w:val="ImagePlaceholder"/>
        <w:spacing w:before="48" w:after="48"/>
      </w:pPr>
    </w:p>
    <w:p w14:paraId="4628FB83" w14:textId="77777777" w:rsidR="004E6F1D" w:rsidRDefault="004E6F1D" w:rsidP="004E6F1D">
      <w:pPr>
        <w:pStyle w:val="ImagePlaceholder"/>
        <w:spacing w:before="48" w:after="48"/>
      </w:pPr>
    </w:p>
    <w:p w14:paraId="2D45B6A5" w14:textId="77777777" w:rsidR="004E6F1D" w:rsidRDefault="004E6F1D" w:rsidP="004E6F1D">
      <w:pPr>
        <w:pStyle w:val="ImagePlaceholder"/>
        <w:spacing w:before="48" w:after="48"/>
        <w:ind w:left="0"/>
      </w:pPr>
    </w:p>
    <w:p w14:paraId="667C9A8D" w14:textId="77777777" w:rsidR="004E6F1D" w:rsidRDefault="004E6F1D" w:rsidP="004E6F1D">
      <w:pPr>
        <w:pStyle w:val="ImagePlaceholder"/>
        <w:spacing w:before="48" w:after="48"/>
        <w:ind w:left="0"/>
      </w:pPr>
    </w:p>
    <w:p w14:paraId="5541FF6B" w14:textId="77777777" w:rsidR="004E6F1D" w:rsidRDefault="004E6F1D" w:rsidP="004E6F1D">
      <w:pPr>
        <w:pStyle w:val="ImagePlaceholder"/>
        <w:spacing w:before="48" w:after="48"/>
        <w:ind w:left="0"/>
      </w:pPr>
    </w:p>
    <w:p w14:paraId="5FF090CC" w14:textId="77777777" w:rsidR="004E6F1D" w:rsidRDefault="004E6F1D" w:rsidP="004E6F1D">
      <w:pPr>
        <w:pStyle w:val="ImagePlaceholder"/>
        <w:spacing w:before="48" w:after="48"/>
        <w:ind w:left="0"/>
      </w:pPr>
    </w:p>
    <w:p w14:paraId="2AEFD5A7" w14:textId="6F5312E8" w:rsidR="004E6F1D" w:rsidRPr="004E6F1D" w:rsidRDefault="004E6F1D" w:rsidP="004E6F1D">
      <w:pPr>
        <w:pStyle w:val="ImagePlaceholder"/>
        <w:spacing w:before="48" w:after="48"/>
        <w:ind w:left="0"/>
      </w:pPr>
    </w:p>
    <w:tbl>
      <w:tblPr>
        <w:tblW w:w="4951" w:type="pct"/>
        <w:tblInd w:w="-90" w:type="dxa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160"/>
        <w:gridCol w:w="9105"/>
      </w:tblGrid>
      <w:tr w:rsidR="00AF1546" w14:paraId="378F71D5" w14:textId="77777777" w:rsidTr="00BA70E6">
        <w:trPr>
          <w:trHeight w:val="2038"/>
        </w:trPr>
        <w:tc>
          <w:tcPr>
            <w:tcW w:w="2160" w:type="dxa"/>
          </w:tcPr>
          <w:p w14:paraId="4DE41E97" w14:textId="06635485" w:rsidR="004E6F1D" w:rsidRPr="007D6ECE" w:rsidRDefault="004E6F1D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7D6ECE">
              <w:rPr>
                <w:rFonts w:ascii="Garamond" w:hAnsi="Garamond"/>
                <w:color w:val="C00000"/>
                <w:sz w:val="16"/>
                <w:szCs w:val="16"/>
              </w:rPr>
              <w:t xml:space="preserve">1. </w:t>
            </w:r>
            <w:r w:rsidR="00FD637C" w:rsidRPr="007D6ECE">
              <w:rPr>
                <w:rFonts w:ascii="Garamond" w:hAnsi="Garamond"/>
                <w:color w:val="C00000"/>
                <w:sz w:val="16"/>
                <w:szCs w:val="16"/>
              </w:rPr>
              <w:t>Some Facts</w:t>
            </w:r>
          </w:p>
          <w:p w14:paraId="4376662A" w14:textId="77777777" w:rsidR="000D7331" w:rsidRPr="007D6ECE" w:rsidRDefault="000D7331" w:rsidP="00B36DEA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1EE3C90" w14:textId="77777777" w:rsidR="00B36DEA" w:rsidRPr="007D6ECE" w:rsidRDefault="00B36DEA" w:rsidP="00B36DEA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8E0AE48" w14:textId="557580E2" w:rsidR="00B36DEA" w:rsidRPr="007D6ECE" w:rsidRDefault="00B36DEA" w:rsidP="00B36DE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7D6ECE">
              <w:rPr>
                <w:rFonts w:ascii="Garamond" w:hAnsi="Garamond"/>
                <w:color w:val="C00000"/>
                <w:sz w:val="16"/>
                <w:szCs w:val="16"/>
              </w:rPr>
              <w:t>2. Need for protection?</w:t>
            </w:r>
          </w:p>
          <w:p w14:paraId="53858741" w14:textId="77777777" w:rsidR="007D6ECE" w:rsidRDefault="007D6ECE" w:rsidP="00B36DEA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03BD6EC" w14:textId="77777777" w:rsidR="007D6ECE" w:rsidRDefault="007D6ECE" w:rsidP="00B36DEA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9A47BC1" w14:textId="77777777" w:rsidR="007D6ECE" w:rsidRDefault="007D6ECE" w:rsidP="00B36DEA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4C5E3D7" w14:textId="77777777" w:rsidR="007D6ECE" w:rsidRDefault="007D6ECE" w:rsidP="00B36DEA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DB0D8BF" w14:textId="77777777" w:rsidR="007D6ECE" w:rsidRDefault="007D6ECE" w:rsidP="00B36DEA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5D32DBF" w14:textId="77777777" w:rsidR="007D6ECE" w:rsidRDefault="007D6ECE" w:rsidP="00B36DEA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AD3C667" w14:textId="77777777" w:rsidR="001C6E36" w:rsidRDefault="001C6E36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5E312BD" w14:textId="77777777" w:rsidR="002E202D" w:rsidRPr="007D6ECE" w:rsidRDefault="002E202D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B93660B" w14:textId="77777777" w:rsidR="001C6E36" w:rsidRPr="007D6ECE" w:rsidRDefault="001C6E36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A5C9096" w14:textId="77777777" w:rsidR="001C6E36" w:rsidRPr="007D6ECE" w:rsidRDefault="001C6E36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1F192B4" w14:textId="77777777" w:rsidR="00BA53CA" w:rsidRPr="007D6ECE" w:rsidRDefault="00BA53CA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96D07B5" w14:textId="01D786AA" w:rsidR="001C6E36" w:rsidRPr="007D6ECE" w:rsidRDefault="001C6E36" w:rsidP="001C6E36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7D6ECE">
              <w:rPr>
                <w:rFonts w:ascii="Garamond" w:hAnsi="Garamond"/>
                <w:color w:val="C00000"/>
                <w:sz w:val="16"/>
                <w:szCs w:val="16"/>
              </w:rPr>
              <w:t>4. How it worked</w:t>
            </w:r>
          </w:p>
          <w:p w14:paraId="70E52DD2" w14:textId="77777777" w:rsidR="006846CD" w:rsidRDefault="006846CD" w:rsidP="006846CD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A865B68" w14:textId="25D73C1A" w:rsidR="001C6E36" w:rsidRDefault="006846CD" w:rsidP="006846CD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color w:val="FF0000"/>
                <w:sz w:val="16"/>
                <w:szCs w:val="16"/>
              </w:rPr>
              <w:t>A. Pillars of the common policy</w:t>
            </w:r>
          </w:p>
          <w:p w14:paraId="4A16EC21" w14:textId="77777777" w:rsidR="006846CD" w:rsidRDefault="006846CD" w:rsidP="006846CD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F00F8B5" w14:textId="77777777" w:rsidR="006846CD" w:rsidRDefault="006846CD" w:rsidP="006846CD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F1ABEA7" w14:textId="77777777" w:rsidR="006846CD" w:rsidRDefault="006846CD" w:rsidP="006846CD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D7FDEEC" w14:textId="77777777" w:rsidR="006846CD" w:rsidRDefault="006846CD" w:rsidP="006846CD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8F0818F" w14:textId="4C3023DD" w:rsidR="006846CD" w:rsidRPr="007D6ECE" w:rsidRDefault="006846CD" w:rsidP="006846CD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color w:val="FF0000"/>
                <w:sz w:val="16"/>
                <w:szCs w:val="16"/>
              </w:rPr>
              <w:t xml:space="preserve">B. </w:t>
            </w:r>
            <w:r w:rsidRPr="006846CD">
              <w:rPr>
                <w:rFonts w:ascii="Garamond" w:hAnsi="Garamond"/>
                <w:color w:val="FF0000"/>
                <w:sz w:val="16"/>
                <w:szCs w:val="16"/>
              </w:rPr>
              <w:t>The price support mechanism:</w:t>
            </w:r>
            <w:r w:rsidR="009F2121">
              <w:rPr>
                <w:rFonts w:ascii="Garamond" w:hAnsi="Garamond"/>
                <w:color w:val="FF0000"/>
                <w:sz w:val="16"/>
                <w:szCs w:val="16"/>
              </w:rPr>
              <w:t xml:space="preserve"> a verry special </w:t>
            </w:r>
            <w:proofErr w:type="spellStart"/>
            <w:r w:rsidR="009F2121">
              <w:rPr>
                <w:rFonts w:ascii="Garamond" w:hAnsi="Garamond"/>
                <w:color w:val="FF0000"/>
                <w:sz w:val="16"/>
                <w:szCs w:val="16"/>
              </w:rPr>
              <w:t>tratment</w:t>
            </w:r>
            <w:proofErr w:type="spellEnd"/>
          </w:p>
          <w:p w14:paraId="2E664BD9" w14:textId="77777777" w:rsidR="001C6E36" w:rsidRPr="007D6ECE" w:rsidRDefault="001C6E36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FF4F945" w14:textId="77777777" w:rsidR="001C6E36" w:rsidRPr="007D6ECE" w:rsidRDefault="001C6E36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AA9CC55" w14:textId="77777777" w:rsidR="001C6E36" w:rsidRPr="007D6ECE" w:rsidRDefault="001C6E36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9162E88" w14:textId="77777777" w:rsidR="001C6E36" w:rsidRPr="007D6ECE" w:rsidRDefault="001C6E36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A3C44B1" w14:textId="77777777" w:rsidR="001C6E36" w:rsidRPr="007D6ECE" w:rsidRDefault="001C6E36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9B17ADC" w14:textId="77777777" w:rsidR="001C6E36" w:rsidRPr="007D6ECE" w:rsidRDefault="001C6E36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68C848B" w14:textId="77777777" w:rsidR="001C6E36" w:rsidRPr="007D6ECE" w:rsidRDefault="001C6E36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6A09002" w14:textId="77777777" w:rsidR="001C6E36" w:rsidRPr="007D6ECE" w:rsidRDefault="001C6E36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CFD77BE" w14:textId="77777777" w:rsidR="001C6E36" w:rsidRPr="007D6ECE" w:rsidRDefault="001C6E36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676DD42" w14:textId="77777777" w:rsidR="001C6E36" w:rsidRPr="007D6ECE" w:rsidRDefault="001C6E36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EE17914" w14:textId="77777777" w:rsidR="001C6E36" w:rsidRPr="007D6ECE" w:rsidRDefault="001C6E36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755740A" w14:textId="77777777" w:rsidR="001C6E36" w:rsidRPr="007D6ECE" w:rsidRDefault="001C6E36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901B1C4" w14:textId="77777777" w:rsidR="001C6E36" w:rsidRPr="007D6ECE" w:rsidRDefault="001C6E36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1C4A42D" w14:textId="77777777" w:rsidR="001C6E36" w:rsidRDefault="001C6E36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27153AD" w14:textId="77777777" w:rsidR="005311AE" w:rsidRDefault="005311AE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E0751E9" w14:textId="77777777" w:rsidR="005311AE" w:rsidRDefault="005311AE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9124245" w14:textId="77777777" w:rsidR="005311AE" w:rsidRDefault="005311AE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8D21A3A" w14:textId="77777777" w:rsidR="005311AE" w:rsidRDefault="005311AE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1854C66" w14:textId="77777777" w:rsidR="005311AE" w:rsidRDefault="005311AE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FFEAB73" w14:textId="77777777" w:rsidR="005311AE" w:rsidRDefault="005311AE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52C9A05" w14:textId="77777777" w:rsidR="005311AE" w:rsidRDefault="005311AE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475A0E2" w14:textId="77777777" w:rsidR="005311AE" w:rsidRDefault="005311AE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D3EFEBB" w14:textId="77777777" w:rsidR="005311AE" w:rsidRDefault="005311AE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1CE88FD" w14:textId="77777777" w:rsidR="005311AE" w:rsidRDefault="005311AE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CCDBF1B" w14:textId="77777777" w:rsidR="005311AE" w:rsidRDefault="005311AE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6959CD3" w14:textId="77777777" w:rsidR="005311AE" w:rsidRDefault="005311AE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4007262" w14:textId="77777777" w:rsidR="005311AE" w:rsidRDefault="005311AE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EF85EBE" w14:textId="77777777" w:rsidR="005311AE" w:rsidRDefault="005311AE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C6580B8" w14:textId="77777777" w:rsidR="005311AE" w:rsidRDefault="005311AE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E27CB46" w14:textId="77777777" w:rsidR="005311AE" w:rsidRPr="007D6ECE" w:rsidRDefault="005311AE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138BF8A" w14:textId="77777777" w:rsidR="00D62C80" w:rsidRPr="007D6ECE" w:rsidRDefault="00D62C80" w:rsidP="001C6E36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070847D1" w14:textId="0D1A9B13" w:rsidR="001C6E36" w:rsidRPr="007D6ECE" w:rsidRDefault="001C6E36" w:rsidP="001C6E36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7D6ECE">
              <w:rPr>
                <w:rFonts w:ascii="Garamond" w:hAnsi="Garamond"/>
                <w:color w:val="C00000"/>
                <w:sz w:val="16"/>
                <w:szCs w:val="16"/>
              </w:rPr>
              <w:lastRenderedPageBreak/>
              <w:t>5. Results</w:t>
            </w:r>
          </w:p>
          <w:p w14:paraId="6C454A61" w14:textId="2A9BF5C5" w:rsidR="001C6E36" w:rsidRPr="007D6ECE" w:rsidRDefault="002C3014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7D6ECE">
              <w:rPr>
                <w:rFonts w:ascii="Garamond" w:hAnsi="Garamond"/>
                <w:color w:val="FF0000"/>
                <w:sz w:val="16"/>
                <w:szCs w:val="16"/>
              </w:rPr>
              <w:t>A. Initial phase</w:t>
            </w:r>
          </w:p>
          <w:p w14:paraId="24F27E59" w14:textId="77777777" w:rsidR="002C3014" w:rsidRPr="007D6ECE" w:rsidRDefault="002C3014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C64E9BE" w14:textId="77777777" w:rsidR="002C3014" w:rsidRPr="007D6ECE" w:rsidRDefault="002C3014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CED52D8" w14:textId="77777777" w:rsidR="002C3014" w:rsidRDefault="002C3014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A635A98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169C80B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528F595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6C759B6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3A42C28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49C2D46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5297D35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B3A3BD7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2658728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ED5491F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AC9C054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2DB3EDB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D32FC6C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448CFC9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BC50F81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852BE3B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038D386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A95B59C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981BD39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A3DB511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D2B32A2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3B99428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322F20E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52929DD" w14:textId="77777777" w:rsidR="00BA70E6" w:rsidRDefault="00BA70E6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B167393" w14:textId="77777777" w:rsidR="00BA70E6" w:rsidRDefault="00BA70E6" w:rsidP="00BA70E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A7C1412" w14:textId="77777777" w:rsidR="002E202D" w:rsidRPr="007D6ECE" w:rsidRDefault="002E202D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A7AC750" w14:textId="77777777" w:rsidR="002C3014" w:rsidRPr="007D6ECE" w:rsidRDefault="002C3014" w:rsidP="005A4E77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6B8813B" w14:textId="40D91416" w:rsidR="002C3014" w:rsidRPr="007D6ECE" w:rsidRDefault="002C3014" w:rsidP="002C3014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7D6ECE">
              <w:rPr>
                <w:rFonts w:ascii="Garamond" w:hAnsi="Garamond"/>
                <w:color w:val="FF0000"/>
                <w:sz w:val="16"/>
                <w:szCs w:val="16"/>
              </w:rPr>
              <w:t>B. Later development</w:t>
            </w:r>
          </w:p>
          <w:p w14:paraId="6A3B82B2" w14:textId="77777777" w:rsidR="001C6E36" w:rsidRPr="007D6ECE" w:rsidRDefault="001C6E36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EB66825" w14:textId="77777777" w:rsidR="001C6E36" w:rsidRPr="007D6ECE" w:rsidRDefault="001C6E36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A4B65C6" w14:textId="77777777" w:rsidR="001C6E36" w:rsidRPr="007D6ECE" w:rsidRDefault="001C6E36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DB75371" w14:textId="77777777" w:rsidR="001C6E36" w:rsidRPr="007D6ECE" w:rsidRDefault="001C6E36" w:rsidP="001C6E3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B734B9C" w14:textId="77777777" w:rsidR="000D7331" w:rsidRPr="007D6ECE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1288A4B" w14:textId="77777777" w:rsidR="000D7331" w:rsidRPr="007D6ECE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B4E4B4B" w14:textId="77777777" w:rsidR="000D7331" w:rsidRPr="007D6ECE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5AB533D" w14:textId="77777777" w:rsidR="000D7331" w:rsidRPr="007D6ECE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8A52094" w14:textId="77777777" w:rsidR="000D7331" w:rsidRPr="007D6ECE" w:rsidRDefault="000D7331" w:rsidP="008D57AB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3FCB10F" w14:textId="77777777" w:rsidR="008D57AB" w:rsidRPr="007D6ECE" w:rsidRDefault="008D57AB" w:rsidP="008D57AB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E71BEA1" w14:textId="77777777" w:rsidR="008D57AB" w:rsidRPr="007D6ECE" w:rsidRDefault="008D57AB" w:rsidP="008D57AB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7E4E06E" w14:textId="77777777" w:rsidR="008D57AB" w:rsidRPr="007D6ECE" w:rsidRDefault="008D57AB" w:rsidP="008D57AB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8E4A968" w14:textId="77777777" w:rsidR="008D57AB" w:rsidRPr="007D6ECE" w:rsidRDefault="008D57AB" w:rsidP="008D57AB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0F8A128" w14:textId="77777777" w:rsidR="008D57AB" w:rsidRPr="007D6ECE" w:rsidRDefault="008D57AB" w:rsidP="008D57AB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EBDA7B0" w14:textId="77777777" w:rsidR="008D57AB" w:rsidRPr="007D6ECE" w:rsidRDefault="008D57AB" w:rsidP="008D57AB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3EF4A37" w14:textId="77777777" w:rsidR="008D57AB" w:rsidRPr="007D6ECE" w:rsidRDefault="008D57AB" w:rsidP="008D57AB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B88EA99" w14:textId="77777777" w:rsidR="008D57AB" w:rsidRPr="007D6ECE" w:rsidRDefault="008D57AB" w:rsidP="008D57AB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6CA16A0" w14:textId="77777777" w:rsidR="008D57AB" w:rsidRPr="007D6ECE" w:rsidRDefault="008D57AB" w:rsidP="008D57AB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8EB349D" w14:textId="77777777" w:rsidR="009F2121" w:rsidRDefault="009F2121" w:rsidP="008D57AB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79B4CBF" w14:textId="77777777" w:rsidR="009F2121" w:rsidRPr="007D6ECE" w:rsidRDefault="009F2121" w:rsidP="008D57AB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FBD0104" w14:textId="296A40D9" w:rsidR="008D57AB" w:rsidRPr="007D6ECE" w:rsidRDefault="008D57AB" w:rsidP="008D57AB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7D6ECE">
              <w:rPr>
                <w:rFonts w:ascii="Garamond" w:hAnsi="Garamond"/>
                <w:color w:val="C00000"/>
                <w:sz w:val="16"/>
                <w:szCs w:val="16"/>
              </w:rPr>
              <w:t>6. Need for reform</w:t>
            </w:r>
          </w:p>
          <w:p w14:paraId="51DFAA4D" w14:textId="77777777" w:rsidR="000D7331" w:rsidRPr="007D6ECE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C953254" w14:textId="77777777" w:rsidR="000D7331" w:rsidRPr="007D6ECE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2B878A3" w14:textId="77777777" w:rsidR="000D7331" w:rsidRPr="007D6ECE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9F8E0EE" w14:textId="77777777" w:rsidR="000D7331" w:rsidRPr="007D6ECE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BD9CA87" w14:textId="77777777" w:rsidR="000D7331" w:rsidRPr="007D6ECE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D3B5C22" w14:textId="77777777" w:rsidR="000D7331" w:rsidRPr="007D6ECE" w:rsidRDefault="000D7331" w:rsidP="008D57AB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1577484" w14:textId="77777777" w:rsidR="008D57AB" w:rsidRDefault="008D57AB" w:rsidP="008D57AB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60A5FD6" w14:textId="77777777" w:rsidR="000A21E5" w:rsidRDefault="000A21E5" w:rsidP="008D57AB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27BF46B" w14:textId="77777777" w:rsidR="000A21E5" w:rsidRDefault="000A21E5" w:rsidP="008D57AB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62E5CD6" w14:textId="77777777" w:rsidR="00441D8F" w:rsidRPr="007D6ECE" w:rsidRDefault="00441D8F" w:rsidP="008D57AB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A2B180B" w14:textId="029EA7B5" w:rsidR="008D57AB" w:rsidRPr="007D6ECE" w:rsidRDefault="00BB70EA" w:rsidP="00BB70EA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7D6ECE">
              <w:rPr>
                <w:rFonts w:ascii="Garamond" w:hAnsi="Garamond"/>
                <w:color w:val="FF0000"/>
                <w:sz w:val="16"/>
                <w:szCs w:val="16"/>
              </w:rPr>
              <w:lastRenderedPageBreak/>
              <w:t>A</w:t>
            </w:r>
            <w:r w:rsidR="008D57AB" w:rsidRPr="007D6ECE">
              <w:rPr>
                <w:rFonts w:ascii="Garamond" w:hAnsi="Garamond"/>
                <w:color w:val="FF0000"/>
                <w:sz w:val="16"/>
                <w:szCs w:val="16"/>
              </w:rPr>
              <w:t>. 1992 Reform</w:t>
            </w:r>
            <w:r w:rsidRPr="007D6ECE">
              <w:rPr>
                <w:rFonts w:ascii="Garamond" w:hAnsi="Garamond"/>
                <w:color w:val="FF0000"/>
                <w:sz w:val="16"/>
                <w:szCs w:val="16"/>
              </w:rPr>
              <w:t xml:space="preserve"> (</w:t>
            </w:r>
            <w:proofErr w:type="spellStart"/>
            <w:r w:rsidRPr="007D6ECE">
              <w:rPr>
                <w:rFonts w:ascii="Garamond" w:hAnsi="Garamond"/>
                <w:color w:val="FF0000"/>
                <w:sz w:val="16"/>
                <w:szCs w:val="16"/>
              </w:rPr>
              <w:t>MacSharry</w:t>
            </w:r>
            <w:proofErr w:type="spellEnd"/>
            <w:r w:rsidRPr="007D6ECE">
              <w:rPr>
                <w:rFonts w:ascii="Garamond" w:hAnsi="Garamond"/>
                <w:color w:val="FF0000"/>
                <w:sz w:val="16"/>
                <w:szCs w:val="16"/>
              </w:rPr>
              <w:t>)</w:t>
            </w:r>
          </w:p>
          <w:p w14:paraId="2C1465F2" w14:textId="35A52394" w:rsidR="00BB70EA" w:rsidRPr="007D6ECE" w:rsidRDefault="00BB70EA" w:rsidP="00BB70E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7D6ECE">
              <w:rPr>
                <w:rFonts w:ascii="Garamond" w:hAnsi="Garamond"/>
                <w:color w:val="0070C0"/>
                <w:sz w:val="16"/>
                <w:szCs w:val="16"/>
              </w:rPr>
              <w:t>a. Drivers</w:t>
            </w:r>
          </w:p>
          <w:p w14:paraId="1C951979" w14:textId="77777777" w:rsidR="00BB70EA" w:rsidRPr="007D6ECE" w:rsidRDefault="00BB70EA" w:rsidP="00BB70E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38292253" w14:textId="77777777" w:rsidR="00BB70EA" w:rsidRPr="007D6ECE" w:rsidRDefault="00BB70EA" w:rsidP="00BB70E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49BE71E" w14:textId="77777777" w:rsidR="00BB70EA" w:rsidRPr="007D6ECE" w:rsidRDefault="00BB70EA" w:rsidP="00BB70E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0AB072D" w14:textId="77777777" w:rsidR="00BB70EA" w:rsidRPr="007D6ECE" w:rsidRDefault="00BB70EA" w:rsidP="00BB70E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5300290" w14:textId="041E2FED" w:rsidR="00BB70EA" w:rsidRPr="007D6ECE" w:rsidRDefault="00BB70EA" w:rsidP="00F200A1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7D6ECE">
              <w:rPr>
                <w:rFonts w:ascii="Garamond" w:hAnsi="Garamond"/>
                <w:color w:val="0070C0"/>
                <w:sz w:val="16"/>
                <w:szCs w:val="16"/>
              </w:rPr>
              <w:t>b. The reform</w:t>
            </w:r>
          </w:p>
          <w:p w14:paraId="395099E9" w14:textId="77777777" w:rsidR="00F200A1" w:rsidRPr="007D6ECE" w:rsidRDefault="00F200A1" w:rsidP="00F200A1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3AEE5A4C" w14:textId="77777777" w:rsidR="00F200A1" w:rsidRPr="007D6ECE" w:rsidRDefault="00F200A1" w:rsidP="00F200A1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E744D40" w14:textId="77777777" w:rsidR="00F200A1" w:rsidRPr="007D6ECE" w:rsidRDefault="00F200A1" w:rsidP="00F200A1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3BBBCC6" w14:textId="77777777" w:rsidR="00F200A1" w:rsidRPr="007D6ECE" w:rsidRDefault="00F200A1" w:rsidP="00F200A1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9622CD2" w14:textId="77777777" w:rsidR="00F200A1" w:rsidRDefault="00F200A1" w:rsidP="00BA53CA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507BB8E" w14:textId="77777777" w:rsidR="00964319" w:rsidRDefault="00964319" w:rsidP="00BA53CA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37191CC" w14:textId="77777777" w:rsidR="00964319" w:rsidRDefault="00964319" w:rsidP="00BB70EA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F026A2B" w14:textId="77777777" w:rsidR="00964319" w:rsidRPr="007D6ECE" w:rsidRDefault="00964319" w:rsidP="00BB70EA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7703A8E" w14:textId="77777777" w:rsidR="00BB70EA" w:rsidRPr="007D6ECE" w:rsidRDefault="00BB70EA" w:rsidP="00F200A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93734E3" w14:textId="4F53A4FA" w:rsidR="00BB70EA" w:rsidRPr="007D6ECE" w:rsidRDefault="00BB70EA" w:rsidP="00BB70EA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7D6ECE">
              <w:rPr>
                <w:rFonts w:ascii="Garamond" w:hAnsi="Garamond"/>
                <w:color w:val="FF0000"/>
                <w:sz w:val="16"/>
                <w:szCs w:val="16"/>
              </w:rPr>
              <w:t>B. 1999 and 2003 Reform</w:t>
            </w:r>
          </w:p>
          <w:p w14:paraId="196DEFFD" w14:textId="77777777" w:rsidR="00BB70EA" w:rsidRPr="007D6ECE" w:rsidRDefault="00BB70EA" w:rsidP="00BB70E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7D6ECE">
              <w:rPr>
                <w:rFonts w:ascii="Garamond" w:hAnsi="Garamond"/>
                <w:color w:val="0070C0"/>
                <w:sz w:val="16"/>
                <w:szCs w:val="16"/>
              </w:rPr>
              <w:t>a. Drivers</w:t>
            </w:r>
          </w:p>
          <w:p w14:paraId="299C76FB" w14:textId="77777777" w:rsidR="00BB70EA" w:rsidRPr="007D6ECE" w:rsidRDefault="00BB70EA" w:rsidP="00BB70E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28D4C41" w14:textId="77777777" w:rsidR="00BB70EA" w:rsidRPr="007D6ECE" w:rsidRDefault="00BB70EA" w:rsidP="00BB70E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31B347FC" w14:textId="77777777" w:rsidR="00BB70EA" w:rsidRPr="007D6ECE" w:rsidRDefault="00BB70EA" w:rsidP="00BB70E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5DD5774" w14:textId="77777777" w:rsidR="00BB70EA" w:rsidRPr="007D6ECE" w:rsidRDefault="00BB70EA" w:rsidP="00BB70E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770CCDD" w14:textId="77777777" w:rsidR="00BB70EA" w:rsidRPr="007D6ECE" w:rsidRDefault="00BB70EA" w:rsidP="00BB70E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7D6ECE">
              <w:rPr>
                <w:rFonts w:ascii="Garamond" w:hAnsi="Garamond"/>
                <w:color w:val="0070C0"/>
                <w:sz w:val="16"/>
                <w:szCs w:val="16"/>
              </w:rPr>
              <w:t>b. The reform</w:t>
            </w:r>
          </w:p>
          <w:p w14:paraId="4EB34D2D" w14:textId="77777777" w:rsidR="000D7331" w:rsidRPr="007D6ECE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FA48665" w14:textId="77777777" w:rsidR="000D7331" w:rsidRPr="007D6ECE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FA2E19E" w14:textId="77777777" w:rsidR="000D7331" w:rsidRPr="007D6ECE" w:rsidRDefault="000D7331" w:rsidP="00964319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6B665CF" w14:textId="77777777" w:rsidR="000D7331" w:rsidRPr="007D6ECE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E6C6FE5" w14:textId="77777777" w:rsidR="000D7331" w:rsidRPr="007D6ECE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A994EEF" w14:textId="77777777" w:rsidR="00964319" w:rsidRDefault="00964319" w:rsidP="00D62C80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B1C0857" w14:textId="77777777" w:rsidR="00BA70E6" w:rsidRDefault="00BA70E6" w:rsidP="00D62C80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38E76137" w14:textId="77777777" w:rsidR="00964319" w:rsidRDefault="00964319" w:rsidP="00D62C80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17795E3" w14:textId="77777777" w:rsidR="00964319" w:rsidRDefault="00964319" w:rsidP="00441D8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672459D" w14:textId="77777777" w:rsidR="00441D8F" w:rsidRPr="007D6ECE" w:rsidRDefault="00441D8F" w:rsidP="00441D8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8526166" w14:textId="1F33B5C8" w:rsidR="00BA53CA" w:rsidRPr="007D6ECE" w:rsidRDefault="00BA53CA" w:rsidP="00BA53CA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7D6ECE">
              <w:rPr>
                <w:rFonts w:ascii="Garamond" w:hAnsi="Garamond"/>
                <w:color w:val="FF0000"/>
                <w:sz w:val="16"/>
                <w:szCs w:val="16"/>
              </w:rPr>
              <w:t>C. Today’s agricultural policy</w:t>
            </w:r>
          </w:p>
          <w:p w14:paraId="7FA1038F" w14:textId="77777777" w:rsidR="000D7331" w:rsidRPr="007D6ECE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F128766" w14:textId="77777777" w:rsidR="000D7331" w:rsidRPr="007D6ECE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4E13708" w14:textId="77777777" w:rsidR="000D7331" w:rsidRPr="007D6ECE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F092C16" w14:textId="77777777" w:rsidR="000D7331" w:rsidRPr="007D6ECE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DED1D57" w14:textId="77777777" w:rsidR="000D7331" w:rsidRPr="007D6ECE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C8B41CF" w14:textId="77777777" w:rsidR="000D7331" w:rsidRPr="007D6ECE" w:rsidRDefault="000D7331" w:rsidP="00EB540E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5688CAC" w14:textId="77777777" w:rsidR="000D7331" w:rsidRPr="007D6ECE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6E98097" w14:textId="77777777" w:rsidR="000D7331" w:rsidRPr="007D6ECE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6F72673" w14:textId="77777777" w:rsidR="000D7331" w:rsidRPr="007D6ECE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28B04E3" w14:textId="77777777" w:rsidR="000D7331" w:rsidRPr="007D6ECE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</w:tc>
        <w:tc>
          <w:tcPr>
            <w:tcW w:w="9105" w:type="dxa"/>
            <w:tcBorders>
              <w:left w:val="single" w:sz="8" w:space="0" w:color="D8BCA4" w:themeColor="accent2" w:themeTint="99"/>
            </w:tcBorders>
          </w:tcPr>
          <w:p w14:paraId="4A976EA6" w14:textId="04D9D114" w:rsidR="00B36DEA" w:rsidRDefault="00D54AB5" w:rsidP="00B36DE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54AB5">
              <w:rPr>
                <w:rFonts w:ascii="Garamond" w:hAnsi="Garamond"/>
                <w:b/>
                <w:bCs/>
                <w:sz w:val="16"/>
                <w:szCs w:val="16"/>
              </w:rPr>
              <w:lastRenderedPageBreak/>
              <w:t xml:space="preserve">1.7 % </w:t>
            </w:r>
            <w:r w:rsidRPr="00D54AB5">
              <w:rPr>
                <w:rFonts w:ascii="Garamond" w:hAnsi="Garamond"/>
                <w:sz w:val="16"/>
                <w:szCs w:val="16"/>
              </w:rPr>
              <w:t>of the EU GDP and a modest contribution to growth</w:t>
            </w:r>
            <w:r w:rsidR="00FD637C">
              <w:rPr>
                <w:rFonts w:ascii="Garamond" w:hAnsi="Garamond"/>
                <w:sz w:val="16"/>
                <w:szCs w:val="16"/>
              </w:rPr>
              <w:t xml:space="preserve">, </w:t>
            </w:r>
            <w:r w:rsidRPr="00D54AB5">
              <w:rPr>
                <w:rFonts w:ascii="Garamond" w:hAnsi="Garamond"/>
                <w:b/>
                <w:bCs/>
                <w:sz w:val="16"/>
                <w:szCs w:val="16"/>
              </w:rPr>
              <w:t xml:space="preserve">5.0 % </w:t>
            </w:r>
            <w:r w:rsidRPr="00D54AB5">
              <w:rPr>
                <w:rFonts w:ascii="Garamond" w:hAnsi="Garamond"/>
                <w:sz w:val="16"/>
                <w:szCs w:val="16"/>
              </w:rPr>
              <w:t xml:space="preserve">of </w:t>
            </w:r>
            <w:proofErr w:type="spellStart"/>
            <w:r w:rsidRPr="00D54AB5">
              <w:rPr>
                <w:rFonts w:ascii="Garamond" w:hAnsi="Garamond"/>
                <w:sz w:val="16"/>
                <w:szCs w:val="16"/>
              </w:rPr>
              <w:t>labour</w:t>
            </w:r>
            <w:proofErr w:type="spellEnd"/>
            <w:r w:rsidRPr="00D54AB5">
              <w:rPr>
                <w:rFonts w:ascii="Garamond" w:hAnsi="Garamond"/>
                <w:sz w:val="16"/>
                <w:szCs w:val="16"/>
              </w:rPr>
              <w:t xml:space="preserve"> force</w:t>
            </w:r>
            <w:r w:rsidR="00FD637C">
              <w:rPr>
                <w:rFonts w:ascii="Garamond" w:hAnsi="Garamond"/>
                <w:sz w:val="16"/>
                <w:szCs w:val="16"/>
              </w:rPr>
              <w:t xml:space="preserve">, </w:t>
            </w:r>
            <w:r w:rsidRPr="00D54AB5">
              <w:rPr>
                <w:rFonts w:ascii="Garamond" w:hAnsi="Garamond"/>
                <w:b/>
                <w:bCs/>
                <w:sz w:val="16"/>
                <w:szCs w:val="16"/>
              </w:rPr>
              <w:t>5.3%</w:t>
            </w:r>
            <w:r w:rsidR="00FD637C"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  <w:r w:rsidRPr="00D54AB5">
              <w:rPr>
                <w:rFonts w:ascii="Garamond" w:hAnsi="Garamond"/>
                <w:sz w:val="16"/>
                <w:szCs w:val="16"/>
              </w:rPr>
              <w:t>of</w:t>
            </w:r>
            <w:r w:rsidR="00FD637C"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D54AB5">
              <w:rPr>
                <w:rFonts w:ascii="Garamond" w:hAnsi="Garamond"/>
                <w:sz w:val="16"/>
                <w:szCs w:val="16"/>
              </w:rPr>
              <w:t>imports</w:t>
            </w:r>
            <w:r w:rsidR="00FD637C">
              <w:rPr>
                <w:rFonts w:ascii="Garamond" w:hAnsi="Garamond"/>
                <w:sz w:val="16"/>
                <w:szCs w:val="16"/>
              </w:rPr>
              <w:t xml:space="preserve">, BUT </w:t>
            </w:r>
            <w:r w:rsidRPr="00D54AB5">
              <w:rPr>
                <w:rFonts w:ascii="Garamond" w:hAnsi="Garamond"/>
                <w:b/>
                <w:bCs/>
                <w:sz w:val="16"/>
                <w:szCs w:val="16"/>
              </w:rPr>
              <w:t xml:space="preserve">38% </w:t>
            </w:r>
            <w:r w:rsidRPr="00D54AB5">
              <w:rPr>
                <w:rFonts w:ascii="Garamond" w:hAnsi="Garamond"/>
                <w:sz w:val="16"/>
                <w:szCs w:val="16"/>
              </w:rPr>
              <w:t>of budget (&gt;</w:t>
            </w:r>
            <w:r w:rsidR="00FD637C">
              <w:rPr>
                <w:rFonts w:ascii="Garamond" w:hAnsi="Garamond"/>
                <w:sz w:val="16"/>
                <w:szCs w:val="16"/>
              </w:rPr>
              <w:t>70% in 80s)</w:t>
            </w:r>
          </w:p>
          <w:p w14:paraId="4C005F6C" w14:textId="6944E60D" w:rsidR="00FD637C" w:rsidRDefault="00FD637C" w:rsidP="00FD637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It is the only </w:t>
            </w:r>
            <w:r w:rsidR="00D54AB5" w:rsidRPr="00D54AB5">
              <w:rPr>
                <w:rFonts w:ascii="Garamond" w:hAnsi="Garamond"/>
                <w:sz w:val="16"/>
                <w:szCs w:val="16"/>
              </w:rPr>
              <w:t>entirely communitarian policy</w:t>
            </w:r>
            <w:r>
              <w:rPr>
                <w:rFonts w:ascii="Garamond" w:hAnsi="Garamond"/>
                <w:sz w:val="16"/>
                <w:szCs w:val="16"/>
              </w:rPr>
              <w:t xml:space="preserve"> =</w:t>
            </w:r>
            <w:r w:rsidR="00D54AB5" w:rsidRPr="00D54AB5">
              <w:rPr>
                <w:rFonts w:ascii="Garamond" w:hAnsi="Garamond"/>
                <w:i/>
                <w:iCs/>
                <w:sz w:val="16"/>
                <w:szCs w:val="16"/>
              </w:rPr>
              <w:t xml:space="preserve"> </w:t>
            </w:r>
            <w:r w:rsidR="00D54AB5" w:rsidRPr="00FD637C">
              <w:rPr>
                <w:rFonts w:ascii="Garamond" w:hAnsi="Garamond"/>
                <w:sz w:val="16"/>
                <w:szCs w:val="16"/>
              </w:rPr>
              <w:t>financed entirely by the EU (nat gov are not giving money)</w:t>
            </w:r>
          </w:p>
          <w:p w14:paraId="32F7D3E3" w14:textId="77777777" w:rsidR="002E202D" w:rsidRDefault="002E202D" w:rsidP="002C72C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BCBB1A7" w14:textId="50B4077D" w:rsidR="005311AE" w:rsidRPr="005311AE" w:rsidRDefault="005311AE" w:rsidP="002C72CA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0F3147B7" wp14:editId="42E75E7D">
                      <wp:simplePos x="0" y="0"/>
                      <wp:positionH relativeFrom="column">
                        <wp:posOffset>1805305</wp:posOffset>
                      </wp:positionH>
                      <wp:positionV relativeFrom="paragraph">
                        <wp:posOffset>142240</wp:posOffset>
                      </wp:positionV>
                      <wp:extent cx="2177415" cy="276860"/>
                      <wp:effectExtent l="0" t="0" r="6985" b="15240"/>
                      <wp:wrapNone/>
                      <wp:docPr id="88620112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7415" cy="27686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D79839" w14:textId="77777777" w:rsidR="007D6ECE" w:rsidRPr="00964319" w:rsidRDefault="007D6ECE" w:rsidP="007D6ECE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96431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In WW2 we experienced shortages.</w:t>
                                  </w:r>
                                </w:p>
                                <w:p w14:paraId="025515F3" w14:textId="77777777" w:rsidR="007D6ECE" w:rsidRPr="00964319" w:rsidRDefault="007D6ECE" w:rsidP="007D6ECE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3147B7" id="_x0000_s1027" style="position:absolute;left:0;text-align:left;margin-left:142.15pt;margin-top:11.2pt;width:171.45pt;height:21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" fillcolor="white [3201]" strokecolor="red" strokeweight="1pt">
                      <v:textbox>
                        <w:txbxContent>
                          <w:p w14:paraId="14D79839" w14:textId="77777777" w:rsidR="007D6ECE" w:rsidRPr="00964319" w:rsidRDefault="007D6ECE" w:rsidP="007D6ECE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9643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In WW2 we experienced shortages.</w:t>
                            </w:r>
                          </w:p>
                          <w:p w14:paraId="025515F3" w14:textId="77777777" w:rsidR="007D6ECE" w:rsidRPr="00964319" w:rsidRDefault="007D6ECE" w:rsidP="007D6ECE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248C736" wp14:editId="5030FFEC">
                      <wp:simplePos x="0" y="0"/>
                      <wp:positionH relativeFrom="column">
                        <wp:posOffset>4022724</wp:posOffset>
                      </wp:positionH>
                      <wp:positionV relativeFrom="paragraph">
                        <wp:posOffset>136525</wp:posOffset>
                      </wp:positionV>
                      <wp:extent cx="1734185" cy="295910"/>
                      <wp:effectExtent l="0" t="0" r="18415" b="8890"/>
                      <wp:wrapNone/>
                      <wp:docPr id="42561965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34185" cy="29591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3D91FC5" w14:textId="094234D8" w:rsidR="007D6ECE" w:rsidRPr="00964319" w:rsidRDefault="007D6ECE" w:rsidP="007D6ECE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96431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Agriculture is a family business = fragmented, no economies of scale, no </w:t>
                                  </w:r>
                                  <w:proofErr w:type="spellStart"/>
                                  <w:r w:rsidRPr="0096431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efficency</w:t>
                                  </w:r>
                                  <w:proofErr w:type="spellEnd"/>
                                  <w:r w:rsidRPr="0096431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</w:p>
                                <w:p w14:paraId="13D4B8E6" w14:textId="77777777" w:rsidR="007D6ECE" w:rsidRPr="00964319" w:rsidRDefault="007D6ECE" w:rsidP="007D6ECE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48C736" id="_x0000_s1028" style="position:absolute;left:0;text-align:left;margin-left:316.75pt;margin-top:10.75pt;width:136.55pt;height:23.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" fillcolor="white [3201]" strokecolor="red" strokeweight="1pt">
                      <v:textbox>
                        <w:txbxContent>
                          <w:p w14:paraId="63D91FC5" w14:textId="094234D8" w:rsidR="007D6ECE" w:rsidRPr="00964319" w:rsidRDefault="007D6ECE" w:rsidP="007D6ECE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9643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Agriculture is a family business = fragmented, no economies of scale, no </w:t>
                            </w:r>
                            <w:proofErr w:type="spellStart"/>
                            <w:r w:rsidRPr="009643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efficency</w:t>
                            </w:r>
                            <w:proofErr w:type="spellEnd"/>
                            <w:r w:rsidRPr="009643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13D4B8E6" w14:textId="77777777" w:rsidR="007D6ECE" w:rsidRPr="00964319" w:rsidRDefault="007D6ECE" w:rsidP="007D6ECE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4849EF6F" wp14:editId="02D6E60B">
                      <wp:simplePos x="0" y="0"/>
                      <wp:positionH relativeFrom="column">
                        <wp:posOffset>90805</wp:posOffset>
                      </wp:positionH>
                      <wp:positionV relativeFrom="paragraph">
                        <wp:posOffset>142240</wp:posOffset>
                      </wp:positionV>
                      <wp:extent cx="1680210" cy="276860"/>
                      <wp:effectExtent l="0" t="0" r="8890" b="15240"/>
                      <wp:wrapNone/>
                      <wp:docPr id="123570211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80210" cy="27686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CA83DD" w14:textId="0515DCC0" w:rsidR="007D6ECE" w:rsidRPr="00964319" w:rsidRDefault="007D6ECE" w:rsidP="007D6ECE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96431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We need food (old  but essential economy)</w:t>
                                  </w:r>
                                </w:p>
                                <w:p w14:paraId="32B2BB18" w14:textId="77777777" w:rsidR="007D6ECE" w:rsidRPr="00964319" w:rsidRDefault="007D6ECE" w:rsidP="007D6ECE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49EF6F" id="_x0000_s1029" style="position:absolute;left:0;text-align:left;margin-left:7.15pt;margin-top:11.2pt;width:132.3pt;height:21.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" fillcolor="white [3201]" strokecolor="red" strokeweight="1pt">
                      <v:textbox>
                        <w:txbxContent>
                          <w:p w14:paraId="27CA83DD" w14:textId="0515DCC0" w:rsidR="007D6ECE" w:rsidRPr="00964319" w:rsidRDefault="007D6ECE" w:rsidP="007D6ECE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9643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We need food (old  but essential economy)</w:t>
                            </w:r>
                          </w:p>
                          <w:p w14:paraId="32B2BB18" w14:textId="77777777" w:rsidR="007D6ECE" w:rsidRPr="00964319" w:rsidRDefault="007D6ECE" w:rsidP="007D6ECE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5F0DEEA" wp14:editId="7607867A">
                      <wp:simplePos x="0" y="0"/>
                      <wp:positionH relativeFrom="column">
                        <wp:posOffset>4022725</wp:posOffset>
                      </wp:positionH>
                      <wp:positionV relativeFrom="paragraph">
                        <wp:posOffset>462280</wp:posOffset>
                      </wp:positionV>
                      <wp:extent cx="1734185" cy="874395"/>
                      <wp:effectExtent l="0" t="0" r="18415" b="14605"/>
                      <wp:wrapNone/>
                      <wp:docPr id="115526599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34185" cy="8743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986EBE" w14:textId="74035F42" w:rsidR="007D6ECE" w:rsidRDefault="007D6ECE" w:rsidP="00964319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96431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Agriculture is Risky (weather) + Time gap between consumer D and </w:t>
                                  </w:r>
                                  <w:proofErr w:type="spellStart"/>
                                  <w:r w:rsidRPr="0096431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fwhen</w:t>
                                  </w:r>
                                  <w:proofErr w:type="spellEnd"/>
                                  <w:r w:rsidRPr="0096431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armers are able to increase S  (growing more wheat takes time and I).</w:t>
                                  </w:r>
                                </w:p>
                                <w:p w14:paraId="6CFC3654" w14:textId="77777777" w:rsidR="002E202D" w:rsidRDefault="002E202D" w:rsidP="00964319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49EAE146" w14:textId="77777777" w:rsidR="002E202D" w:rsidRDefault="002E202D" w:rsidP="00964319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3D05CA14" w14:textId="77777777" w:rsidR="002E202D" w:rsidRDefault="002E202D" w:rsidP="00964319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30DB7F4A" w14:textId="77777777" w:rsidR="002E202D" w:rsidRPr="00964319" w:rsidRDefault="002E202D" w:rsidP="00964319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6977BE4B" w14:textId="77777777" w:rsidR="007D6ECE" w:rsidRPr="00964319" w:rsidRDefault="007D6ECE" w:rsidP="007D6ECE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F0DEEA" id="_x0000_s1030" style="position:absolute;left:0;text-align:left;margin-left:316.75pt;margin-top:36.4pt;width:136.55pt;height:68.8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" fillcolor="white [3201]" strokecolor="red" strokeweight="1pt">
                      <v:textbox>
                        <w:txbxContent>
                          <w:p w14:paraId="00986EBE" w14:textId="74035F42" w:rsidR="007D6ECE" w:rsidRDefault="007D6ECE" w:rsidP="00964319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9643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Agriculture is Risky (weather) + Time gap between consumer D and </w:t>
                            </w:r>
                            <w:proofErr w:type="spellStart"/>
                            <w:r w:rsidRPr="009643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fwhen</w:t>
                            </w:r>
                            <w:proofErr w:type="spellEnd"/>
                            <w:r w:rsidRPr="009643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armers are able to increase S  (growing more wheat takes time and I).</w:t>
                            </w:r>
                          </w:p>
                          <w:p w14:paraId="6CFC3654" w14:textId="77777777" w:rsidR="002E202D" w:rsidRDefault="002E202D" w:rsidP="00964319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49EAE146" w14:textId="77777777" w:rsidR="002E202D" w:rsidRDefault="002E202D" w:rsidP="00964319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3D05CA14" w14:textId="77777777" w:rsidR="002E202D" w:rsidRDefault="002E202D" w:rsidP="00964319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30DB7F4A" w14:textId="77777777" w:rsidR="002E202D" w:rsidRPr="00964319" w:rsidRDefault="002E202D" w:rsidP="00964319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6977BE4B" w14:textId="77777777" w:rsidR="007D6ECE" w:rsidRPr="00964319" w:rsidRDefault="007D6ECE" w:rsidP="007D6ECE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11AE">
              <w:rPr>
                <w:rFonts w:ascii="Garamond" w:hAnsi="Garamond"/>
                <w:b/>
                <w:bCs/>
                <w:sz w:val="16"/>
                <w:szCs w:val="16"/>
              </w:rPr>
              <w:t>Why do they need protection?</w:t>
            </w:r>
          </w:p>
          <w:p w14:paraId="44574520" w14:textId="7FEEDA2C" w:rsidR="002E202D" w:rsidRDefault="002E202D" w:rsidP="002C72C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711A043" w14:textId="26B5574F" w:rsidR="002E202D" w:rsidRDefault="002E202D" w:rsidP="002C72C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85888B5" w14:textId="25901E9A" w:rsidR="002E202D" w:rsidRDefault="005311AE" w:rsidP="002C72C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E9BBE06" wp14:editId="4ED61AE9">
                      <wp:simplePos x="0" y="0"/>
                      <wp:positionH relativeFrom="column">
                        <wp:posOffset>1805305</wp:posOffset>
                      </wp:positionH>
                      <wp:positionV relativeFrom="paragraph">
                        <wp:posOffset>22226</wp:posOffset>
                      </wp:positionV>
                      <wp:extent cx="2177415" cy="880004"/>
                      <wp:effectExtent l="0" t="0" r="6985" b="9525"/>
                      <wp:wrapNone/>
                      <wp:docPr id="57177005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7415" cy="88000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1CAF401" w14:textId="607690F0" w:rsidR="007D6ECE" w:rsidRPr="00964319" w:rsidRDefault="007D6ECE" w:rsidP="007D6ECE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96431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The post-war booming industrial sector</w:t>
                                  </w:r>
                                  <w:r w:rsidRPr="00964319">
                                    <w:rPr>
                                      <w:rFonts w:ascii="Garamond" w:hAnsi="Garamond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96431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was creating pressures for a potentially massive outflow</w:t>
                                  </w:r>
                                  <w:r w:rsidRPr="00964319">
                                    <w:rPr>
                                      <w:rFonts w:ascii="Garamond" w:hAnsi="Garamond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96431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of people from the rural areas to the new urban industrial </w:t>
                                  </w:r>
                                  <w:proofErr w:type="spellStart"/>
                                  <w:r w:rsidRPr="0096431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centres</w:t>
                                  </w:r>
                                  <w:proofErr w:type="spellEnd"/>
                                  <w:r w:rsidRPr="0096431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. Two options: </w:t>
                                  </w:r>
                                </w:p>
                                <w:p w14:paraId="21FFA34E" w14:textId="77777777" w:rsidR="007D6ECE" w:rsidRPr="00964319" w:rsidRDefault="007D6ECE" w:rsidP="00627A7B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96431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- no intervention, let the mkt to the necessary adjustment =&gt; massive exodus. </w:t>
                                  </w:r>
                                </w:p>
                                <w:p w14:paraId="6728B21D" w14:textId="77777777" w:rsidR="007D6ECE" w:rsidRPr="00964319" w:rsidRDefault="007D6ECE" w:rsidP="00627A7B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96431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- accompany the transition, while </w:t>
                                  </w:r>
                                  <w:proofErr w:type="spellStart"/>
                                  <w:r w:rsidRPr="0096431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protectiong</w:t>
                                  </w:r>
                                  <w:proofErr w:type="spellEnd"/>
                                  <w:r w:rsidRPr="0096431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agriculture</w:t>
                                  </w:r>
                                </w:p>
                                <w:p w14:paraId="561BA22E" w14:textId="77777777" w:rsidR="007D6ECE" w:rsidRPr="00964319" w:rsidRDefault="007D6ECE" w:rsidP="007D6ECE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9BBE06" id="_x0000_s1031" style="position:absolute;left:0;text-align:left;margin-left:142.15pt;margin-top:1.75pt;width:171.45pt;height:69.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" fillcolor="white [3201]" strokecolor="red" strokeweight="1pt">
                      <v:textbox>
                        <w:txbxContent>
                          <w:p w14:paraId="41CAF401" w14:textId="607690F0" w:rsidR="007D6ECE" w:rsidRPr="00964319" w:rsidRDefault="007D6ECE" w:rsidP="007D6ECE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9643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The post-war booming industrial sector</w:t>
                            </w:r>
                            <w:r w:rsidRPr="00964319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643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was creating pressures for a potentially massive outflow</w:t>
                            </w:r>
                            <w:r w:rsidRPr="00964319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643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of people from the rural areas to the new urban industrial </w:t>
                            </w:r>
                            <w:proofErr w:type="spellStart"/>
                            <w:r w:rsidRPr="009643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centres</w:t>
                            </w:r>
                            <w:proofErr w:type="spellEnd"/>
                            <w:r w:rsidRPr="009643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. Two options: </w:t>
                            </w:r>
                          </w:p>
                          <w:p w14:paraId="21FFA34E" w14:textId="77777777" w:rsidR="007D6ECE" w:rsidRPr="00964319" w:rsidRDefault="007D6ECE" w:rsidP="00627A7B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9643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- no intervention, let the mkt to the necessary adjustment =&gt; massive exodus. </w:t>
                            </w:r>
                          </w:p>
                          <w:p w14:paraId="6728B21D" w14:textId="77777777" w:rsidR="007D6ECE" w:rsidRPr="00964319" w:rsidRDefault="007D6ECE" w:rsidP="00627A7B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9643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- accompany the transition, while </w:t>
                            </w:r>
                            <w:proofErr w:type="spellStart"/>
                            <w:r w:rsidRPr="009643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protectiong</w:t>
                            </w:r>
                            <w:proofErr w:type="spellEnd"/>
                            <w:r w:rsidRPr="009643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agriculture</w:t>
                            </w:r>
                          </w:p>
                          <w:p w14:paraId="561BA22E" w14:textId="77777777" w:rsidR="007D6ECE" w:rsidRPr="00964319" w:rsidRDefault="007D6ECE" w:rsidP="007D6ECE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1FCDBF6" wp14:editId="19BEFBFF">
                      <wp:simplePos x="0" y="0"/>
                      <wp:positionH relativeFrom="column">
                        <wp:posOffset>96520</wp:posOffset>
                      </wp:positionH>
                      <wp:positionV relativeFrom="paragraph">
                        <wp:posOffset>27940</wp:posOffset>
                      </wp:positionV>
                      <wp:extent cx="1674100" cy="874395"/>
                      <wp:effectExtent l="0" t="0" r="15240" b="14605"/>
                      <wp:wrapNone/>
                      <wp:docPr id="18631399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4100" cy="8743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EDDA124" w14:textId="50197151" w:rsidR="007D6ECE" w:rsidRDefault="007D6ECE" w:rsidP="007D6ECE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96431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“</w:t>
                                  </w:r>
                                  <w:r w:rsidR="00627A7B" w:rsidRPr="0096431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M</w:t>
                                  </w:r>
                                  <w:r w:rsidRPr="0096431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ulti-functionality” of agriculture: Farmers create a positive externality by managing natural resources, maintaining biodiversity, </w:t>
                                  </w:r>
                                  <w:r w:rsidR="00627A7B" w:rsidRPr="0096431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animal welfare</w:t>
                                  </w:r>
                                </w:p>
                                <w:p w14:paraId="2AC26FD0" w14:textId="77777777" w:rsidR="002E202D" w:rsidRDefault="002E202D" w:rsidP="007D6ECE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64DAF79B" w14:textId="77777777" w:rsidR="002E202D" w:rsidRDefault="002E202D" w:rsidP="007D6ECE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5403765D" w14:textId="77777777" w:rsidR="002E202D" w:rsidRDefault="002E202D" w:rsidP="007D6ECE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7C99D626" w14:textId="77777777" w:rsidR="002E202D" w:rsidRPr="00964319" w:rsidRDefault="002E202D" w:rsidP="007D6ECE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5A5277BD" w14:textId="77777777" w:rsidR="007D6ECE" w:rsidRPr="00964319" w:rsidRDefault="007D6ECE" w:rsidP="007D6ECE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FCDBF6" id="_x0000_s1032" style="position:absolute;left:0;text-align:left;margin-left:7.6pt;margin-top:2.2pt;width:131.8pt;height:68.8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" fillcolor="white [3201]" strokecolor="red" strokeweight="1pt">
                      <v:textbox>
                        <w:txbxContent>
                          <w:p w14:paraId="2EDDA124" w14:textId="50197151" w:rsidR="007D6ECE" w:rsidRDefault="007D6ECE" w:rsidP="007D6ECE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9643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“</w:t>
                            </w:r>
                            <w:r w:rsidR="00627A7B" w:rsidRPr="009643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M</w:t>
                            </w:r>
                            <w:r w:rsidRPr="009643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ulti-functionality” of agriculture: Farmers create a positive externality by managing natural resources, maintaining biodiversity, </w:t>
                            </w:r>
                            <w:r w:rsidR="00627A7B" w:rsidRPr="0096431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animal welfare</w:t>
                            </w:r>
                          </w:p>
                          <w:p w14:paraId="2AC26FD0" w14:textId="77777777" w:rsidR="002E202D" w:rsidRDefault="002E202D" w:rsidP="007D6ECE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64DAF79B" w14:textId="77777777" w:rsidR="002E202D" w:rsidRDefault="002E202D" w:rsidP="007D6ECE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5403765D" w14:textId="77777777" w:rsidR="002E202D" w:rsidRDefault="002E202D" w:rsidP="007D6ECE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7C99D626" w14:textId="77777777" w:rsidR="002E202D" w:rsidRPr="00964319" w:rsidRDefault="002E202D" w:rsidP="007D6ECE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5A5277BD" w14:textId="77777777" w:rsidR="007D6ECE" w:rsidRPr="00964319" w:rsidRDefault="007D6ECE" w:rsidP="007D6ECE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1715323" w14:textId="007AFE2E" w:rsidR="002E202D" w:rsidRDefault="002E202D" w:rsidP="002C72C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64D0161" w14:textId="042D0756" w:rsidR="002E202D" w:rsidRDefault="002E202D" w:rsidP="002C72C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91C7F2F" w14:textId="677B4A02" w:rsidR="002E202D" w:rsidRDefault="002E202D" w:rsidP="002C72C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5D6783E" w14:textId="1A80F31D" w:rsidR="007D6ECE" w:rsidRDefault="007D6ECE" w:rsidP="002C72C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705798B" w14:textId="77777777" w:rsidR="005311AE" w:rsidRDefault="005311AE" w:rsidP="002E202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0B59B04" w14:textId="77777777" w:rsidR="005311AE" w:rsidRPr="002E202D" w:rsidRDefault="005311AE" w:rsidP="002E202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9384645" w14:textId="0208E609" w:rsidR="007D6ECE" w:rsidRDefault="002E202D" w:rsidP="002E202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2E202D">
              <w:rPr>
                <w:rFonts w:ascii="Garamond" w:hAnsi="Garamond"/>
                <w:sz w:val="16"/>
                <w:szCs w:val="16"/>
              </w:rPr>
              <w:t xml:space="preserve">+ Consider </w:t>
            </w:r>
            <w:proofErr w:type="spellStart"/>
            <w:r w:rsidRPr="002E202D">
              <w:rPr>
                <w:rFonts w:ascii="Garamond" w:hAnsi="Garamond"/>
                <w:sz w:val="16"/>
                <w:szCs w:val="16"/>
              </w:rPr>
              <w:t>agricultre</w:t>
            </w:r>
            <w:proofErr w:type="spellEnd"/>
            <w:r w:rsidRPr="002E202D">
              <w:rPr>
                <w:rFonts w:ascii="Garamond" w:hAnsi="Garamond"/>
                <w:sz w:val="16"/>
                <w:szCs w:val="16"/>
              </w:rPr>
              <w:t xml:space="preserve"> was way more important in the 50s (40% of share of </w:t>
            </w:r>
            <w:proofErr w:type="spellStart"/>
            <w:r w:rsidRPr="002E202D">
              <w:rPr>
                <w:rFonts w:ascii="Garamond" w:hAnsi="Garamond"/>
                <w:sz w:val="16"/>
                <w:szCs w:val="16"/>
              </w:rPr>
              <w:t>empl</w:t>
            </w:r>
            <w:proofErr w:type="spellEnd"/>
            <w:r w:rsidRPr="002E202D">
              <w:rPr>
                <w:rFonts w:ascii="Garamond" w:hAnsi="Garamond"/>
                <w:sz w:val="16"/>
                <w:szCs w:val="16"/>
              </w:rPr>
              <w:t xml:space="preserve"> ITA, </w:t>
            </w:r>
            <w:proofErr w:type="spellStart"/>
            <w:r w:rsidRPr="002E202D">
              <w:rPr>
                <w:rFonts w:ascii="Garamond" w:hAnsi="Garamond"/>
                <w:sz w:val="16"/>
                <w:szCs w:val="16"/>
              </w:rPr>
              <w:t>excp</w:t>
            </w:r>
            <w:proofErr w:type="spellEnd"/>
            <w:r w:rsidRPr="002E202D">
              <w:rPr>
                <w:rFonts w:ascii="Garamond" w:hAnsi="Garamond"/>
                <w:sz w:val="16"/>
                <w:szCs w:val="16"/>
              </w:rPr>
              <w:t xml:space="preserve"> Uk 4%), now &lt;4% avg. </w:t>
            </w:r>
          </w:p>
          <w:p w14:paraId="748EA1DB" w14:textId="38329AA3" w:rsidR="002E202D" w:rsidRDefault="002E202D" w:rsidP="002E202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46FAA96" w14:textId="3596BDA4" w:rsidR="00627A7B" w:rsidRPr="005311AE" w:rsidRDefault="005311AE" w:rsidP="005311AE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5311AE"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6664B47" wp14:editId="5B2A1F6E">
                      <wp:simplePos x="0" y="0"/>
                      <wp:positionH relativeFrom="column">
                        <wp:posOffset>1580515</wp:posOffset>
                      </wp:positionH>
                      <wp:positionV relativeFrom="paragraph">
                        <wp:posOffset>149860</wp:posOffset>
                      </wp:positionV>
                      <wp:extent cx="852805" cy="600710"/>
                      <wp:effectExtent l="0" t="0" r="10795" b="8890"/>
                      <wp:wrapNone/>
                      <wp:docPr id="53044562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2805" cy="60071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4A2F84" w14:textId="6366B685" w:rsidR="00627A7B" w:rsidRPr="00D54AB5" w:rsidRDefault="00627A7B" w:rsidP="00627A7B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2C301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u w:val="single"/>
                                    </w:rPr>
                                    <w:t>stabilise</w:t>
                                  </w:r>
                                  <w:proofErr w:type="spellEnd"/>
                                  <w:r w:rsidRPr="002C3014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 </w:t>
                                  </w:r>
                                  <w:r w:rsidRPr="002C301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u w:val="single"/>
                                    </w:rPr>
                                    <w:t>markets</w:t>
                                  </w:r>
                                </w:p>
                                <w:p w14:paraId="127CC5F1" w14:textId="77777777" w:rsidR="00627A7B" w:rsidRPr="007D6ECE" w:rsidRDefault="00627A7B" w:rsidP="00627A7B">
                                  <w:pPr>
                                    <w:ind w:left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664B47" id="_x0000_s1033" style="position:absolute;left:0;text-align:left;margin-left:124.45pt;margin-top:11.8pt;width:67.15pt;height:47.3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" fillcolor="white [3201]" strokecolor="#00b050" strokeweight="1pt">
                      <v:textbox>
                        <w:txbxContent>
                          <w:p w14:paraId="2F4A2F84" w14:textId="6366B685" w:rsidR="00627A7B" w:rsidRPr="00D54AB5" w:rsidRDefault="00627A7B" w:rsidP="00627A7B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C3014">
                              <w:rPr>
                                <w:rFonts w:ascii="Garamond" w:hAnsi="Garamond"/>
                                <w:sz w:val="16"/>
                                <w:szCs w:val="16"/>
                                <w:u w:val="single"/>
                              </w:rPr>
                              <w:t>stabilise</w:t>
                            </w:r>
                            <w:proofErr w:type="spellEnd"/>
                            <w:r w:rsidRPr="002C3014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 xml:space="preserve"> </w:t>
                            </w:r>
                            <w:r w:rsidRPr="002C3014">
                              <w:rPr>
                                <w:rFonts w:ascii="Garamond" w:hAnsi="Garamond"/>
                                <w:sz w:val="16"/>
                                <w:szCs w:val="16"/>
                                <w:u w:val="single"/>
                              </w:rPr>
                              <w:t>markets</w:t>
                            </w:r>
                          </w:p>
                          <w:p w14:paraId="127CC5F1" w14:textId="77777777" w:rsidR="00627A7B" w:rsidRPr="007D6ECE" w:rsidRDefault="00627A7B" w:rsidP="00627A7B">
                            <w:pPr>
                              <w:ind w:left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11AE"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A6A62BC" wp14:editId="7FAF0C35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149860</wp:posOffset>
                      </wp:positionV>
                      <wp:extent cx="1405255" cy="600710"/>
                      <wp:effectExtent l="0" t="0" r="17145" b="8890"/>
                      <wp:wrapNone/>
                      <wp:docPr id="57367056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5255" cy="60071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645D09" w14:textId="3A42A507" w:rsidR="00627A7B" w:rsidRPr="007D6ECE" w:rsidRDefault="00627A7B" w:rsidP="00627A7B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I</w:t>
                                  </w:r>
                                  <w:r w:rsidRPr="00B36DE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ncrease </w:t>
                                  </w:r>
                                  <w:r w:rsidRPr="002C301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u w:val="single"/>
                                    </w:rPr>
                                    <w:t>productivity</w:t>
                                  </w:r>
                                  <w:r w:rsidRPr="00D54AB5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D54AB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by promoting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tech</w:t>
                                  </w:r>
                                  <w:r w:rsidRPr="00D54AB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progress and the optimum </w:t>
                                  </w:r>
                                  <w:proofErr w:type="spellStart"/>
                                  <w:r w:rsidRPr="00D54AB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utilisation</w:t>
                                  </w:r>
                                  <w:proofErr w:type="spellEnd"/>
                                  <w:r w:rsidRPr="00D54AB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of the factors of production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6A62BC" id="_x0000_s1034" style="position:absolute;left:0;text-align:left;margin-left:7.25pt;margin-top:11.8pt;width:110.65pt;height:47.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" fillcolor="white [3201]" strokecolor="#00b050" strokeweight="1pt">
                      <v:textbox>
                        <w:txbxContent>
                          <w:p w14:paraId="43645D09" w14:textId="3A42A507" w:rsidR="00627A7B" w:rsidRPr="007D6ECE" w:rsidRDefault="00627A7B" w:rsidP="00627A7B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</w:t>
                            </w:r>
                            <w:r w:rsidRPr="00B36DE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ncrease </w:t>
                            </w:r>
                            <w:r w:rsidRPr="002C3014">
                              <w:rPr>
                                <w:rFonts w:ascii="Garamond" w:hAnsi="Garamond"/>
                                <w:sz w:val="16"/>
                                <w:szCs w:val="16"/>
                                <w:u w:val="single"/>
                              </w:rPr>
                              <w:t>productivity</w:t>
                            </w:r>
                            <w:r w:rsidRPr="00D54AB5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54AB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by promoting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tech</w:t>
                            </w:r>
                            <w:r w:rsidRPr="00D54AB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progress and the optimum </w:t>
                            </w:r>
                            <w:proofErr w:type="spellStart"/>
                            <w:r w:rsidRPr="00D54AB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utilisation</w:t>
                            </w:r>
                            <w:proofErr w:type="spellEnd"/>
                            <w:r w:rsidRPr="00D54AB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of the factors of production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11AE">
              <w:rPr>
                <w:rFonts w:ascii="Garamond" w:hAnsi="Garamond"/>
                <w:b/>
                <w:bCs/>
                <w:noProof/>
                <w:sz w:val="16"/>
                <w:szCs w:val="16"/>
              </w:rPr>
              <w:t>Objectives</w:t>
            </w:r>
            <w:r w:rsidRPr="005311AE">
              <w:rPr>
                <w:rFonts w:ascii="Garamond" w:hAnsi="Garamond"/>
                <w:b/>
                <w:bCs/>
                <w:sz w:val="16"/>
                <w:szCs w:val="16"/>
              </w:rPr>
              <w:t xml:space="preserve"> of the common policy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Garamond" w:hAnsi="Garamond"/>
                <w:b/>
                <w:bCs/>
                <w:sz w:val="16"/>
                <w:szCs w:val="16"/>
              </w:rPr>
              <w:t>est</w:t>
            </w:r>
            <w:proofErr w:type="spellEnd"/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 in </w:t>
            </w:r>
            <w:proofErr w:type="spellStart"/>
            <w:r>
              <w:rPr>
                <w:rFonts w:ascii="Garamond" w:hAnsi="Garamond"/>
                <w:b/>
                <w:bCs/>
                <w:sz w:val="16"/>
                <w:szCs w:val="16"/>
              </w:rPr>
              <w:t>Tretay</w:t>
            </w:r>
            <w:proofErr w:type="spellEnd"/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 of Rome 1957</w:t>
            </w:r>
          </w:p>
          <w:p w14:paraId="6B05250D" w14:textId="4AD99164" w:rsidR="00627A7B" w:rsidRDefault="00627A7B" w:rsidP="00B36DE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1E03B25" w14:textId="07CBD3D4" w:rsidR="00627A7B" w:rsidRDefault="00627A7B" w:rsidP="00B36DE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E502D08" w14:textId="6F527E75" w:rsidR="00627A7B" w:rsidRDefault="00627A7B" w:rsidP="00627A7B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3180F28" w14:textId="2D41EEE3" w:rsidR="00627A7B" w:rsidRDefault="00627A7B" w:rsidP="00627A7B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2D5411F" w14:textId="62CD5B6B" w:rsidR="000D7331" w:rsidRDefault="005311AE" w:rsidP="004D48FF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19C404D5" wp14:editId="4BC906DE">
                      <wp:simplePos x="0" y="0"/>
                      <wp:positionH relativeFrom="column">
                        <wp:posOffset>1576705</wp:posOffset>
                      </wp:positionH>
                      <wp:positionV relativeFrom="paragraph">
                        <wp:posOffset>64135</wp:posOffset>
                      </wp:positionV>
                      <wp:extent cx="858520" cy="600710"/>
                      <wp:effectExtent l="0" t="0" r="17780" b="8890"/>
                      <wp:wrapNone/>
                      <wp:docPr id="1407334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8520" cy="60071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9D7AF5" w14:textId="037F7DC5" w:rsidR="00627A7B" w:rsidRPr="00D54AB5" w:rsidRDefault="00627A7B" w:rsidP="00627A7B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</w:t>
                                  </w:r>
                                  <w:r w:rsidRPr="00D54AB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nsure the </w:t>
                                  </w:r>
                                  <w:r w:rsidRPr="002C301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u w:val="single"/>
                                    </w:rPr>
                                    <w:t>availability</w:t>
                                  </w:r>
                                  <w:r w:rsidRPr="002C3014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 </w:t>
                                  </w:r>
                                  <w:r w:rsidRPr="002C301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u w:val="single"/>
                                    </w:rPr>
                                    <w:t>of supplies</w:t>
                                  </w:r>
                                </w:p>
                                <w:p w14:paraId="7DD95E84" w14:textId="77777777" w:rsidR="00627A7B" w:rsidRPr="007D6ECE" w:rsidRDefault="00627A7B" w:rsidP="00627A7B">
                                  <w:pPr>
                                    <w:ind w:left="0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C404D5" id="_x0000_s1035" style="position:absolute;margin-left:124.15pt;margin-top:5.05pt;width:67.6pt;height:47.3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" fillcolor="white [3201]" strokecolor="#00b050" strokeweight="1pt">
                      <v:textbox>
                        <w:txbxContent>
                          <w:p w14:paraId="569D7AF5" w14:textId="037F7DC5" w:rsidR="00627A7B" w:rsidRPr="00D54AB5" w:rsidRDefault="00627A7B" w:rsidP="00627A7B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</w:t>
                            </w:r>
                            <w:r w:rsidRPr="00D54AB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nsure the </w:t>
                            </w:r>
                            <w:r w:rsidRPr="002C3014">
                              <w:rPr>
                                <w:rFonts w:ascii="Garamond" w:hAnsi="Garamond"/>
                                <w:sz w:val="16"/>
                                <w:szCs w:val="16"/>
                                <w:u w:val="single"/>
                              </w:rPr>
                              <w:t>availability</w:t>
                            </w:r>
                            <w:r w:rsidRPr="002C3014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 xml:space="preserve"> </w:t>
                            </w:r>
                            <w:r w:rsidRPr="002C3014">
                              <w:rPr>
                                <w:rFonts w:ascii="Garamond" w:hAnsi="Garamond"/>
                                <w:sz w:val="16"/>
                                <w:szCs w:val="16"/>
                                <w:u w:val="single"/>
                              </w:rPr>
                              <w:t>of supplies</w:t>
                            </w:r>
                          </w:p>
                          <w:p w14:paraId="7DD95E84" w14:textId="77777777" w:rsidR="00627A7B" w:rsidRPr="007D6ECE" w:rsidRDefault="00627A7B" w:rsidP="00627A7B">
                            <w:pPr>
                              <w:ind w:left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123CA67D" wp14:editId="494748F5">
                      <wp:simplePos x="0" y="0"/>
                      <wp:positionH relativeFrom="column">
                        <wp:posOffset>96520</wp:posOffset>
                      </wp:positionH>
                      <wp:positionV relativeFrom="paragraph">
                        <wp:posOffset>64135</wp:posOffset>
                      </wp:positionV>
                      <wp:extent cx="1399540" cy="600710"/>
                      <wp:effectExtent l="0" t="0" r="10160" b="8890"/>
                      <wp:wrapNone/>
                      <wp:docPr id="106437249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9540" cy="60071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4B8D09" w14:textId="72DC0D24" w:rsidR="00627A7B" w:rsidRPr="007D6ECE" w:rsidRDefault="00627A7B" w:rsidP="00627A7B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627A7B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Ensure a </w:t>
                                  </w:r>
                                  <w:r w:rsidRPr="009F2121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  <w:t>fair standard of living</w:t>
                                  </w:r>
                                  <w:r w:rsidRPr="00627A7B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for 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farmers </w:t>
                                  </w:r>
                                  <w:r w:rsidRPr="00627A7B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(increase individual earnings) = 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guarantee </w:t>
                                  </w:r>
                                  <w:r w:rsidRPr="00627A7B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reasonable prices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3CA67D" id="_x0000_s1036" style="position:absolute;margin-left:7.6pt;margin-top:5.05pt;width:110.2pt;height:47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" fillcolor="white [3201]" strokecolor="#00b050" strokeweight="1pt">
                      <v:textbox>
                        <w:txbxContent>
                          <w:p w14:paraId="5F4B8D09" w14:textId="72DC0D24" w:rsidR="00627A7B" w:rsidRPr="007D6ECE" w:rsidRDefault="00627A7B" w:rsidP="00627A7B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  <w:r w:rsidRPr="00627A7B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Ensure a </w:t>
                            </w:r>
                            <w:r w:rsidRPr="009F2121"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  <w:t>fair standard of living</w:t>
                            </w:r>
                            <w:r w:rsidRPr="00627A7B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for 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farmers </w:t>
                            </w:r>
                            <w:r w:rsidRPr="00627A7B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(increase individual earnings) = 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guarantee </w:t>
                            </w:r>
                            <w:r w:rsidRPr="00627A7B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reasonable prices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F705548" w14:textId="318C8CDD" w:rsidR="005311AE" w:rsidRDefault="005311AE" w:rsidP="004D48FF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82974CD" w14:textId="77777777" w:rsidR="005311AE" w:rsidRDefault="005311AE" w:rsidP="004D48FF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43B6507" w14:textId="77777777" w:rsidR="005311AE" w:rsidRDefault="005311AE" w:rsidP="004D48FF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C4D7969" w14:textId="77777777" w:rsidR="005311AE" w:rsidRDefault="005311AE" w:rsidP="004D48FF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65064135" w14:textId="2E31BC1E" w:rsidR="005311AE" w:rsidRDefault="005311AE" w:rsidP="004D48F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7BA25F9" w14:textId="18F9451F" w:rsidR="005311AE" w:rsidRPr="005311AE" w:rsidRDefault="005311AE" w:rsidP="004D48FF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5311AE">
              <w:rPr>
                <w:rFonts w:ascii="Garamond" w:hAnsi="Garamond"/>
                <w:b/>
                <w:bCs/>
                <w:sz w:val="16"/>
                <w:szCs w:val="16"/>
              </w:rPr>
              <w:t>Principles of the common policy</w:t>
            </w:r>
          </w:p>
          <w:p w14:paraId="54C1B1B8" w14:textId="513D7769" w:rsidR="005311AE" w:rsidRDefault="004D48FF" w:rsidP="004D48F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All countries had some </w:t>
            </w:r>
            <w:r w:rsidR="00627A7B">
              <w:rPr>
                <w:rFonts w:ascii="Garamond" w:hAnsi="Garamond"/>
                <w:sz w:val="16"/>
                <w:szCs w:val="16"/>
              </w:rPr>
              <w:t>diff</w:t>
            </w:r>
            <w:r>
              <w:rPr>
                <w:rFonts w:ascii="Garamond" w:hAnsi="Garamond"/>
                <w:sz w:val="16"/>
                <w:szCs w:val="16"/>
              </w:rPr>
              <w:t xml:space="preserve"> forms of support for agriculture (</w:t>
            </w:r>
            <w:r w:rsidR="00627A7B">
              <w:rPr>
                <w:rFonts w:ascii="Garamond" w:hAnsi="Garamond"/>
                <w:sz w:val="16"/>
                <w:szCs w:val="16"/>
              </w:rPr>
              <w:t>quotas or extra income support</w:t>
            </w:r>
            <w:r>
              <w:rPr>
                <w:rFonts w:ascii="Garamond" w:hAnsi="Garamond"/>
                <w:sz w:val="16"/>
                <w:szCs w:val="16"/>
              </w:rPr>
              <w:t>).</w:t>
            </w:r>
          </w:p>
          <w:p w14:paraId="49F5C20C" w14:textId="5C1E370E" w:rsidR="00627A7B" w:rsidRDefault="004D48FF" w:rsidP="004D48F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They had to harmonize the </w:t>
            </w:r>
            <w:r w:rsidR="00627A7B">
              <w:rPr>
                <w:rFonts w:ascii="Garamond" w:hAnsi="Garamond"/>
                <w:sz w:val="16"/>
                <w:szCs w:val="16"/>
              </w:rPr>
              <w:t>mkt,</w:t>
            </w:r>
            <w:r>
              <w:rPr>
                <w:rFonts w:ascii="Garamond" w:hAnsi="Garamond"/>
                <w:sz w:val="16"/>
                <w:szCs w:val="16"/>
              </w:rPr>
              <w:t xml:space="preserve"> they created:</w:t>
            </w:r>
          </w:p>
          <w:p w14:paraId="5D6DA85C" w14:textId="340AFC8B" w:rsidR="00627A7B" w:rsidRDefault="005311AE" w:rsidP="004D48F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67793887" wp14:editId="4BCD7D7A">
                      <wp:simplePos x="0" y="0"/>
                      <wp:positionH relativeFrom="column">
                        <wp:posOffset>90805</wp:posOffset>
                      </wp:positionH>
                      <wp:positionV relativeFrom="paragraph">
                        <wp:posOffset>18415</wp:posOffset>
                      </wp:positionV>
                      <wp:extent cx="1612900" cy="360045"/>
                      <wp:effectExtent l="0" t="0" r="12700" b="8255"/>
                      <wp:wrapNone/>
                      <wp:docPr id="129552322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2900" cy="36004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E2B771" w14:textId="1DC65383" w:rsidR="00627A7B" w:rsidRDefault="00627A7B" w:rsidP="00627A7B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627A7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 unified market: free movement of agricultural products</w:t>
                                  </w:r>
                                </w:p>
                                <w:p w14:paraId="04968704" w14:textId="77777777" w:rsidR="006846CD" w:rsidRDefault="006846CD" w:rsidP="00627A7B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6C6DFBB" w14:textId="77777777" w:rsidR="006846CD" w:rsidRDefault="006846CD" w:rsidP="00627A7B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0BD2DE7" w14:textId="77777777" w:rsidR="006846CD" w:rsidRPr="007D6ECE" w:rsidRDefault="006846CD" w:rsidP="00627A7B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793887" id="_x0000_s1037" style="position:absolute;left:0;text-align:left;margin-left:7.15pt;margin-top:1.45pt;width:127pt;height:28.3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" fillcolor="white [3201]" strokecolor="#0070c0" strokeweight="1pt">
                      <v:textbox>
                        <w:txbxContent>
                          <w:p w14:paraId="77E2B771" w14:textId="1DC65383" w:rsidR="00627A7B" w:rsidRDefault="00627A7B" w:rsidP="00627A7B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627A7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 unified market: free movement of agricultural products</w:t>
                            </w:r>
                          </w:p>
                          <w:p w14:paraId="04968704" w14:textId="77777777" w:rsidR="006846CD" w:rsidRDefault="006846CD" w:rsidP="00627A7B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6C6DFBB" w14:textId="77777777" w:rsidR="006846CD" w:rsidRDefault="006846CD" w:rsidP="00627A7B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60BD2DE7" w14:textId="77777777" w:rsidR="006846CD" w:rsidRPr="007D6ECE" w:rsidRDefault="006846CD" w:rsidP="00627A7B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2F11A2A" w14:textId="0BF7EC3B" w:rsidR="00627A7B" w:rsidRDefault="00627A7B" w:rsidP="004D48F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C4D7F6A" w14:textId="0ED4E582" w:rsidR="00627A7B" w:rsidRDefault="005311AE" w:rsidP="004D48F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417A343B" wp14:editId="25538265">
                      <wp:simplePos x="0" y="0"/>
                      <wp:positionH relativeFrom="column">
                        <wp:posOffset>90805</wp:posOffset>
                      </wp:positionH>
                      <wp:positionV relativeFrom="paragraph">
                        <wp:posOffset>113030</wp:posOffset>
                      </wp:positionV>
                      <wp:extent cx="1607185" cy="588645"/>
                      <wp:effectExtent l="0" t="0" r="18415" b="8255"/>
                      <wp:wrapNone/>
                      <wp:docPr id="99103078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7185" cy="58864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A8CBA3" w14:textId="4C074BAB" w:rsidR="00627A7B" w:rsidRDefault="006846CD" w:rsidP="00627A7B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6846C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Community preference: EU agricultural products are given price advantage over imported products (price support mechanism);</w:t>
                                  </w:r>
                                </w:p>
                                <w:p w14:paraId="386ED8AD" w14:textId="77777777" w:rsidR="006846CD" w:rsidRPr="007D6ECE" w:rsidRDefault="006846CD" w:rsidP="00627A7B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7A343B" id="_x0000_s1038" style="position:absolute;left:0;text-align:left;margin-left:7.15pt;margin-top:8.9pt;width:126.55pt;height:46.3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" fillcolor="white [3201]" strokecolor="#0070c0" strokeweight="1pt">
                      <v:textbox>
                        <w:txbxContent>
                          <w:p w14:paraId="1FA8CBA3" w14:textId="4C074BAB" w:rsidR="00627A7B" w:rsidRDefault="006846CD" w:rsidP="00627A7B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6846C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Community preference: EU agricultural products are given price advantage over imported products (price support mechanism);</w:t>
                            </w:r>
                          </w:p>
                          <w:p w14:paraId="386ED8AD" w14:textId="77777777" w:rsidR="006846CD" w:rsidRPr="007D6ECE" w:rsidRDefault="006846CD" w:rsidP="00627A7B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BA19365" w14:textId="60BF2ADB" w:rsidR="00D62C80" w:rsidRDefault="00D62C80" w:rsidP="006846C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B9EC008" w14:textId="4B5273ED" w:rsidR="005311AE" w:rsidRDefault="005311AE" w:rsidP="005311A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4336EDA" w14:textId="01094A48" w:rsidR="005311AE" w:rsidRDefault="005311AE" w:rsidP="005311A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3B33104" w14:textId="3CCA2843" w:rsidR="005311AE" w:rsidRDefault="005311AE" w:rsidP="005311A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33B48C5" w14:textId="0C986356" w:rsidR="005311AE" w:rsidRDefault="005311AE" w:rsidP="005311A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32132EC5" wp14:editId="0FBE24B3">
                      <wp:simplePos x="0" y="0"/>
                      <wp:positionH relativeFrom="column">
                        <wp:posOffset>90805</wp:posOffset>
                      </wp:positionH>
                      <wp:positionV relativeFrom="paragraph">
                        <wp:posOffset>6985</wp:posOffset>
                      </wp:positionV>
                      <wp:extent cx="1607185" cy="571500"/>
                      <wp:effectExtent l="0" t="0" r="18415" b="12700"/>
                      <wp:wrapNone/>
                      <wp:docPr id="56678109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7185" cy="5715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F9B79" w14:textId="667AB737" w:rsidR="00627A7B" w:rsidRDefault="006846CD" w:rsidP="00627A7B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6846C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Financial solidarity: all expenses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846C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result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ing</w:t>
                                  </w:r>
                                  <w:r w:rsidRPr="006846C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from the application of the CAP are borne by the EU budget.</w:t>
                                  </w:r>
                                </w:p>
                                <w:p w14:paraId="04ADE84C" w14:textId="77777777" w:rsidR="006846CD" w:rsidRDefault="006846CD" w:rsidP="00627A7B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E2A8AE2" w14:textId="77777777" w:rsidR="006846CD" w:rsidRPr="007D6ECE" w:rsidRDefault="006846CD" w:rsidP="00627A7B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132EC5" id="_x0000_s1039" style="position:absolute;left:0;text-align:left;margin-left:7.15pt;margin-top:.55pt;width:126.55pt;height:4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" fillcolor="white [3201]" strokecolor="#0070c0" strokeweight="1pt">
                      <v:textbox>
                        <w:txbxContent>
                          <w:p w14:paraId="1A1F9B79" w14:textId="667AB737" w:rsidR="00627A7B" w:rsidRDefault="006846CD" w:rsidP="00627A7B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6846C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Financial solidarity: all expenses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846C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result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ing</w:t>
                            </w:r>
                            <w:r w:rsidRPr="006846C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from the application of the CAP are borne by the EU budget.</w:t>
                            </w:r>
                          </w:p>
                          <w:p w14:paraId="04ADE84C" w14:textId="77777777" w:rsidR="006846CD" w:rsidRDefault="006846CD" w:rsidP="00627A7B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E2A8AE2" w14:textId="77777777" w:rsidR="006846CD" w:rsidRPr="007D6ECE" w:rsidRDefault="006846CD" w:rsidP="00627A7B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54960C0" w14:textId="12CAF2D4" w:rsidR="005311AE" w:rsidRDefault="005311AE" w:rsidP="005311A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BE7F80A" w14:textId="31BDDDEF" w:rsidR="005311AE" w:rsidRDefault="005311AE" w:rsidP="005311A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69F1FDC" w14:textId="7C762F4B" w:rsidR="005311AE" w:rsidRDefault="005311AE" w:rsidP="005311A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F3DF85C" w14:textId="23FF076F" w:rsidR="005311AE" w:rsidRDefault="005311AE" w:rsidP="005311A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1423EBF" w14:textId="51DCEBF3" w:rsidR="005311AE" w:rsidRDefault="005311AE" w:rsidP="004D48F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9ADC85C" w14:textId="77777777" w:rsidR="005311AE" w:rsidRDefault="005311AE" w:rsidP="004D48F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B571E4D" w14:textId="77777777" w:rsidR="005311AE" w:rsidRDefault="005311AE" w:rsidP="004D48F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031B51A" w14:textId="77777777" w:rsidR="005311AE" w:rsidRDefault="005311AE" w:rsidP="004D48F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E4C836D" w14:textId="77777777" w:rsidR="005311AE" w:rsidRDefault="005311AE" w:rsidP="004D48F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0E840EB" w14:textId="77777777" w:rsidR="005311AE" w:rsidRDefault="005311AE" w:rsidP="004D48F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73629A2" w14:textId="77777777" w:rsidR="005311AE" w:rsidRDefault="005311AE" w:rsidP="004D48F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515A128" w14:textId="77777777" w:rsidR="005311AE" w:rsidRDefault="005311AE" w:rsidP="004D48F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24C0A24" w14:textId="77777777" w:rsidR="005311AE" w:rsidRDefault="005311AE" w:rsidP="004D48F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BF2565D" w14:textId="77777777" w:rsidR="005311AE" w:rsidRDefault="005311AE" w:rsidP="004D48F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2C6F34F" w14:textId="77777777" w:rsidR="005311AE" w:rsidRDefault="005311AE" w:rsidP="004D48F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496D733" w14:textId="77777777" w:rsidR="005311AE" w:rsidRDefault="005311AE" w:rsidP="004D48F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0C00AFA" w14:textId="77777777" w:rsidR="005311AE" w:rsidRDefault="005311AE" w:rsidP="004D48F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3459228" w14:textId="77777777" w:rsidR="005311AE" w:rsidRDefault="005311AE" w:rsidP="005311AE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D63CCCA" w14:textId="3C7428C4" w:rsidR="00B36DEA" w:rsidRDefault="0037047E" w:rsidP="004D48F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2DA6335A" wp14:editId="5F26C01C">
                      <wp:simplePos x="0" y="0"/>
                      <wp:positionH relativeFrom="column">
                        <wp:posOffset>86555</wp:posOffset>
                      </wp:positionH>
                      <wp:positionV relativeFrom="paragraph">
                        <wp:posOffset>146050</wp:posOffset>
                      </wp:positionV>
                      <wp:extent cx="5773569" cy="462280"/>
                      <wp:effectExtent l="0" t="0" r="17780" b="7620"/>
                      <wp:wrapNone/>
                      <wp:docPr id="52926762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73569" cy="4622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820E27" w14:textId="40184C4C" w:rsidR="006846CD" w:rsidRPr="007D6ECE" w:rsidRDefault="006846CD" w:rsidP="006846CD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6846CD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A price floor was set and implemented with flexible tariffs (CETs) to ensure that imports never pushed EU prices below the price floor. Floor is a political commitment to </w:t>
                                  </w:r>
                                  <w:proofErr w:type="spellStart"/>
                                  <w:r w:rsidRPr="006846CD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eu</w:t>
                                  </w:r>
                                  <w:proofErr w:type="spellEnd"/>
                                  <w:r w:rsidRPr="006846CD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farmers: we know there is a lot of volatility, we promise you this is the price </w:t>
                                  </w:r>
                                  <w:proofErr w:type="spellStart"/>
                                  <w:r w:rsidRPr="006846CD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your</w:t>
                                  </w:r>
                                  <w:proofErr w:type="spellEnd"/>
                                  <w:r w:rsidRPr="006846CD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are </w:t>
                                  </w:r>
                                  <w:proofErr w:type="spellStart"/>
                                  <w:r w:rsidRPr="006846CD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gonna</w:t>
                                  </w:r>
                                  <w:proofErr w:type="spellEnd"/>
                                  <w:r w:rsidRPr="006846CD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get. The tariff is changed accordingly in </w:t>
                                  </w:r>
                                  <w:proofErr w:type="spellStart"/>
                                  <w:r w:rsidRPr="006846CD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otder</w:t>
                                  </w:r>
                                  <w:proofErr w:type="spellEnd"/>
                                  <w:r w:rsidRPr="006846CD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to keep the prices unchanged. We cared more about farmers than </w:t>
                                  </w:r>
                                  <w:proofErr w:type="spellStart"/>
                                  <w:r w:rsidRPr="006846CD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consuemrs</w:t>
                                  </w:r>
                                  <w:proofErr w:type="spellEnd"/>
                                  <w:r w:rsidRPr="006846CD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. For consumers the Pw was the best!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A6335A" id="_x0000_s1040" style="position:absolute;left:0;text-align:left;margin-left:6.8pt;margin-top:11.5pt;width:454.6pt;height:36.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" fillcolor="white [3201]" strokecolor="#958b8b [3209]" strokeweight="1pt">
                      <v:textbox>
                        <w:txbxContent>
                          <w:p w14:paraId="65820E27" w14:textId="40184C4C" w:rsidR="006846CD" w:rsidRPr="007D6ECE" w:rsidRDefault="006846CD" w:rsidP="006846CD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  <w:r w:rsidRPr="006846CD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A price floor was set and implemented with flexible tariffs (CETs) to ensure that imports never pushed EU prices below the price floor. Floor is a political commitment to </w:t>
                            </w:r>
                            <w:proofErr w:type="spellStart"/>
                            <w:r w:rsidRPr="006846CD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eu</w:t>
                            </w:r>
                            <w:proofErr w:type="spellEnd"/>
                            <w:r w:rsidRPr="006846CD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farmers: we know there is a lot of volatility, we promise you this is the price </w:t>
                            </w:r>
                            <w:proofErr w:type="spellStart"/>
                            <w:r w:rsidRPr="006846CD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your</w:t>
                            </w:r>
                            <w:proofErr w:type="spellEnd"/>
                            <w:r w:rsidRPr="006846CD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are </w:t>
                            </w:r>
                            <w:proofErr w:type="spellStart"/>
                            <w:r w:rsidRPr="006846CD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gonna</w:t>
                            </w:r>
                            <w:proofErr w:type="spellEnd"/>
                            <w:r w:rsidRPr="006846CD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get. The tariff is changed accordingly in </w:t>
                            </w:r>
                            <w:proofErr w:type="spellStart"/>
                            <w:r w:rsidRPr="006846CD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otder</w:t>
                            </w:r>
                            <w:proofErr w:type="spellEnd"/>
                            <w:r w:rsidRPr="006846CD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to keep the prices unchanged. We cared more about farmers than </w:t>
                            </w:r>
                            <w:proofErr w:type="spellStart"/>
                            <w:r w:rsidRPr="006846CD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consuemrs</w:t>
                            </w:r>
                            <w:proofErr w:type="spellEnd"/>
                            <w:r w:rsidRPr="006846CD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. For consumers the Pw was the best!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A21E5">
              <w:rPr>
                <w:rFonts w:ascii="Garamond" w:hAnsi="Garamond"/>
                <w:sz w:val="16"/>
                <w:szCs w:val="16"/>
              </w:rPr>
              <w:t>Community preference exercised trough t</w:t>
            </w:r>
            <w:r w:rsidR="004D48FF">
              <w:rPr>
                <w:rFonts w:ascii="Garamond" w:hAnsi="Garamond"/>
                <w:sz w:val="16"/>
                <w:szCs w:val="16"/>
              </w:rPr>
              <w:t>he price support mechanism:</w:t>
            </w:r>
          </w:p>
          <w:p w14:paraId="3072E327" w14:textId="78B87847" w:rsidR="006846CD" w:rsidRDefault="006846CD" w:rsidP="004D48F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DCA5D85" w14:textId="591ADB2A" w:rsidR="006846CD" w:rsidRDefault="006846CD" w:rsidP="004D48F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7BDB5CF" w14:textId="455B6A3A" w:rsidR="00D62C80" w:rsidRDefault="00D62C80" w:rsidP="006846C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0C6A97C" w14:textId="4F4CBC05" w:rsidR="002E202D" w:rsidRDefault="000A21E5" w:rsidP="006846C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  <w:u w:val="single"/>
              </w:rPr>
              <w:drawing>
                <wp:anchor distT="0" distB="0" distL="114300" distR="114300" simplePos="0" relativeHeight="251841536" behindDoc="0" locked="0" layoutInCell="1" allowOverlap="1" wp14:anchorId="677AAACE" wp14:editId="139F6E39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98425</wp:posOffset>
                  </wp:positionV>
                  <wp:extent cx="5791200" cy="1827358"/>
                  <wp:effectExtent l="0" t="0" r="0" b="1905"/>
                  <wp:wrapNone/>
                  <wp:docPr id="487892895" name="Picture 8" descr="A diagram of a pr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892895" name="Picture 8" descr="A diagram of a price&#10;&#10;Description automatically generate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659"/>
                          <a:stretch/>
                        </pic:blipFill>
                        <pic:spPr bwMode="auto">
                          <a:xfrm>
                            <a:off x="0" y="0"/>
                            <a:ext cx="5791200" cy="1827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51133AD" w14:textId="6BA62ABA" w:rsidR="00D62C80" w:rsidRDefault="00D62C80" w:rsidP="00720BD6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7684E6DB" w14:textId="6FAEE16C" w:rsidR="00D62C80" w:rsidRDefault="00D62C80" w:rsidP="000A21E5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5E841BDA" w14:textId="2F55E0BC" w:rsidR="000A21E5" w:rsidRDefault="000A21E5" w:rsidP="000A21E5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3E9AF9B4" w14:textId="77777777" w:rsidR="000A21E5" w:rsidRDefault="000A21E5" w:rsidP="000A21E5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37DDEE13" w14:textId="77777777" w:rsidR="000A21E5" w:rsidRDefault="000A21E5" w:rsidP="000A21E5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0C898F56" w14:textId="77777777" w:rsidR="000A21E5" w:rsidRDefault="000A21E5" w:rsidP="000A21E5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586B9C95" w14:textId="77777777" w:rsidR="000A21E5" w:rsidRDefault="000A21E5" w:rsidP="000A21E5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73BB0078" w14:textId="77777777" w:rsidR="000A21E5" w:rsidRDefault="000A21E5" w:rsidP="000A21E5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785CB710" w14:textId="77777777" w:rsidR="000A21E5" w:rsidRDefault="000A21E5" w:rsidP="000A21E5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371D37B4" w14:textId="77777777" w:rsidR="000A21E5" w:rsidRDefault="000A21E5" w:rsidP="000A21E5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3EA78A6E" w14:textId="77777777" w:rsidR="000A21E5" w:rsidRDefault="000A21E5" w:rsidP="000A21E5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15642939" w14:textId="77777777" w:rsidR="000A21E5" w:rsidRDefault="000A21E5" w:rsidP="000A21E5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40A2AC2B" w14:textId="77777777" w:rsidR="000A21E5" w:rsidRDefault="000A21E5" w:rsidP="000A21E5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6FA05FF5" w14:textId="77777777" w:rsidR="000A21E5" w:rsidRDefault="000A21E5" w:rsidP="000A21E5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22BF3672" w14:textId="5E804D92" w:rsidR="002C3014" w:rsidRDefault="00720BD6" w:rsidP="002C3014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2C3014">
              <w:rPr>
                <w:rFonts w:ascii="Garamond" w:hAnsi="Garamond"/>
                <w:b/>
                <w:bCs/>
                <w:sz w:val="16"/>
                <w:szCs w:val="16"/>
              </w:rPr>
              <w:t xml:space="preserve">Initially, the CAP was well received: </w:t>
            </w:r>
          </w:p>
          <w:p w14:paraId="0E20D548" w14:textId="3C89D82F" w:rsidR="006846CD" w:rsidRDefault="006846CD" w:rsidP="002C3014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4BE03576" wp14:editId="58732002">
                      <wp:simplePos x="0" y="0"/>
                      <wp:positionH relativeFrom="column">
                        <wp:posOffset>90805</wp:posOffset>
                      </wp:positionH>
                      <wp:positionV relativeFrom="paragraph">
                        <wp:posOffset>4445</wp:posOffset>
                      </wp:positionV>
                      <wp:extent cx="1612900" cy="371475"/>
                      <wp:effectExtent l="0" t="0" r="12700" b="9525"/>
                      <wp:wrapNone/>
                      <wp:docPr id="146009094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2900" cy="3714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B3C6ED6" w14:textId="77777777" w:rsidR="006846CD" w:rsidRPr="002C3014" w:rsidRDefault="006846CD" w:rsidP="006846CD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2C301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Higher and stable prices to farmers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( </w:t>
                                  </w:r>
                                  <w:r w:rsidRPr="002C301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income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↑</m:t>
                                    </m:r>
                                  </m:oMath>
                                  <w:r>
                                    <w:rPr>
                                      <w:rFonts w:ascii="Garamond" w:eastAsiaTheme="minorEastAsia" w:hAnsi="Garamond"/>
                                      <w:sz w:val="16"/>
                                      <w:szCs w:val="16"/>
                                    </w:rPr>
                                    <w:t xml:space="preserve"> )</w:t>
                                  </w:r>
                                </w:p>
                                <w:p w14:paraId="695E15F4" w14:textId="77777777" w:rsidR="006846CD" w:rsidRPr="007D6ECE" w:rsidRDefault="006846CD" w:rsidP="006846CD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E03576" id="_x0000_s1041" style="position:absolute;left:0;text-align:left;margin-left:7.15pt;margin-top:.35pt;width:127pt;height:29.2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" fillcolor="white [3201]" strokecolor="#958b8b [3209]" strokeweight="1pt">
                      <v:textbox>
                        <w:txbxContent>
                          <w:p w14:paraId="1B3C6ED6" w14:textId="77777777" w:rsidR="006846CD" w:rsidRPr="002C3014" w:rsidRDefault="006846CD" w:rsidP="006846CD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2C301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Higher and stable prices to farmers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( </w:t>
                            </w:r>
                            <w:r w:rsidRPr="002C301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income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↑</m:t>
                              </m:r>
                            </m:oMath>
                            <w:r>
                              <w:rPr>
                                <w:rFonts w:ascii="Garamond" w:eastAsiaTheme="minorEastAsia" w:hAnsi="Garamond"/>
                                <w:sz w:val="16"/>
                                <w:szCs w:val="16"/>
                              </w:rPr>
                              <w:t xml:space="preserve"> )</w:t>
                            </w:r>
                          </w:p>
                          <w:p w14:paraId="695E15F4" w14:textId="77777777" w:rsidR="006846CD" w:rsidRPr="007D6ECE" w:rsidRDefault="006846CD" w:rsidP="006846CD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07470D1" w14:textId="746EA666" w:rsidR="006846CD" w:rsidRDefault="006846CD" w:rsidP="002C3014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336C2BD0" w14:textId="6119C781" w:rsidR="00720BD6" w:rsidRDefault="003242E5" w:rsidP="006846C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7A36C5EE" wp14:editId="0E009612">
                      <wp:simplePos x="0" y="0"/>
                      <wp:positionH relativeFrom="column">
                        <wp:posOffset>98897</wp:posOffset>
                      </wp:positionH>
                      <wp:positionV relativeFrom="paragraph">
                        <wp:posOffset>120650</wp:posOffset>
                      </wp:positionV>
                      <wp:extent cx="1618615" cy="371475"/>
                      <wp:effectExtent l="0" t="0" r="6985" b="9525"/>
                      <wp:wrapNone/>
                      <wp:docPr id="116098236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8615" cy="3714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38289E" w14:textId="77777777" w:rsidR="006846CD" w:rsidRDefault="006846CD" w:rsidP="006846CD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  <w:r w:rsidRPr="002C301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ariff revenues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2C301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for the EU budget. </w:t>
                                  </w:r>
                                </w:p>
                                <w:p w14:paraId="78AB943B" w14:textId="77777777" w:rsidR="006846CD" w:rsidRPr="007D6ECE" w:rsidRDefault="006846CD" w:rsidP="006846CD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36C5EE" id="_x0000_s1042" style="position:absolute;margin-left:7.8pt;margin-top:9.5pt;width:127.45pt;height:29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" fillcolor="white [3201]" strokecolor="#958b8b [3209]" strokeweight="1pt">
                      <v:textbox>
                        <w:txbxContent>
                          <w:p w14:paraId="2D38289E" w14:textId="77777777" w:rsidR="006846CD" w:rsidRDefault="006846CD" w:rsidP="006846CD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</w:t>
                            </w:r>
                            <w:r w:rsidRPr="002C301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ariff revenues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301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for the EU budget. </w:t>
                            </w:r>
                          </w:p>
                          <w:p w14:paraId="78AB943B" w14:textId="77777777" w:rsidR="006846CD" w:rsidRPr="007D6ECE" w:rsidRDefault="006846CD" w:rsidP="006846CD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8471214" w14:textId="7B2F4FEA" w:rsidR="005A4E77" w:rsidRDefault="005A4E77" w:rsidP="006846C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86B48E5" w14:textId="342FA0DB" w:rsidR="000A21E5" w:rsidRDefault="000A21E5" w:rsidP="006846C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61B32E0" w14:textId="614DA5F4" w:rsidR="000A21E5" w:rsidRDefault="000A21E5" w:rsidP="006846C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05D36274" wp14:editId="1D30333A">
                      <wp:simplePos x="0" y="0"/>
                      <wp:positionH relativeFrom="column">
                        <wp:posOffset>90805</wp:posOffset>
                      </wp:positionH>
                      <wp:positionV relativeFrom="paragraph">
                        <wp:posOffset>86360</wp:posOffset>
                      </wp:positionV>
                      <wp:extent cx="1612900" cy="697230"/>
                      <wp:effectExtent l="0" t="0" r="12700" b="13970"/>
                      <wp:wrapNone/>
                      <wp:docPr id="196903737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2900" cy="69723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B6A6786" w14:textId="7BE50E05" w:rsidR="006846CD" w:rsidRPr="00720BD6" w:rsidRDefault="006846CD" w:rsidP="006846CD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  <w:r w:rsidRPr="002C301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onsumers: higher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p</w:t>
                                  </w:r>
                                  <w:r w:rsidRPr="002C301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but</w:t>
                                  </w:r>
                                  <w:r w:rsidRPr="002C301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more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domestic </w:t>
                                  </w:r>
                                  <w:r w:rsidRPr="002C301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food and lower dependence on imports</w:t>
                                  </w:r>
                                  <w:r w:rsidR="005A4E77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, high p compensated by rising incomes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+ </w:t>
                                  </w:r>
                                  <w:r w:rsidRPr="002C301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empathy with farmers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  <w:p w14:paraId="5548402A" w14:textId="77777777" w:rsidR="006846CD" w:rsidRPr="006846CD" w:rsidRDefault="006846CD" w:rsidP="006846CD">
                                  <w:pPr>
                                    <w:ind w:left="0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D36274" id="_x0000_s1043" style="position:absolute;margin-left:7.15pt;margin-top:6.8pt;width:127pt;height:54.9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" fillcolor="white [3201]" strokecolor="#958b8b [3209]" strokeweight="1pt">
                      <v:textbox>
                        <w:txbxContent>
                          <w:p w14:paraId="1B6A6786" w14:textId="7BE50E05" w:rsidR="006846CD" w:rsidRPr="00720BD6" w:rsidRDefault="006846CD" w:rsidP="006846CD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</w:t>
                            </w:r>
                            <w:r w:rsidRPr="002C301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onsumers: higher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</w:t>
                            </w:r>
                            <w:r w:rsidRPr="002C301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but</w:t>
                            </w:r>
                            <w:r w:rsidRPr="002C301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more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domestic </w:t>
                            </w:r>
                            <w:r w:rsidRPr="002C301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food and lower dependence on imports</w:t>
                            </w:r>
                            <w:r w:rsidR="005A4E7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, high p compensated by rising incomes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+ </w:t>
                            </w:r>
                            <w:r w:rsidRPr="002C301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empathy with farmers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5548402A" w14:textId="77777777" w:rsidR="006846CD" w:rsidRPr="006846CD" w:rsidRDefault="006846CD" w:rsidP="006846CD">
                            <w:pPr>
                              <w:ind w:left="0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ECCF17B" w14:textId="6B7C0DC9" w:rsidR="000A21E5" w:rsidRDefault="000A21E5" w:rsidP="006846C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C569E8A" w14:textId="22665F4C" w:rsidR="000A21E5" w:rsidRDefault="000A21E5" w:rsidP="006846C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8007960" w14:textId="159E7842" w:rsidR="000A21E5" w:rsidRDefault="000A21E5" w:rsidP="006846C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7612E63" w14:textId="77777777" w:rsidR="000A21E5" w:rsidRDefault="000A21E5" w:rsidP="006846C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A97571A" w14:textId="77777777" w:rsidR="000A21E5" w:rsidRDefault="000A21E5" w:rsidP="006846C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D2DFEDE" w14:textId="77777777" w:rsidR="000A21E5" w:rsidRPr="00720BD6" w:rsidRDefault="000A21E5" w:rsidP="006846C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F0FCBF8" w14:textId="484AABEE" w:rsidR="002C3014" w:rsidRDefault="00ED41F3" w:rsidP="00720BD6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77024" behindDoc="0" locked="0" layoutInCell="1" allowOverlap="1" wp14:anchorId="52E0155B" wp14:editId="3E388023">
                      <wp:simplePos x="0" y="0"/>
                      <wp:positionH relativeFrom="column">
                        <wp:posOffset>5833362</wp:posOffset>
                      </wp:positionH>
                      <wp:positionV relativeFrom="paragraph">
                        <wp:posOffset>109324</wp:posOffset>
                      </wp:positionV>
                      <wp:extent cx="48960" cy="64440"/>
                      <wp:effectExtent l="38100" t="38100" r="27305" b="37465"/>
                      <wp:wrapNone/>
                      <wp:docPr id="283036808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960" cy="64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613E7E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8" o:spid="_x0000_s1026" type="#_x0000_t75" style="position:absolute;margin-left:458.95pt;margin-top:8.25pt;width:4.55pt;height:5.7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">
                      <v:imagedata r:id="rId13" o:title=""/>
                    </v:shape>
                  </w:pict>
                </mc:Fallback>
              </mc:AlternateContent>
            </w:r>
            <w:r w:rsidR="0050529C"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716608" behindDoc="1" locked="0" layoutInCell="1" allowOverlap="1" wp14:anchorId="44B9CE59" wp14:editId="15952484">
                  <wp:simplePos x="0" y="0"/>
                  <wp:positionH relativeFrom="column">
                    <wp:posOffset>4298950</wp:posOffset>
                  </wp:positionH>
                  <wp:positionV relativeFrom="paragraph">
                    <wp:posOffset>581</wp:posOffset>
                  </wp:positionV>
                  <wp:extent cx="1476260" cy="1370469"/>
                  <wp:effectExtent l="0" t="0" r="0" b="1270"/>
                  <wp:wrapTight wrapText="bothSides">
                    <wp:wrapPolygon edited="0">
                      <wp:start x="0" y="0"/>
                      <wp:lineTo x="0" y="21420"/>
                      <wp:lineTo x="21377" y="21420"/>
                      <wp:lineTo x="21377" y="0"/>
                      <wp:lineTo x="0" y="0"/>
                    </wp:wrapPolygon>
                  </wp:wrapTight>
                  <wp:docPr id="1859985779" name="Picture 27" descr="A diagram of a pr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985779" name="Picture 27" descr="A diagram of a price&#10;&#10;Description automatically generated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260" cy="1370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C3014" w:rsidRPr="002C3014">
              <w:rPr>
                <w:rFonts w:ascii="Garamond" w:hAnsi="Garamond"/>
                <w:b/>
                <w:bCs/>
                <w:sz w:val="16"/>
                <w:szCs w:val="16"/>
              </w:rPr>
              <w:t>B.</w:t>
            </w:r>
            <w:r w:rsidR="002C3014">
              <w:rPr>
                <w:rFonts w:ascii="Garamond" w:hAnsi="Garamond"/>
                <w:b/>
                <w:bCs/>
                <w:sz w:val="16"/>
                <w:szCs w:val="16"/>
              </w:rPr>
              <w:t xml:space="preserve"> Then </w:t>
            </w:r>
            <w:r w:rsidR="002C3014" w:rsidRPr="002C3014">
              <w:rPr>
                <w:rFonts w:ascii="Garamond" w:hAnsi="Garamond"/>
                <w:b/>
                <w:bCs/>
                <w:sz w:val="16"/>
                <w:szCs w:val="16"/>
              </w:rPr>
              <w:t>crisis began</w:t>
            </w:r>
            <w:r w:rsidR="000A21E5"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</w:p>
          <w:p w14:paraId="037B4DD1" w14:textId="7572BDA9" w:rsidR="005A4E77" w:rsidRDefault="00ED41F3" w:rsidP="00720BD6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79072" behindDoc="0" locked="0" layoutInCell="1" allowOverlap="1" wp14:anchorId="4DE2F9E6" wp14:editId="56941D87">
                      <wp:simplePos x="0" y="0"/>
                      <wp:positionH relativeFrom="column">
                        <wp:posOffset>5861802</wp:posOffset>
                      </wp:positionH>
                      <wp:positionV relativeFrom="paragraph">
                        <wp:posOffset>105304</wp:posOffset>
                      </wp:positionV>
                      <wp:extent cx="70920" cy="61920"/>
                      <wp:effectExtent l="38100" t="38100" r="18415" b="40005"/>
                      <wp:wrapNone/>
                      <wp:docPr id="320139563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0920" cy="61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3767CB" id="Ink 20" o:spid="_x0000_s1026" type="#_x0000_t75" style="position:absolute;margin-left:461.2pt;margin-top:7.95pt;width:6.3pt;height:5.6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">
                      <v:imagedata r:id="rId16" o:title=""/>
                    </v:shape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76000" behindDoc="0" locked="0" layoutInCell="1" allowOverlap="1" wp14:anchorId="4B5307F8" wp14:editId="796D4260">
                      <wp:simplePos x="0" y="0"/>
                      <wp:positionH relativeFrom="column">
                        <wp:posOffset>5653362</wp:posOffset>
                      </wp:positionH>
                      <wp:positionV relativeFrom="paragraph">
                        <wp:posOffset>4864</wp:posOffset>
                      </wp:positionV>
                      <wp:extent cx="134280" cy="11520"/>
                      <wp:effectExtent l="38100" t="38100" r="31115" b="39370"/>
                      <wp:wrapNone/>
                      <wp:docPr id="852853742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4280" cy="11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61AB71" id="Ink 17" o:spid="_x0000_s1026" type="#_x0000_t75" style="position:absolute;margin-left:444.8pt;margin-top:.05pt;width:11.25pt;height:1.6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">
                      <v:imagedata r:id="rId18" o:title=""/>
                    </v:shape>
                  </w:pict>
                </mc:Fallback>
              </mc:AlternateContent>
            </w:r>
            <w:r w:rsidR="005A4E77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3428A2D4" wp14:editId="60933C02">
                      <wp:simplePos x="0" y="0"/>
                      <wp:positionH relativeFrom="column">
                        <wp:posOffset>84705</wp:posOffset>
                      </wp:positionH>
                      <wp:positionV relativeFrom="paragraph">
                        <wp:posOffset>1855</wp:posOffset>
                      </wp:positionV>
                      <wp:extent cx="4083977" cy="355141"/>
                      <wp:effectExtent l="0" t="0" r="18415" b="13335"/>
                      <wp:wrapNone/>
                      <wp:docPr id="58860322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83977" cy="35514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A9DF85" w14:textId="77777777" w:rsidR="005A4E77" w:rsidRPr="005A4E77" w:rsidRDefault="005A4E77" w:rsidP="005A4E77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5A4E77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Productivity gains: high guaranteed prices encouraged Investment + Agrochemical industry sprang up (pesticides, herbicides, fertilizers) + CAP rewarded output </w:t>
                                  </w:r>
                                </w:p>
                                <w:p w14:paraId="3EFCDFEB" w14:textId="77777777" w:rsidR="005A4E77" w:rsidRPr="005A4E77" w:rsidRDefault="005A4E77" w:rsidP="005A4E77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28A2D4" id="_x0000_s1044" style="position:absolute;left:0;text-align:left;margin-left:6.65pt;margin-top:.15pt;width:321.55pt;height:27.9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" fillcolor="white [3201]" strokecolor="#958b8b [3209]" strokeweight="1pt">
                      <v:textbox>
                        <w:txbxContent>
                          <w:p w14:paraId="01A9DF85" w14:textId="77777777" w:rsidR="005A4E77" w:rsidRPr="005A4E77" w:rsidRDefault="005A4E77" w:rsidP="005A4E77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5A4E77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Productivity gains: high guaranteed prices encouraged Investment + Agrochemical industry sprang up (pesticides, herbicides, fertilizers) + CAP rewarded output </w:t>
                            </w:r>
                          </w:p>
                          <w:p w14:paraId="3EFCDFEB" w14:textId="77777777" w:rsidR="005A4E77" w:rsidRPr="005A4E77" w:rsidRDefault="005A4E77" w:rsidP="005A4E77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8BFEFC1" w14:textId="715A181D" w:rsidR="005A4E77" w:rsidRDefault="00ED41F3" w:rsidP="00720BD6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78048" behindDoc="0" locked="0" layoutInCell="1" allowOverlap="1" wp14:anchorId="285BF1B8" wp14:editId="178A0971">
                      <wp:simplePos x="0" y="0"/>
                      <wp:positionH relativeFrom="column">
                        <wp:posOffset>5670282</wp:posOffset>
                      </wp:positionH>
                      <wp:positionV relativeFrom="paragraph">
                        <wp:posOffset>-3836</wp:posOffset>
                      </wp:positionV>
                      <wp:extent cx="149040" cy="7920"/>
                      <wp:effectExtent l="25400" t="38100" r="41910" b="30480"/>
                      <wp:wrapNone/>
                      <wp:docPr id="1408658561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9040" cy="7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E32BF2" id="Ink 19" o:spid="_x0000_s1026" type="#_x0000_t75" style="position:absolute;margin-left:446.15pt;margin-top:-.65pt;width:12.45pt;height:1.3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">
                      <v:imagedata r:id="rId20" o:title=""/>
                    </v:shape>
                  </w:pict>
                </mc:Fallback>
              </mc:AlternateContent>
            </w: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63712" behindDoc="0" locked="0" layoutInCell="1" allowOverlap="1" wp14:anchorId="76570A2A" wp14:editId="3A907280">
                      <wp:simplePos x="0" y="0"/>
                      <wp:positionH relativeFrom="column">
                        <wp:posOffset>4889673</wp:posOffset>
                      </wp:positionH>
                      <wp:positionV relativeFrom="paragraph">
                        <wp:posOffset>78348</wp:posOffset>
                      </wp:positionV>
                      <wp:extent cx="51120" cy="51480"/>
                      <wp:effectExtent l="38100" t="38100" r="25400" b="37465"/>
                      <wp:wrapNone/>
                      <wp:docPr id="1723357543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1120" cy="51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304E99" id="Ink 5" o:spid="_x0000_s1026" type="#_x0000_t75" style="position:absolute;margin-left:384.65pt;margin-top:5.8pt;width:4.75pt;height:4.7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">
                      <v:imagedata r:id="rId22" o:title=""/>
                    </v:shape>
                  </w:pict>
                </mc:Fallback>
              </mc:AlternateContent>
            </w:r>
          </w:p>
          <w:p w14:paraId="40D2AE07" w14:textId="0E74FA07" w:rsidR="005A4E77" w:rsidRDefault="005A4E77" w:rsidP="00720BD6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38A8A294" wp14:editId="01E6ACDC">
                      <wp:simplePos x="0" y="0"/>
                      <wp:positionH relativeFrom="column">
                        <wp:posOffset>2087880</wp:posOffset>
                      </wp:positionH>
                      <wp:positionV relativeFrom="paragraph">
                        <wp:posOffset>90475</wp:posOffset>
                      </wp:positionV>
                      <wp:extent cx="82194" cy="102742"/>
                      <wp:effectExtent l="12700" t="0" r="19685" b="24765"/>
                      <wp:wrapNone/>
                      <wp:docPr id="1308829103" name="Down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194" cy="102742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3E1E9F4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Down Arrow 2" o:spid="_x0000_s1026" type="#_x0000_t67" style="position:absolute;margin-left:164.4pt;margin-top:7.1pt;width:6.45pt;height:8.1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" adj="12960" fillcolor="#2f3748 [3204]" strokecolor="#07080a [484]" strokeweight="1pt"/>
                  </w:pict>
                </mc:Fallback>
              </mc:AlternateContent>
            </w:r>
          </w:p>
          <w:p w14:paraId="3FED9BA1" w14:textId="5289C8D2" w:rsidR="005A4E77" w:rsidRDefault="00ED41F3" w:rsidP="00720BD6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40BAB10A" wp14:editId="32B637B8">
                      <wp:simplePos x="0" y="0"/>
                      <wp:positionH relativeFrom="column">
                        <wp:posOffset>82760</wp:posOffset>
                      </wp:positionH>
                      <wp:positionV relativeFrom="paragraph">
                        <wp:posOffset>86360</wp:posOffset>
                      </wp:positionV>
                      <wp:extent cx="4083685" cy="1455938"/>
                      <wp:effectExtent l="0" t="0" r="18415" b="17780"/>
                      <wp:wrapNone/>
                      <wp:docPr id="148191726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83685" cy="145593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7A81FF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D9E732" w14:textId="567376BD" w:rsidR="005A4E77" w:rsidRPr="005A4E77" w:rsidRDefault="00ED41F3" w:rsidP="005A4E77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Supply</w:t>
                                  </w:r>
                                  <w:r w:rsidR="005A4E77" w:rsidRPr="005A4E77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rose much faster than consumption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=&gt; S shifts out =&gt; </w:t>
                                  </w:r>
                                  <w:r w:rsidR="005A4E77" w:rsidRPr="005A4E77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Now the internal </w:t>
                                  </w:r>
                                  <w:r w:rsidR="005A4E77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mkt</w:t>
                                  </w:r>
                                  <w:r w:rsidR="005A4E77" w:rsidRPr="005A4E77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 w:rsidR="005A4E77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eq</w:t>
                                  </w:r>
                                  <w:r w:rsidR="005A4E77" w:rsidRPr="005A4E77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is </w:t>
                                  </w:r>
                                  <w:r w:rsidR="005A4E77" w:rsidRPr="00ED41F3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highlight w:val="magenta"/>
                                    </w:rPr>
                                    <w:t>below</w:t>
                                  </w:r>
                                  <w:r w:rsidR="005A4E77" w:rsidRPr="005A4E77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the price floor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. The point is not if internal mkt eq =&gt; pw. We know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ph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&gt; pw and that Eu is an importer. The point is that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ph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&lt;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pfloor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!</w:t>
                                  </w:r>
                                  <w:r w:rsidR="005A4E77" w:rsidRPr="005A4E77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more than prohibitive </w:t>
                                  </w:r>
                                  <w:proofErr w:type="spellStart"/>
                                  <w:r w:rsidR="005A4E77" w:rsidRPr="005A4E77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tarff</w:t>
                                  </w:r>
                                  <w:proofErr w:type="spellEnd"/>
                                  <w:r w:rsidR="005A4E77" w:rsidRPr="005A4E77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. There is an artificially high world price, you are actually selling to the EC:</w:t>
                                  </w:r>
                                </w:p>
                                <w:p w14:paraId="0387440E" w14:textId="77777777" w:rsidR="005A4E77" w:rsidRPr="005A4E77" w:rsidRDefault="005A4E77" w:rsidP="005A4E77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5A4E77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- With a moderate tariff you have national supply &lt; national demand</w:t>
                                  </w:r>
                                </w:p>
                                <w:p w14:paraId="774A8D39" w14:textId="77777777" w:rsidR="005A4E77" w:rsidRPr="005A4E77" w:rsidRDefault="005A4E77" w:rsidP="005A4E77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5A4E77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- With a prohibitive tariff you have national supply = national demand</w:t>
                                  </w:r>
                                </w:p>
                                <w:p w14:paraId="323232E4" w14:textId="0218B022" w:rsidR="005A4E77" w:rsidRPr="005A4E77" w:rsidRDefault="005A4E77" w:rsidP="005A4E77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5A4E77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- With a more than prohibitive tariff you have national supply &gt; national demand</w:t>
                                  </w:r>
                                </w:p>
                                <w:p w14:paraId="2DBC632C" w14:textId="0E119573" w:rsidR="005A4E77" w:rsidRPr="005A4E77" w:rsidRDefault="005A4E77" w:rsidP="005A4E77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5A4E77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The basic intuition here  is that for a given fixed price demand is fixed. But, </w:t>
                                  </w:r>
                                  <w:r w:rsidR="00ED41F3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as</w:t>
                                  </w:r>
                                  <w:r w:rsidRPr="005A4E77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costs of production decrease (productivity) supply increases. As some point you will have supply &gt; demand  =&gt; Excess Supply</w:t>
                                  </w:r>
                                  <w:r w:rsidR="00441D8F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. </w:t>
                                  </w:r>
                                  <w:r w:rsidRPr="005A4E77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Basically the CAP price support meant that producers could produce any quantity... and they would always get their sales at the (high) price floor guaranteed...!!!</w:t>
                                  </w:r>
                                </w:p>
                                <w:p w14:paraId="4FB4A669" w14:textId="77777777" w:rsidR="005A4E77" w:rsidRPr="005A4E77" w:rsidRDefault="005A4E77" w:rsidP="005A4E77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BAB10A" id="_x0000_s1045" style="position:absolute;left:0;text-align:left;margin-left:6.5pt;margin-top:6.8pt;width:321.55pt;height:114.6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" fillcolor="white [3201]" strokecolor="#7a81ff" strokeweight="1pt">
                      <v:textbox>
                        <w:txbxContent>
                          <w:p w14:paraId="35D9E732" w14:textId="567376BD" w:rsidR="005A4E77" w:rsidRPr="005A4E77" w:rsidRDefault="00ED41F3" w:rsidP="005A4E77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Supply</w:t>
                            </w:r>
                            <w:r w:rsidR="005A4E77" w:rsidRPr="005A4E77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rose much faster than consumption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=&gt; S shifts out =&gt; </w:t>
                            </w:r>
                            <w:r w:rsidR="005A4E77" w:rsidRPr="005A4E77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Now the internal </w:t>
                            </w:r>
                            <w:r w:rsidR="005A4E77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mkt</w:t>
                            </w:r>
                            <w:r w:rsidR="005A4E77" w:rsidRPr="005A4E77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5A4E77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eq</w:t>
                            </w:r>
                            <w:r w:rsidR="005A4E77" w:rsidRPr="005A4E77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is </w:t>
                            </w:r>
                            <w:r w:rsidR="005A4E77" w:rsidRPr="00ED41F3">
                              <w:rPr>
                                <w:rFonts w:ascii="Garamond" w:hAnsi="Garamond"/>
                                <w:sz w:val="15"/>
                                <w:szCs w:val="15"/>
                                <w:highlight w:val="magenta"/>
                              </w:rPr>
                              <w:t>below</w:t>
                            </w:r>
                            <w:r w:rsidR="005A4E77" w:rsidRPr="005A4E77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the price floor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. The point is not if internal mkt eq =&gt; pw. We know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ph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&gt; pw and that Eu is an importer. The point is that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ph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&lt;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pfloor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!</w:t>
                            </w:r>
                            <w:r w:rsidR="005A4E77" w:rsidRPr="005A4E77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more than prohibitive </w:t>
                            </w:r>
                            <w:proofErr w:type="spellStart"/>
                            <w:r w:rsidR="005A4E77" w:rsidRPr="005A4E77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tarff</w:t>
                            </w:r>
                            <w:proofErr w:type="spellEnd"/>
                            <w:r w:rsidR="005A4E77" w:rsidRPr="005A4E77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. There is an artificially high world price, you are actually selling to the EC:</w:t>
                            </w:r>
                          </w:p>
                          <w:p w14:paraId="0387440E" w14:textId="77777777" w:rsidR="005A4E77" w:rsidRPr="005A4E77" w:rsidRDefault="005A4E77" w:rsidP="005A4E77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5A4E77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- With a moderate tariff you have national supply &lt; national demand</w:t>
                            </w:r>
                          </w:p>
                          <w:p w14:paraId="774A8D39" w14:textId="77777777" w:rsidR="005A4E77" w:rsidRPr="005A4E77" w:rsidRDefault="005A4E77" w:rsidP="005A4E77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5A4E77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- With a prohibitive tariff you have national supply = national demand</w:t>
                            </w:r>
                          </w:p>
                          <w:p w14:paraId="323232E4" w14:textId="0218B022" w:rsidR="005A4E77" w:rsidRPr="005A4E77" w:rsidRDefault="005A4E77" w:rsidP="005A4E77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5A4E77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- With a more than prohibitive tariff you have national supply &gt; national demand</w:t>
                            </w:r>
                          </w:p>
                          <w:p w14:paraId="2DBC632C" w14:textId="0E119573" w:rsidR="005A4E77" w:rsidRPr="005A4E77" w:rsidRDefault="005A4E77" w:rsidP="005A4E77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5A4E77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The basic intuition here  is that for a given fixed price demand is fixed. But, </w:t>
                            </w:r>
                            <w:r w:rsidR="00ED41F3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as</w:t>
                            </w:r>
                            <w:r w:rsidRPr="005A4E77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costs of production decrease (productivity) supply increases. As some point you will have supply &gt; demand  =&gt; Excess Supply</w:t>
                            </w:r>
                            <w:r w:rsidR="00441D8F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. </w:t>
                            </w:r>
                            <w:proofErr w:type="spellStart"/>
                            <w:r w:rsidRPr="005A4E77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Basically</w:t>
                            </w:r>
                            <w:proofErr w:type="spellEnd"/>
                            <w:r w:rsidRPr="005A4E77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the CAP price support meant that producers could produce any quantity... and they would always get their sales at the (high) price floor guaranteed...!!!</w:t>
                            </w:r>
                          </w:p>
                          <w:p w14:paraId="4FB4A669" w14:textId="77777777" w:rsidR="005A4E77" w:rsidRPr="005A4E77" w:rsidRDefault="005A4E77" w:rsidP="005A4E77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74976" behindDoc="0" locked="0" layoutInCell="1" allowOverlap="1" wp14:anchorId="0C84C511" wp14:editId="7D641024">
                      <wp:simplePos x="0" y="0"/>
                      <wp:positionH relativeFrom="column">
                        <wp:posOffset>4216400</wp:posOffset>
                      </wp:positionH>
                      <wp:positionV relativeFrom="paragraph">
                        <wp:posOffset>-6985</wp:posOffset>
                      </wp:positionV>
                      <wp:extent cx="166185" cy="69850"/>
                      <wp:effectExtent l="38100" t="38100" r="37465" b="31750"/>
                      <wp:wrapNone/>
                      <wp:docPr id="1813416897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6185" cy="698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895C19C" id="Ink 16" o:spid="_x0000_s1026" type="#_x0000_t75" style="position:absolute;margin-left:331.65pt;margin-top:-.9pt;width:13.8pt;height:6.2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">
                      <v:imagedata r:id="rId24" o:title=""/>
                    </v:shape>
                  </w:pict>
                </mc:Fallback>
              </mc:AlternateContent>
            </w:r>
          </w:p>
          <w:p w14:paraId="436B8290" w14:textId="1759B481" w:rsidR="005A4E77" w:rsidRDefault="00ED41F3" w:rsidP="00144BB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62688" behindDoc="0" locked="0" layoutInCell="1" allowOverlap="1" wp14:anchorId="676E8417" wp14:editId="129C72B3">
                      <wp:simplePos x="0" y="0"/>
                      <wp:positionH relativeFrom="column">
                        <wp:posOffset>5111701</wp:posOffset>
                      </wp:positionH>
                      <wp:positionV relativeFrom="paragraph">
                        <wp:posOffset>99979</wp:posOffset>
                      </wp:positionV>
                      <wp:extent cx="72360" cy="45360"/>
                      <wp:effectExtent l="38100" t="38100" r="17145" b="31115"/>
                      <wp:wrapNone/>
                      <wp:docPr id="596602918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2360" cy="45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CF7DB3D" id="Ink 4" o:spid="_x0000_s1026" type="#_x0000_t75" style="position:absolute;margin-left:402.15pt;margin-top:7.5pt;width:6.45pt;height:4.2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">
                      <v:imagedata r:id="rId26" o:title=""/>
                    </v:shape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61664" behindDoc="0" locked="0" layoutInCell="1" allowOverlap="1" wp14:anchorId="5DE92A1F" wp14:editId="731A1BB0">
                      <wp:simplePos x="0" y="0"/>
                      <wp:positionH relativeFrom="column">
                        <wp:posOffset>5115744</wp:posOffset>
                      </wp:positionH>
                      <wp:positionV relativeFrom="paragraph">
                        <wp:posOffset>122011</wp:posOffset>
                      </wp:positionV>
                      <wp:extent cx="57960" cy="360"/>
                      <wp:effectExtent l="63500" t="101600" r="69215" b="101600"/>
                      <wp:wrapNone/>
                      <wp:docPr id="772136085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9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37B4737" id="Ink 3" o:spid="_x0000_s1026" type="#_x0000_t75" style="position:absolute;margin-left:400pt;margin-top:3.95pt;width:10.2pt;height:11.4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">
                      <v:imagedata r:id="rId28" o:title=""/>
                    </v:shape>
                  </w:pict>
                </mc:Fallback>
              </mc:AlternateContent>
            </w:r>
          </w:p>
          <w:p w14:paraId="613CFB77" w14:textId="78CD6107" w:rsidR="005A4E77" w:rsidRDefault="005A4E77" w:rsidP="00144BB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8B22F71" w14:textId="4944C270" w:rsidR="005A4E77" w:rsidRDefault="005A4E77" w:rsidP="00144BB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0E05BCB" w14:textId="043E5E66" w:rsidR="005A4E77" w:rsidRDefault="005A4E77" w:rsidP="00144BB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1722D95" w14:textId="77777777" w:rsidR="005A4E77" w:rsidRDefault="005A4E77" w:rsidP="00144BB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CF672C3" w14:textId="7A105462" w:rsidR="005A4E77" w:rsidRDefault="003242E5" w:rsidP="00144BB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717632" behindDoc="1" locked="0" layoutInCell="1" allowOverlap="1" wp14:anchorId="1072F3CA" wp14:editId="7379682E">
                  <wp:simplePos x="0" y="0"/>
                  <wp:positionH relativeFrom="column">
                    <wp:posOffset>4385613</wp:posOffset>
                  </wp:positionH>
                  <wp:positionV relativeFrom="paragraph">
                    <wp:posOffset>125050</wp:posOffset>
                  </wp:positionV>
                  <wp:extent cx="1296670" cy="1241425"/>
                  <wp:effectExtent l="0" t="0" r="0" b="3175"/>
                  <wp:wrapTight wrapText="bothSides">
                    <wp:wrapPolygon edited="0">
                      <wp:start x="0" y="0"/>
                      <wp:lineTo x="0" y="21434"/>
                      <wp:lineTo x="21367" y="21434"/>
                      <wp:lineTo x="21367" y="0"/>
                      <wp:lineTo x="0" y="0"/>
                    </wp:wrapPolygon>
                  </wp:wrapTight>
                  <wp:docPr id="1039477043" name="Picture 6" descr="A diagram of a pr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477043" name="Picture 6" descr="A diagram of a price&#10;&#10;Description automatically generated"/>
                          <pic:cNvPicPr/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2941"/>
                          <a:stretch/>
                        </pic:blipFill>
                        <pic:spPr bwMode="auto">
                          <a:xfrm>
                            <a:off x="0" y="0"/>
                            <a:ext cx="1296670" cy="1241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7A51C9B" w14:textId="1A20CD0C" w:rsidR="005A4E77" w:rsidRDefault="005A4E77" w:rsidP="00144BB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0AD92DB" w14:textId="7AB4F461" w:rsidR="005A4E77" w:rsidRDefault="005A4E77" w:rsidP="00144BB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B7249A3" w14:textId="1DA507F2" w:rsidR="000A21E5" w:rsidRDefault="000A21E5" w:rsidP="00144BB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516F895" w14:textId="79CD48A0" w:rsidR="005A4E77" w:rsidRDefault="005A4E77" w:rsidP="00144BB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D726147" w14:textId="3EA27896" w:rsidR="005A4E77" w:rsidRDefault="005A4E77" w:rsidP="00441D8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BFE59EF" w14:textId="79F8E5A9" w:rsidR="002C3014" w:rsidRDefault="000A21E5" w:rsidP="00AF1546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486D85AF" wp14:editId="28EB3490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16147</wp:posOffset>
                      </wp:positionV>
                      <wp:extent cx="4083685" cy="674370"/>
                      <wp:effectExtent l="0" t="0" r="18415" b="11430"/>
                      <wp:wrapNone/>
                      <wp:docPr id="194458257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83685" cy="67437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0A24A0" w14:textId="77777777" w:rsidR="00ED41F3" w:rsidRPr="00ED41F3" w:rsidRDefault="00ED41F3" w:rsidP="00ED41F3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ED41F3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Eu basically started buying tons of wheat and butter, mostly wasted =&gt; EU started selling at cheap abroad at world prices. This form of dumping* was called “Export Subsidies” =&gt; EU became a net exporter of agricultural goods =&gt; All these market interventions started to raise the cost of the CAP for the EU Budget (at the beginning they were making money)</w:t>
                                  </w:r>
                                </w:p>
                                <w:p w14:paraId="1C54AA52" w14:textId="412BD322" w:rsidR="00ED41F3" w:rsidRPr="005A4E77" w:rsidRDefault="00ED41F3" w:rsidP="00ED41F3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ED41F3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80% of the budget in the 70s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6D85AF" id="_x0000_s1046" style="position:absolute;left:0;text-align:left;margin-left:6.4pt;margin-top:1.25pt;width:321.55pt;height:53.1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" fillcolor="white [3201]" strokecolor="#958b8b [3209]" strokeweight="1pt">
                      <v:textbox>
                        <w:txbxContent>
                          <w:p w14:paraId="150A24A0" w14:textId="77777777" w:rsidR="00ED41F3" w:rsidRPr="00ED41F3" w:rsidRDefault="00ED41F3" w:rsidP="00ED41F3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ED41F3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Eu basically started buying tons of wheat and butter, mostly wasted =&gt; EU started selling at cheap abroad at world prices. This form of dumping* was called “Export Subsidies” =&gt; EU became a net exporter of agricultural goods =&gt; All these market interventions started to raise the cost of the CAP for the EU Budget (at the beginning they were making money)</w:t>
                            </w:r>
                          </w:p>
                          <w:p w14:paraId="1C54AA52" w14:textId="412BD322" w:rsidR="00ED41F3" w:rsidRPr="005A4E77" w:rsidRDefault="00ED41F3" w:rsidP="00ED41F3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  <w:r w:rsidRPr="00ED41F3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80% of the budget in the 70s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6217AB0" w14:textId="2ADB3F00" w:rsidR="00ED41F3" w:rsidRDefault="00ED41F3" w:rsidP="00AF1546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272CEF20" w14:textId="76E0B112" w:rsidR="00ED41F3" w:rsidRDefault="00ED41F3" w:rsidP="00AF1546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497EFB6D" w14:textId="77777777" w:rsidR="00ED41F3" w:rsidRDefault="00ED41F3" w:rsidP="00AF1546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153B4CE3" w14:textId="77777777" w:rsidR="000D7331" w:rsidRDefault="000D7331" w:rsidP="008D57AB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0C26E57" w14:textId="22987837" w:rsidR="00ED41F3" w:rsidRDefault="00F12C4D" w:rsidP="008D57A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1F6A533F" wp14:editId="7B240DD8">
                      <wp:simplePos x="0" y="0"/>
                      <wp:positionH relativeFrom="column">
                        <wp:posOffset>1959413</wp:posOffset>
                      </wp:positionH>
                      <wp:positionV relativeFrom="paragraph">
                        <wp:posOffset>144145</wp:posOffset>
                      </wp:positionV>
                      <wp:extent cx="1837690" cy="459105"/>
                      <wp:effectExtent l="0" t="0" r="16510" b="10795"/>
                      <wp:wrapNone/>
                      <wp:docPr id="891418692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7690" cy="45910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72BB6D" w14:textId="25F0EBAC" w:rsidR="00ED41F3" w:rsidRPr="008D57AB" w:rsidRDefault="00ED41F3" w:rsidP="00ED41F3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8D57A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Producers in the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RoW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F12C4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(especially developing! Eu </w:t>
                                  </w:r>
                                  <w:r w:rsidR="00F12C4D" w:rsidRPr="00F12C4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sym w:font="Wingdings" w:char="F04A"/>
                                  </w:r>
                                  <w:r w:rsidR="00F12C4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) </w:t>
                                  </w:r>
                                  <w:r w:rsidRPr="008D57A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were damaged by E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u</w:t>
                                  </w:r>
                                  <w:r w:rsidRPr="008D57A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market closure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  <w:r w:rsidRPr="008D57A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F12C4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u</w:t>
                                  </w:r>
                                  <w:r w:rsidRPr="008D57A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mpin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g</w:t>
                                  </w:r>
                                </w:p>
                                <w:p w14:paraId="52E419D0" w14:textId="77777777" w:rsidR="00ED41F3" w:rsidRDefault="00ED41F3" w:rsidP="00ED41F3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6A533F" id="Rectangle 21" o:spid="_x0000_s1047" style="position:absolute;left:0;text-align:left;margin-left:154.3pt;margin-top:11.35pt;width:144.7pt;height:36.1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" fillcolor="white [3201]" strokecolor="#958b8b [3209]" strokeweight="1pt">
                      <v:textbox>
                        <w:txbxContent>
                          <w:p w14:paraId="2772BB6D" w14:textId="25F0EBAC" w:rsidR="00ED41F3" w:rsidRPr="008D57AB" w:rsidRDefault="00ED41F3" w:rsidP="00ED41F3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8D57A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Producers in the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RoW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12C4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(especially developing! Eu </w:t>
                            </w:r>
                            <w:r w:rsidR="00F12C4D" w:rsidRPr="00F12C4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sym w:font="Wingdings" w:char="F04A"/>
                            </w:r>
                            <w:r w:rsidR="00F12C4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) </w:t>
                            </w:r>
                            <w:r w:rsidRPr="008D57A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were damaged by E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u</w:t>
                            </w:r>
                            <w:r w:rsidRPr="008D57A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market closure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+</w:t>
                            </w:r>
                            <w:r w:rsidRPr="008D57A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12C4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d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u</w:t>
                            </w:r>
                            <w:r w:rsidRPr="008D57A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mpin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g</w:t>
                            </w:r>
                          </w:p>
                          <w:p w14:paraId="52E419D0" w14:textId="77777777" w:rsidR="00ED41F3" w:rsidRDefault="00ED41F3" w:rsidP="00ED41F3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294A28AA" wp14:editId="62B47793">
                      <wp:simplePos x="0" y="0"/>
                      <wp:positionH relativeFrom="column">
                        <wp:posOffset>3840222</wp:posOffset>
                      </wp:positionH>
                      <wp:positionV relativeFrom="paragraph">
                        <wp:posOffset>144574</wp:posOffset>
                      </wp:positionV>
                      <wp:extent cx="1978283" cy="459105"/>
                      <wp:effectExtent l="0" t="0" r="15875" b="10795"/>
                      <wp:wrapNone/>
                      <wp:docPr id="248614107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8283" cy="45910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4AFC3E" w14:textId="1039E343" w:rsidR="00ED41F3" w:rsidRDefault="00ED41F3" w:rsidP="00ED41F3">
                                  <w:pPr>
                                    <w:ind w:left="0"/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B</w:t>
                                  </w:r>
                                  <w:r w:rsidRPr="008D57A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efore 1994 Uruguay Round, the WTO placed no </w:t>
                                  </w:r>
                                  <w:r w:rsidR="00F12C4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ban</w:t>
                                  </w:r>
                                  <w:r w:rsidRPr="008D57A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on the dumping of agricultur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e, but agreement was coming closer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4A28AA" id="_x0000_s1048" style="position:absolute;left:0;text-align:left;margin-left:302.4pt;margin-top:11.4pt;width:155.75pt;height:36.1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" fillcolor="white [3201]" strokecolor="#958b8b [3209]" strokeweight="1pt">
                      <v:textbox>
                        <w:txbxContent>
                          <w:p w14:paraId="7E4AFC3E" w14:textId="1039E343" w:rsidR="00ED41F3" w:rsidRDefault="00ED41F3" w:rsidP="00ED41F3">
                            <w:pPr>
                              <w:ind w:left="0"/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B</w:t>
                            </w:r>
                            <w:r w:rsidRPr="008D57A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efore 1994 Uruguay Round, the WTO placed no </w:t>
                            </w:r>
                            <w:r w:rsidR="00F12C4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ban</w:t>
                            </w:r>
                            <w:r w:rsidRPr="008D57A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on the dumping of agricultur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e, but agreement was coming closer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D41F3">
              <w:rPr>
                <w:rFonts w:ascii="Garamond" w:hAnsi="Garamond"/>
                <w:sz w:val="16"/>
                <w:szCs w:val="16"/>
              </w:rPr>
              <w:t>Problems</w:t>
            </w:r>
            <w:r>
              <w:rPr>
                <w:rFonts w:ascii="Garamond" w:hAnsi="Garamond"/>
                <w:sz w:val="16"/>
                <w:szCs w:val="16"/>
              </w:rPr>
              <w:t>:</w:t>
            </w:r>
          </w:p>
          <w:p w14:paraId="5F4BF835" w14:textId="41943B2A" w:rsidR="00ED41F3" w:rsidRDefault="000A21E5" w:rsidP="008D57A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7C9E3DB4" wp14:editId="5FFBD834">
                      <wp:simplePos x="0" y="0"/>
                      <wp:positionH relativeFrom="column">
                        <wp:posOffset>96520</wp:posOffset>
                      </wp:positionH>
                      <wp:positionV relativeFrom="paragraph">
                        <wp:posOffset>-635</wp:posOffset>
                      </wp:positionV>
                      <wp:extent cx="1811655" cy="459105"/>
                      <wp:effectExtent l="0" t="0" r="17145" b="10795"/>
                      <wp:wrapNone/>
                      <wp:docPr id="1689421740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1655" cy="45910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60F159" w14:textId="3D75999B" w:rsidR="00ED41F3" w:rsidRPr="00D62C80" w:rsidRDefault="00ED41F3" w:rsidP="00ED41F3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D62C8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EU producers did not respond anymore to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mkt</w:t>
                                  </w:r>
                                  <w:r w:rsidRPr="00D62C8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signals (</w:t>
                                  </w:r>
                                  <w:r w:rsidR="00F12C4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not real </w:t>
                                  </w:r>
                                  <w:r w:rsidRPr="00D62C8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price as the key inf</w:t>
                                  </w:r>
                                  <w:r w:rsidR="00F12C4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o</w:t>
                                  </w:r>
                                  <w:r w:rsidRPr="00D62C8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  <w:p w14:paraId="0F8CB3D3" w14:textId="77777777" w:rsidR="00ED41F3" w:rsidRDefault="00ED41F3" w:rsidP="00ED41F3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9E3DB4" id="_x0000_s1049" style="position:absolute;left:0;text-align:left;margin-left:7.6pt;margin-top:-.05pt;width:142.65pt;height:36.15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" fillcolor="white [3201]" strokecolor="#958b8b [3209]" strokeweight="1pt">
                      <v:textbox>
                        <w:txbxContent>
                          <w:p w14:paraId="3460F159" w14:textId="3D75999B" w:rsidR="00ED41F3" w:rsidRPr="00D62C80" w:rsidRDefault="00ED41F3" w:rsidP="00ED41F3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D62C8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EU producers did not respond anymore to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mkt</w:t>
                            </w:r>
                            <w:r w:rsidRPr="00D62C8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signals (</w:t>
                            </w:r>
                            <w:r w:rsidR="00F12C4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not real </w:t>
                            </w:r>
                            <w:r w:rsidRPr="00D62C8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price as the key inf</w:t>
                            </w:r>
                            <w:r w:rsidR="00F12C4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o</w:t>
                            </w:r>
                            <w:r w:rsidRPr="00D62C8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F8CB3D3" w14:textId="77777777" w:rsidR="00ED41F3" w:rsidRDefault="00ED41F3" w:rsidP="00ED41F3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BBC9C03" w14:textId="45CB0A86" w:rsidR="00ED41F3" w:rsidRDefault="00ED41F3" w:rsidP="008D57A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FF6626D" w14:textId="77777777" w:rsidR="00F12C4D" w:rsidRDefault="00F12C4D" w:rsidP="00F12C4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8CA0D59" w14:textId="50B34C12" w:rsidR="00ED41F3" w:rsidRDefault="000A21E5" w:rsidP="008D57A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5CBD6FDF" wp14:editId="1D98434C">
                      <wp:simplePos x="0" y="0"/>
                      <wp:positionH relativeFrom="column">
                        <wp:posOffset>1958340</wp:posOffset>
                      </wp:positionH>
                      <wp:positionV relativeFrom="paragraph">
                        <wp:posOffset>64135</wp:posOffset>
                      </wp:positionV>
                      <wp:extent cx="1837690" cy="434340"/>
                      <wp:effectExtent l="0" t="0" r="16510" b="10160"/>
                      <wp:wrapNone/>
                      <wp:docPr id="308947093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7690" cy="4343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29F40E" w14:textId="5C295094" w:rsidR="00ED41F3" w:rsidRDefault="00ED41F3" w:rsidP="00ED41F3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8D57A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Environmental problems and </w:t>
                                  </w:r>
                                  <w:r w:rsidR="00F12C4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low</w:t>
                                  </w:r>
                                  <w:r w:rsidRPr="008D57A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quality, as producers had an incentive to produce as much as possible, no matter what! fertilizers, pesticides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(environmental concerns è health problems)</w:t>
                                  </w:r>
                                </w:p>
                                <w:p w14:paraId="086FD761" w14:textId="77777777" w:rsidR="00ED41F3" w:rsidRDefault="00ED41F3" w:rsidP="00ED41F3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CBD6FDF" id="_x0000_s1050" style="position:absolute;left:0;text-align:left;margin-left:154.2pt;margin-top:5.05pt;width:144.7pt;height:34.2pt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" fillcolor="white [3201]" strokecolor="#958b8b [3209]" strokeweight="1pt">
                      <v:textbox>
                        <w:txbxContent>
                          <w:p w14:paraId="1729F40E" w14:textId="5C295094" w:rsidR="00ED41F3" w:rsidRDefault="00ED41F3" w:rsidP="00ED41F3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8D57A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Environmental problems and </w:t>
                            </w:r>
                            <w:r w:rsidR="00F12C4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low</w:t>
                            </w:r>
                            <w:r w:rsidRPr="008D57A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quality, as producers had an incentive to produce as much as possible, no matter what! fertilizers, pesticides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(environmental concerns è health problems)</w:t>
                            </w:r>
                          </w:p>
                          <w:p w14:paraId="086FD761" w14:textId="77777777" w:rsidR="00ED41F3" w:rsidRDefault="00ED41F3" w:rsidP="00ED41F3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537D8B62" wp14:editId="4B15B89C">
                      <wp:simplePos x="0" y="0"/>
                      <wp:positionH relativeFrom="column">
                        <wp:posOffset>95522</wp:posOffset>
                      </wp:positionH>
                      <wp:positionV relativeFrom="paragraph">
                        <wp:posOffset>64135</wp:posOffset>
                      </wp:positionV>
                      <wp:extent cx="1811655" cy="434340"/>
                      <wp:effectExtent l="0" t="0" r="17145" b="10160"/>
                      <wp:wrapNone/>
                      <wp:docPr id="722692969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1655" cy="4343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804F1F" w14:textId="5FC300EC" w:rsidR="00ED41F3" w:rsidRDefault="00ED41F3" w:rsidP="00ED41F3">
                                  <w:pPr>
                                    <w:ind w:left="0"/>
                                  </w:pPr>
                                  <w:r w:rsidRPr="008D57A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Consumers were facing high prices, with regressive effects (poor</w:t>
                                  </w:r>
                                  <w:r w:rsidR="00F12C4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8D57A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spend a larger </w:t>
                                  </w:r>
                                  <w:r w:rsidR="00F12C4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%</w:t>
                                  </w:r>
                                  <w:r w:rsidRPr="008D57A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of their income on food products).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37D8B62" id="_x0000_s1051" style="position:absolute;left:0;text-align:left;margin-left:7.5pt;margin-top:5.05pt;width:142.65pt;height:34.2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" fillcolor="white [3201]" strokecolor="#958b8b [3209]" strokeweight="1pt">
                      <v:textbox>
                        <w:txbxContent>
                          <w:p w14:paraId="38804F1F" w14:textId="5FC300EC" w:rsidR="00ED41F3" w:rsidRDefault="00ED41F3" w:rsidP="00ED41F3">
                            <w:pPr>
                              <w:ind w:left="0"/>
                            </w:pPr>
                            <w:r w:rsidRPr="008D57A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Consumers were facing high prices, with regressive effects (poor</w:t>
                            </w:r>
                            <w:r w:rsidR="00F12C4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D57A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spend a larger </w:t>
                            </w:r>
                            <w:r w:rsidR="00F12C4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%</w:t>
                            </w:r>
                            <w:r w:rsidRPr="008D57A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of their income on food products).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12C4D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553B8B8A" wp14:editId="097A20AA">
                      <wp:simplePos x="0" y="0"/>
                      <wp:positionH relativeFrom="column">
                        <wp:posOffset>3839845</wp:posOffset>
                      </wp:positionH>
                      <wp:positionV relativeFrom="paragraph">
                        <wp:posOffset>64332</wp:posOffset>
                      </wp:positionV>
                      <wp:extent cx="1992630" cy="434340"/>
                      <wp:effectExtent l="0" t="0" r="13970" b="10160"/>
                      <wp:wrapNone/>
                      <wp:docPr id="576211326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92630" cy="4343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8D28FF" w14:textId="3ABFD4EF" w:rsidR="00ED41F3" w:rsidRDefault="00ED41F3" w:rsidP="00ED41F3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Uneven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distrivution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of benefits: subsidies in proportion to production, large firms were benefiting the most  </w:t>
                                  </w:r>
                                </w:p>
                                <w:p w14:paraId="021D8F5A" w14:textId="77777777" w:rsidR="00ED41F3" w:rsidRDefault="00ED41F3" w:rsidP="00ED41F3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53B8B8A" id="_x0000_s1052" style="position:absolute;left:0;text-align:left;margin-left:302.35pt;margin-top:5.05pt;width:156.9pt;height:34.2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" fillcolor="white [3201]" strokecolor="#958b8b [3209]" strokeweight="1pt">
                      <v:textbox>
                        <w:txbxContent>
                          <w:p w14:paraId="058D28FF" w14:textId="3ABFD4EF" w:rsidR="00ED41F3" w:rsidRDefault="00ED41F3" w:rsidP="00ED41F3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Uneven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distrivution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of benefits: subsidies in proportion to production, large firms were benefiting the most  </w:t>
                            </w:r>
                          </w:p>
                          <w:p w14:paraId="021D8F5A" w14:textId="77777777" w:rsidR="00ED41F3" w:rsidRDefault="00ED41F3" w:rsidP="00ED41F3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ACBFBFA" w14:textId="4A8B41A4" w:rsidR="00ED41F3" w:rsidRDefault="00ED41F3" w:rsidP="008D57A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A73B013" w14:textId="2F8314D9" w:rsidR="00ED41F3" w:rsidRDefault="00ED41F3" w:rsidP="008D57A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333CD05" w14:textId="77777777" w:rsidR="0037047E" w:rsidRDefault="0037047E" w:rsidP="0037047E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6A921D03" w14:textId="1BA9D590" w:rsidR="0037047E" w:rsidRDefault="0037047E" w:rsidP="008D57A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5427A7C" w14:textId="77777777" w:rsidR="000A21E5" w:rsidRDefault="00862C33" w:rsidP="00862C33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                                                                                               </w:t>
            </w:r>
          </w:p>
          <w:p w14:paraId="7757A27E" w14:textId="77777777" w:rsidR="000A21E5" w:rsidRDefault="000A21E5" w:rsidP="00862C33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378A760" w14:textId="4AA3E9BA" w:rsidR="00862C33" w:rsidRPr="00E23D7B" w:rsidRDefault="00862C33" w:rsidP="00E23D7B">
            <w:pPr>
              <w:spacing w:beforeLines="20" w:before="48" w:afterLines="20" w:after="48"/>
              <w:ind w:left="0"/>
              <w:jc w:val="center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E23D7B">
              <w:rPr>
                <w:rFonts w:ascii="Garamond" w:hAnsi="Garamond"/>
                <w:b/>
                <w:bCs/>
                <w:sz w:val="16"/>
                <w:szCs w:val="16"/>
              </w:rPr>
              <w:lastRenderedPageBreak/>
              <w:t>1992 REFORM</w:t>
            </w:r>
            <w:r w:rsidR="00E23D7B">
              <w:rPr>
                <w:rFonts w:ascii="Garamond" w:hAnsi="Garamond"/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="00E23D7B">
              <w:rPr>
                <w:rFonts w:ascii="Garamond" w:hAnsi="Garamond"/>
                <w:b/>
                <w:bCs/>
                <w:sz w:val="16"/>
                <w:szCs w:val="16"/>
              </w:rPr>
              <w:t>MacSharry</w:t>
            </w:r>
            <w:proofErr w:type="spellEnd"/>
            <w:r w:rsidR="00E23D7B">
              <w:rPr>
                <w:rFonts w:ascii="Garamond" w:hAnsi="Garamond"/>
                <w:b/>
                <w:bCs/>
                <w:sz w:val="16"/>
                <w:szCs w:val="16"/>
              </w:rPr>
              <w:t>)</w:t>
            </w:r>
          </w:p>
          <w:p w14:paraId="56B9FEDE" w14:textId="77777777" w:rsidR="00862C33" w:rsidRDefault="00862C33" w:rsidP="00862C3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027AD6D4" wp14:editId="3D903C7C">
                      <wp:simplePos x="0" y="0"/>
                      <wp:positionH relativeFrom="column">
                        <wp:posOffset>2837099</wp:posOffset>
                      </wp:positionH>
                      <wp:positionV relativeFrom="paragraph">
                        <wp:posOffset>55055</wp:posOffset>
                      </wp:positionV>
                      <wp:extent cx="3022600" cy="669290"/>
                      <wp:effectExtent l="0" t="0" r="12700" b="16510"/>
                      <wp:wrapNone/>
                      <wp:docPr id="1154131733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22600" cy="66929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F46A96" w14:textId="77777777" w:rsidR="00862C33" w:rsidRPr="00CC10B5" w:rsidRDefault="00862C33" w:rsidP="00862C3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CC10B5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Exogenous driver</w:t>
                                  </w:r>
                                  <w:r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 (= no longer feasible internationally)</w:t>
                                  </w:r>
                                  <w:r w:rsidRPr="00CC10B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</w:p>
                                <w:p w14:paraId="6FA9D2A8" w14:textId="77777777" w:rsidR="00862C33" w:rsidRDefault="00862C33" w:rsidP="00862C3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CC10B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• In 1986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CC10B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Uruguay Round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opened to discuss liberalization of</w:t>
                                  </w:r>
                                  <w:r w:rsidRPr="00CC10B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international trade in agricultural products. </w:t>
                                  </w:r>
                                </w:p>
                                <w:p w14:paraId="610372E3" w14:textId="77777777" w:rsidR="00862C33" w:rsidRDefault="00862C33" w:rsidP="00862C33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7AD6D4" id="Rectangle 22" o:spid="_x0000_s1053" style="position:absolute;left:0;text-align:left;margin-left:223.4pt;margin-top:4.35pt;width:238pt;height:52.7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" fillcolor="white [3201]" strokecolor="#00b050" strokeweight="1pt">
                      <v:textbox>
                        <w:txbxContent>
                          <w:p w14:paraId="44F46A96" w14:textId="77777777" w:rsidR="00862C33" w:rsidRPr="00CC10B5" w:rsidRDefault="00862C33" w:rsidP="00862C3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CC10B5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Exogenous driver</w:t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(= no longer feasible internationally)</w:t>
                            </w:r>
                            <w:r w:rsidRPr="00CC10B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6FA9D2A8" w14:textId="77777777" w:rsidR="00862C33" w:rsidRDefault="00862C33" w:rsidP="00862C3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CC10B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• In 1986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C10B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Uruguay Round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opened to discuss liberalization of</w:t>
                            </w:r>
                            <w:r w:rsidRPr="00CC10B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international trade in agricultural products. </w:t>
                            </w:r>
                          </w:p>
                          <w:p w14:paraId="610372E3" w14:textId="77777777" w:rsidR="00862C33" w:rsidRDefault="00862C33" w:rsidP="00862C33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616D471A" wp14:editId="384D8A0F">
                      <wp:simplePos x="0" y="0"/>
                      <wp:positionH relativeFrom="column">
                        <wp:posOffset>111372</wp:posOffset>
                      </wp:positionH>
                      <wp:positionV relativeFrom="paragraph">
                        <wp:posOffset>55055</wp:posOffset>
                      </wp:positionV>
                      <wp:extent cx="2602865" cy="669783"/>
                      <wp:effectExtent l="0" t="0" r="13335" b="16510"/>
                      <wp:wrapNone/>
                      <wp:docPr id="2103968777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2865" cy="66978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5B520B" w14:textId="77777777" w:rsidR="00862C33" w:rsidRPr="00CC10B5" w:rsidRDefault="00862C33" w:rsidP="00862C3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CC10B5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Endogenous drivers</w:t>
                                  </w:r>
                                  <w:r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(= no longer feasible internally)</w:t>
                                  </w:r>
                                  <w:r w:rsidRPr="00CC10B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: </w:t>
                                  </w:r>
                                </w:p>
                                <w:p w14:paraId="36675932" w14:textId="6F7B569F" w:rsidR="00862C33" w:rsidRPr="00CC10B5" w:rsidRDefault="00862C33" w:rsidP="00862C3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CC10B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•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CC10B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Decreasing internal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political</w:t>
                                  </w:r>
                                  <w:r w:rsidRPr="00CC10B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support </w:t>
                                  </w:r>
                                  <w:r w:rsidR="00287F48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(FOR all the reasons up)</w:t>
                                  </w:r>
                                </w:p>
                                <w:p w14:paraId="35D5ADE7" w14:textId="77777777" w:rsidR="00862C33" w:rsidRPr="00CC10B5" w:rsidRDefault="00862C33" w:rsidP="00862C3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CC10B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•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CC10B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Enlargements (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Gre</w:t>
                                  </w:r>
                                  <w:proofErr w:type="spellEnd"/>
                                  <w:r w:rsidRPr="00CC10B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in 1981,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Por</w:t>
                                  </w:r>
                                  <w:r w:rsidRPr="00CC10B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and Spain in 1986) increased the number of people entitled to receive support. </w:t>
                                  </w:r>
                                </w:p>
                                <w:p w14:paraId="617D4F7B" w14:textId="77777777" w:rsidR="00862C33" w:rsidRDefault="00862C33" w:rsidP="00862C33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6D471A" id="_x0000_s1054" style="position:absolute;left:0;text-align:left;margin-left:8.75pt;margin-top:4.35pt;width:204.95pt;height:52.7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" fillcolor="white [3201]" strokecolor="#00b050" strokeweight="1pt">
                      <v:textbox>
                        <w:txbxContent>
                          <w:p w14:paraId="5C5B520B" w14:textId="77777777" w:rsidR="00862C33" w:rsidRPr="00CC10B5" w:rsidRDefault="00862C33" w:rsidP="00862C3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CC10B5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Endogenous drivers</w:t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(= no longer feasible internally)</w:t>
                            </w:r>
                            <w:r w:rsidRPr="00CC10B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36675932" w14:textId="6F7B569F" w:rsidR="00862C33" w:rsidRPr="00CC10B5" w:rsidRDefault="00862C33" w:rsidP="00862C3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CC10B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•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C10B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Decreasing internal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political</w:t>
                            </w:r>
                            <w:r w:rsidRPr="00CC10B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support </w:t>
                            </w:r>
                            <w:r w:rsidR="00287F4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(FOR all the reasons up)</w:t>
                            </w:r>
                          </w:p>
                          <w:p w14:paraId="35D5ADE7" w14:textId="77777777" w:rsidR="00862C33" w:rsidRPr="00CC10B5" w:rsidRDefault="00862C33" w:rsidP="00862C3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CC10B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•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C10B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Enlargements (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Gre</w:t>
                            </w:r>
                            <w:proofErr w:type="spellEnd"/>
                            <w:r w:rsidRPr="00CC10B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in 1981,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Por</w:t>
                            </w:r>
                            <w:r w:rsidRPr="00CC10B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and Spain in 1986) increased the number of people entitled to receive support. </w:t>
                            </w:r>
                          </w:p>
                          <w:p w14:paraId="617D4F7B" w14:textId="77777777" w:rsidR="00862C33" w:rsidRDefault="00862C33" w:rsidP="00862C33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8736131" w14:textId="77777777" w:rsidR="00862C33" w:rsidRDefault="00862C33" w:rsidP="00862C3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D6466C6" w14:textId="77777777" w:rsidR="00862C33" w:rsidRDefault="00862C33" w:rsidP="00862C3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FC788D4" w14:textId="77777777" w:rsidR="00862C33" w:rsidRDefault="00862C33" w:rsidP="00862C3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4D9111F" w14:textId="77777777" w:rsidR="00862C33" w:rsidRDefault="00862C33" w:rsidP="00862C3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6729F84" w14:textId="77777777" w:rsidR="00862C33" w:rsidRDefault="00862C33" w:rsidP="00862C33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11B64495" wp14:editId="1871C785">
                      <wp:simplePos x="0" y="0"/>
                      <wp:positionH relativeFrom="column">
                        <wp:posOffset>3029539</wp:posOffset>
                      </wp:positionH>
                      <wp:positionV relativeFrom="paragraph">
                        <wp:posOffset>64701</wp:posOffset>
                      </wp:positionV>
                      <wp:extent cx="110660" cy="99012"/>
                      <wp:effectExtent l="6032" t="19368" r="22543" b="0"/>
                      <wp:wrapNone/>
                      <wp:docPr id="1965998554" name="Down Arrow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785360">
                                <a:off x="0" y="0"/>
                                <a:ext cx="110660" cy="99012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856D63" id="Down Arrow 23" o:spid="_x0000_s1026" type="#_x0000_t67" style="position:absolute;margin-left:238.55pt;margin-top:5.1pt;width:8.7pt;height:7.8pt;rotation:3042356fd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" adj="10800" fillcolor="#2f3748 [3204]" strokecolor="#07080a [484]" strokeweight="1pt"/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6000066A" wp14:editId="7C030D2F">
                      <wp:simplePos x="0" y="0"/>
                      <wp:positionH relativeFrom="column">
                        <wp:posOffset>2316774</wp:posOffset>
                      </wp:positionH>
                      <wp:positionV relativeFrom="paragraph">
                        <wp:posOffset>58737</wp:posOffset>
                      </wp:positionV>
                      <wp:extent cx="110660" cy="99012"/>
                      <wp:effectExtent l="18732" t="19368" r="9843" b="9842"/>
                      <wp:wrapNone/>
                      <wp:docPr id="73035481" name="Down Arrow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278773">
                                <a:off x="0" y="0"/>
                                <a:ext cx="110660" cy="99012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9181D0" id="Down Arrow 23" o:spid="_x0000_s1026" type="#_x0000_t67" style="position:absolute;margin-left:182.4pt;margin-top:4.6pt;width:8.7pt;height:7.8pt;rotation:-3627666fd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" adj="10800" fillcolor="#2f3748 [3204]" strokecolor="#07080a [484]" strokeweight="1pt"/>
                  </w:pict>
                </mc:Fallback>
              </mc:AlternateContent>
            </w:r>
          </w:p>
          <w:p w14:paraId="765E48D7" w14:textId="4B82526A" w:rsidR="00862C33" w:rsidRPr="00E23D7B" w:rsidRDefault="00862C33" w:rsidP="00862C33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E23D7B"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1C1DCDDF" wp14:editId="4D5975D6">
                      <wp:simplePos x="0" y="0"/>
                      <wp:positionH relativeFrom="column">
                        <wp:posOffset>93003</wp:posOffset>
                      </wp:positionH>
                      <wp:positionV relativeFrom="paragraph">
                        <wp:posOffset>149077</wp:posOffset>
                      </wp:positionV>
                      <wp:extent cx="5737593" cy="269631"/>
                      <wp:effectExtent l="0" t="0" r="15875" b="10160"/>
                      <wp:wrapNone/>
                      <wp:docPr id="99497981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37593" cy="269631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E9270E" w14:textId="75021339" w:rsidR="00862C33" w:rsidRPr="00E23D7B" w:rsidRDefault="00862C33" w:rsidP="00E23D7B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37047E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Reduce price floor, but introduce income support (cash granted to farmers) directly proportional to production (incentive to </w:t>
                                  </w:r>
                                  <w:proofErr w:type="spellStart"/>
                                  <w:r w:rsidRPr="0037047E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maximise</w:t>
                                  </w:r>
                                  <w:proofErr w:type="spellEnd"/>
                                  <w:r w:rsidR="00E23D7B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prod)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1DCDDF" id="_x0000_s1055" style="position:absolute;left:0;text-align:left;margin-left:7.3pt;margin-top:11.75pt;width:451.8pt;height:21.2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" fillcolor="white [3201]" strokecolor="red" strokeweight="1pt">
                      <v:textbox>
                        <w:txbxContent>
                          <w:p w14:paraId="1DE9270E" w14:textId="75021339" w:rsidR="00862C33" w:rsidRPr="00E23D7B" w:rsidRDefault="00862C33" w:rsidP="00E23D7B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37047E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Reduce price floor, but introduce income support (cash granted to farmers) directly proportional to production (incentive to </w:t>
                            </w:r>
                            <w:proofErr w:type="spellStart"/>
                            <w:r w:rsidRPr="0037047E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maximise</w:t>
                            </w:r>
                            <w:proofErr w:type="spellEnd"/>
                            <w:r w:rsidR="00E23D7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prod)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23D7B">
              <w:rPr>
                <w:rFonts w:ascii="Garamond" w:hAnsi="Garamond"/>
                <w:b/>
                <w:bCs/>
                <w:sz w:val="16"/>
                <w:szCs w:val="16"/>
              </w:rPr>
              <w:t>Reform:</w:t>
            </w:r>
            <w:r w:rsidRPr="00E23D7B">
              <w:rPr>
                <w:rFonts w:ascii="Garamond" w:hAnsi="Garamond"/>
                <w:b/>
                <w:bCs/>
                <w:noProof/>
                <w:sz w:val="16"/>
                <w:szCs w:val="16"/>
              </w:rPr>
              <w:t xml:space="preserve"> </w:t>
            </w:r>
          </w:p>
          <w:p w14:paraId="1A1D61A9" w14:textId="77777777" w:rsidR="00862C33" w:rsidRDefault="00862C33" w:rsidP="00862C3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DE6CFCE" w14:textId="339B1F81" w:rsidR="00862C33" w:rsidRDefault="00862C33" w:rsidP="00964319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ABEE2B0" w14:textId="26D67D65" w:rsidR="00862C33" w:rsidRDefault="00FD2888" w:rsidP="00862C3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5A4CE57F" wp14:editId="6A570084">
                      <wp:simplePos x="0" y="0"/>
                      <wp:positionH relativeFrom="column">
                        <wp:posOffset>1921510</wp:posOffset>
                      </wp:positionH>
                      <wp:positionV relativeFrom="paragraph">
                        <wp:posOffset>19685</wp:posOffset>
                      </wp:positionV>
                      <wp:extent cx="1915795" cy="688975"/>
                      <wp:effectExtent l="0" t="0" r="14605" b="9525"/>
                      <wp:wrapNone/>
                      <wp:docPr id="1190847040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5795" cy="6889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8C0BF2" w14:textId="77777777" w:rsidR="00862C33" w:rsidRDefault="00862C33" w:rsidP="00862C33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Not regressive for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consuemers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: </w:t>
                                  </w:r>
                                  <w:r w:rsidRPr="00CC10B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citizens do not pay as consumers but as </w:t>
                                  </w:r>
                                  <w:r w:rsidRPr="00CC10B5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taxpayers </w:t>
                                  </w:r>
                                  <w:r w:rsidRPr="00CC10B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progressively via the EU budget. </w:t>
                                  </w:r>
                                </w:p>
                                <w:p w14:paraId="347AE684" w14:textId="77777777" w:rsidR="00441D8F" w:rsidRDefault="00441D8F" w:rsidP="00862C33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AA09767" w14:textId="77777777" w:rsidR="00441D8F" w:rsidRDefault="00441D8F" w:rsidP="00862C33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BB2FDCE" w14:textId="77777777" w:rsidR="00862C33" w:rsidRDefault="00862C33" w:rsidP="00862C33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4CE57F" id="_x0000_s1056" style="position:absolute;left:0;text-align:left;margin-left:151.3pt;margin-top:1.55pt;width:150.85pt;height:54.2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" fillcolor="white [3201]" strokecolor="red" strokeweight="1pt">
                      <v:textbox>
                        <w:txbxContent>
                          <w:p w14:paraId="148C0BF2" w14:textId="77777777" w:rsidR="00862C33" w:rsidRDefault="00862C33" w:rsidP="00862C33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Not regressive for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consuemers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CC10B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citizens do not pay as consumers but as </w:t>
                            </w:r>
                            <w:r w:rsidRPr="00CC10B5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taxpayers </w:t>
                            </w:r>
                            <w:r w:rsidRPr="00CC10B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progressively via the EU budget. </w:t>
                            </w:r>
                          </w:p>
                          <w:p w14:paraId="347AE684" w14:textId="77777777" w:rsidR="00441D8F" w:rsidRDefault="00441D8F" w:rsidP="00862C33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4AA09767" w14:textId="77777777" w:rsidR="00441D8F" w:rsidRDefault="00441D8F" w:rsidP="00862C33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BB2FDCE" w14:textId="77777777" w:rsidR="00862C33" w:rsidRDefault="00862C33" w:rsidP="00862C33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36B21D19" wp14:editId="0D954CF5">
                      <wp:simplePos x="0" y="0"/>
                      <wp:positionH relativeFrom="column">
                        <wp:posOffset>3996690</wp:posOffset>
                      </wp:positionH>
                      <wp:positionV relativeFrom="paragraph">
                        <wp:posOffset>13482</wp:posOffset>
                      </wp:positionV>
                      <wp:extent cx="1811655" cy="695960"/>
                      <wp:effectExtent l="0" t="0" r="17145" b="15240"/>
                      <wp:wrapNone/>
                      <wp:docPr id="2114757305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1655" cy="69596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BFBF31" w14:textId="5D975BDE" w:rsidR="00862C33" w:rsidRDefault="00862C33" w:rsidP="00862C33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O</w:t>
                                  </w:r>
                                  <w:r w:rsidRPr="00BB70E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pens</w:t>
                                  </w:r>
                                  <w:r w:rsidRPr="00CC10B5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CC10B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the EU market to extra-EU imports</w:t>
                                  </w:r>
                                  <w:r w:rsidR="00441D8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. GATT compliance.</w:t>
                                  </w:r>
                                </w:p>
                                <w:p w14:paraId="6316C890" w14:textId="77777777" w:rsidR="00862C33" w:rsidRDefault="00862C33" w:rsidP="00862C33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B21D19" id="_x0000_s1057" style="position:absolute;left:0;text-align:left;margin-left:314.7pt;margin-top:1.05pt;width:142.65pt;height:54.8pt;z-index:251802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" fillcolor="white [3201]" strokecolor="red" strokeweight="1pt">
                      <v:textbox>
                        <w:txbxContent>
                          <w:p w14:paraId="7CBFBF31" w14:textId="5D975BDE" w:rsidR="00862C33" w:rsidRDefault="00862C33" w:rsidP="00862C33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O</w:t>
                            </w:r>
                            <w:r w:rsidRPr="00BB70E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pens</w:t>
                            </w:r>
                            <w:r w:rsidRPr="00CC10B5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C10B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the EU market to extra-EU imports</w:t>
                            </w:r>
                            <w:r w:rsidR="00441D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. GATT compliance.</w:t>
                            </w:r>
                          </w:p>
                          <w:p w14:paraId="6316C890" w14:textId="77777777" w:rsidR="00862C33" w:rsidRDefault="00862C33" w:rsidP="00862C33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79DE39DA" wp14:editId="4CE2CF16">
                      <wp:simplePos x="0" y="0"/>
                      <wp:positionH relativeFrom="column">
                        <wp:posOffset>92710</wp:posOffset>
                      </wp:positionH>
                      <wp:positionV relativeFrom="paragraph">
                        <wp:posOffset>20467</wp:posOffset>
                      </wp:positionV>
                      <wp:extent cx="1653540" cy="688975"/>
                      <wp:effectExtent l="0" t="0" r="10160" b="9525"/>
                      <wp:wrapNone/>
                      <wp:docPr id="407052895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3540" cy="6889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44FBDE" w14:textId="276E428A" w:rsidR="00862C33" w:rsidRDefault="00862C33" w:rsidP="00862C33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N</w:t>
                                  </w:r>
                                  <w:r w:rsidRPr="0037047E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o mkt distortions</w:t>
                                  </w:r>
                                  <w:r w:rsidR="00441D8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=&gt; </w:t>
                                  </w:r>
                                  <w:r w:rsidR="00441D8F" w:rsidRPr="00441D8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EU prices were allowed to progressively converge to the world </w:t>
                                  </w:r>
                                  <w:r w:rsidR="00441D8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level. Surpluses fall and </w:t>
                                  </w:r>
                                  <w:proofErr w:type="spellStart"/>
                                  <w:r w:rsidR="00441D8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eu</w:t>
                                  </w:r>
                                  <w:proofErr w:type="spellEnd"/>
                                  <w:r w:rsidR="00441D8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become net importer.</w:t>
                                  </w:r>
                                </w:p>
                                <w:p w14:paraId="0A7F5F53" w14:textId="77777777" w:rsidR="00862C33" w:rsidRDefault="00862C33" w:rsidP="00862C33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DE39DA" id="_x0000_s1058" style="position:absolute;left:0;text-align:left;margin-left:7.3pt;margin-top:1.6pt;width:130.2pt;height:54.2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" fillcolor="white [3201]" strokecolor="red" strokeweight="1pt">
                      <v:textbox>
                        <w:txbxContent>
                          <w:p w14:paraId="6D44FBDE" w14:textId="276E428A" w:rsidR="00862C33" w:rsidRDefault="00862C33" w:rsidP="00862C33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N</w:t>
                            </w:r>
                            <w:r w:rsidRPr="0037047E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o mkt distortions</w:t>
                            </w:r>
                            <w:r w:rsidR="00441D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=&gt; </w:t>
                            </w:r>
                            <w:r w:rsidR="00441D8F" w:rsidRPr="00441D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EU prices were allowed to progressively converge to the world </w:t>
                            </w:r>
                            <w:r w:rsidR="00441D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level. Surpluses fall and </w:t>
                            </w:r>
                            <w:proofErr w:type="spellStart"/>
                            <w:r w:rsidR="00441D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="00441D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become net importer.</w:t>
                            </w:r>
                          </w:p>
                          <w:p w14:paraId="0A7F5F53" w14:textId="77777777" w:rsidR="00862C33" w:rsidRDefault="00862C33" w:rsidP="00862C33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80B2D0A" w14:textId="77777777" w:rsidR="00862C33" w:rsidRDefault="00862C33" w:rsidP="00862C3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E669179" w14:textId="77777777" w:rsidR="00964319" w:rsidRDefault="00964319" w:rsidP="00862C33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89FB979" w14:textId="77777777" w:rsidR="00964319" w:rsidRDefault="00964319" w:rsidP="00F200A1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8E733F4" w14:textId="77777777" w:rsidR="00441D8F" w:rsidRDefault="00441D8F" w:rsidP="00F200A1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BCD9045" w14:textId="77777777" w:rsidR="00964319" w:rsidRDefault="00964319" w:rsidP="00964319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8246230" w14:textId="18F3CA12" w:rsidR="00964319" w:rsidRPr="00E23D7B" w:rsidRDefault="00964319" w:rsidP="00964319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                                                                                        </w:t>
            </w:r>
            <w:r w:rsidRPr="00E23D7B">
              <w:rPr>
                <w:rFonts w:ascii="Garamond" w:hAnsi="Garamond"/>
                <w:b/>
                <w:bCs/>
                <w:sz w:val="16"/>
                <w:szCs w:val="16"/>
              </w:rPr>
              <w:t>1999 and 2003 REFORMS</w:t>
            </w:r>
          </w:p>
          <w:p w14:paraId="76D78AF9" w14:textId="5B9BE383" w:rsidR="00964319" w:rsidRDefault="00F62AB7" w:rsidP="009643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4F1E6F1E" wp14:editId="68D6A077">
                      <wp:simplePos x="0" y="0"/>
                      <wp:positionH relativeFrom="column">
                        <wp:posOffset>2792949</wp:posOffset>
                      </wp:positionH>
                      <wp:positionV relativeFrom="paragraph">
                        <wp:posOffset>5168</wp:posOffset>
                      </wp:positionV>
                      <wp:extent cx="3064641" cy="621030"/>
                      <wp:effectExtent l="0" t="0" r="8890" b="13970"/>
                      <wp:wrapNone/>
                      <wp:docPr id="177955880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64641" cy="62103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198596" w14:textId="77777777" w:rsidR="00964319" w:rsidRPr="00B5359F" w:rsidRDefault="00964319" w:rsidP="00964319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B5359F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Semi-Exogenous driver</w:t>
                                  </w:r>
                                  <w:r w:rsidRPr="00B5359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: </w:t>
                                  </w:r>
                                </w:p>
                                <w:p w14:paraId="3526D2E3" w14:textId="77777777" w:rsidR="00964319" w:rsidRDefault="00964319" w:rsidP="00964319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  <w:r w:rsidRPr="00B5359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he same level of income support </w:t>
                                  </w:r>
                                  <w:r w:rsidRPr="00F200A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to the 12 “agriculturally-biased” acceding countries would have</w:t>
                                  </w:r>
                                  <w:r w:rsidRPr="00B5359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put a great strain on the EU taxpayers. </w:t>
                                  </w:r>
                                </w:p>
                                <w:p w14:paraId="2657CA8E" w14:textId="77777777" w:rsidR="00964319" w:rsidRDefault="00964319" w:rsidP="00964319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1E6F1E" id="_x0000_s1059" style="position:absolute;left:0;text-align:left;margin-left:219.9pt;margin-top:.4pt;width:241.3pt;height:48.9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" fillcolor="white [3201]" strokecolor="#00b050" strokeweight="1pt">
                      <v:textbox>
                        <w:txbxContent>
                          <w:p w14:paraId="73198596" w14:textId="77777777" w:rsidR="00964319" w:rsidRPr="00B5359F" w:rsidRDefault="00964319" w:rsidP="0096431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B5359F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Semi-Exogenous driver</w:t>
                            </w:r>
                            <w:r w:rsidRPr="00B5359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3526D2E3" w14:textId="77777777" w:rsidR="00964319" w:rsidRDefault="00964319" w:rsidP="0096431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</w:t>
                            </w:r>
                            <w:r w:rsidRPr="00B5359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he same level of income support </w:t>
                            </w:r>
                            <w:r w:rsidRPr="00F200A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to the 12 “agriculturally-biased” acceding countries would have</w:t>
                            </w:r>
                            <w:r w:rsidRPr="00B5359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put a great strain on the EU taxpayers. </w:t>
                            </w:r>
                          </w:p>
                          <w:p w14:paraId="2657CA8E" w14:textId="77777777" w:rsidR="00964319" w:rsidRDefault="00964319" w:rsidP="00964319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6B360524" wp14:editId="7DBEF1BD">
                      <wp:simplePos x="0" y="0"/>
                      <wp:positionH relativeFrom="column">
                        <wp:posOffset>99672</wp:posOffset>
                      </wp:positionH>
                      <wp:positionV relativeFrom="paragraph">
                        <wp:posOffset>2540</wp:posOffset>
                      </wp:positionV>
                      <wp:extent cx="2632841" cy="621030"/>
                      <wp:effectExtent l="0" t="0" r="8890" b="13970"/>
                      <wp:wrapNone/>
                      <wp:docPr id="865398416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32841" cy="62103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74AB2E" w14:textId="77777777" w:rsidR="00964319" w:rsidRPr="00B5359F" w:rsidRDefault="00964319" w:rsidP="006315EE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B5359F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Endogenous driver</w:t>
                                  </w:r>
                                  <w:r w:rsidRPr="00B5359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</w:p>
                                <w:p w14:paraId="5FD7F7B3" w14:textId="77777777" w:rsidR="00964319" w:rsidRPr="00B5359F" w:rsidRDefault="00964319" w:rsidP="00964319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Remuneraiton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on </w:t>
                                  </w:r>
                                  <w:r w:rsidRPr="00F200A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production: risk of over-exploitation of the land or the</w:t>
                                  </w:r>
                                  <w:r w:rsidRPr="00B5359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cattle, at the expense of the environment or food safety </w:t>
                                  </w:r>
                                </w:p>
                                <w:p w14:paraId="6FEE0B5D" w14:textId="77777777" w:rsidR="00964319" w:rsidRDefault="00964319" w:rsidP="00964319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360524" id="_x0000_s1060" style="position:absolute;left:0;text-align:left;margin-left:7.85pt;margin-top:.2pt;width:207.3pt;height:48.9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" fillcolor="white [3201]" strokecolor="#00b050" strokeweight="1pt">
                      <v:textbox>
                        <w:txbxContent>
                          <w:p w14:paraId="5D74AB2E" w14:textId="77777777" w:rsidR="00964319" w:rsidRPr="00B5359F" w:rsidRDefault="00964319" w:rsidP="006315EE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B5359F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Endogenous driver</w:t>
                            </w:r>
                            <w:r w:rsidRPr="00B5359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5FD7F7B3" w14:textId="77777777" w:rsidR="00964319" w:rsidRPr="00B5359F" w:rsidRDefault="00964319" w:rsidP="0096431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Remuneraiton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on </w:t>
                            </w:r>
                            <w:r w:rsidRPr="00F200A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production: risk of over-exploitation of the land or the</w:t>
                            </w:r>
                            <w:r w:rsidRPr="00B5359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cattle, at the expense of the environment or food safety </w:t>
                            </w:r>
                          </w:p>
                          <w:p w14:paraId="6FEE0B5D" w14:textId="77777777" w:rsidR="00964319" w:rsidRDefault="00964319" w:rsidP="00964319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FDC8D1C" w14:textId="77777777" w:rsidR="00F62AB7" w:rsidRDefault="00F62AB7" w:rsidP="00F62AB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D739902" w14:textId="77777777" w:rsidR="00F62AB7" w:rsidRDefault="00F62AB7" w:rsidP="00F62AB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968D6B0" w14:textId="77777777" w:rsidR="00964319" w:rsidRDefault="00964319" w:rsidP="009643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13B9997" w14:textId="77777777" w:rsidR="00F62AB7" w:rsidRDefault="00F62AB7" w:rsidP="00F62AB7">
            <w:pPr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D86A9B5" w14:textId="190D607F" w:rsidR="00964319" w:rsidRDefault="00F62AB7" w:rsidP="00F62AB7">
            <w:pPr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72F3DB86" wp14:editId="0EC9024B">
                      <wp:simplePos x="0" y="0"/>
                      <wp:positionH relativeFrom="column">
                        <wp:posOffset>3156903</wp:posOffset>
                      </wp:positionH>
                      <wp:positionV relativeFrom="paragraph">
                        <wp:posOffset>16827</wp:posOffset>
                      </wp:positionV>
                      <wp:extent cx="110490" cy="98425"/>
                      <wp:effectExtent l="6032" t="19368" r="22543" b="0"/>
                      <wp:wrapNone/>
                      <wp:docPr id="25671544" name="Down Arrow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785360">
                                <a:off x="0" y="0"/>
                                <a:ext cx="110490" cy="9842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39BCD42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Down Arrow 23" o:spid="_x0000_s1026" type="#_x0000_t67" style="position:absolute;margin-left:248.6pt;margin-top:1.3pt;width:8.7pt;height:7.75pt;rotation:3042356fd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" adj="10800" fillcolor="#2f3748 [3204]" strokecolor="#07080a [484]" strokeweight="1pt"/>
                  </w:pict>
                </mc:Fallback>
              </mc:AlternateContent>
            </w:r>
            <w:r w:rsidR="00441D8F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0EE3802E" wp14:editId="161CF5F7">
                      <wp:simplePos x="0" y="0"/>
                      <wp:positionH relativeFrom="column">
                        <wp:posOffset>2314258</wp:posOffset>
                      </wp:positionH>
                      <wp:positionV relativeFrom="paragraph">
                        <wp:posOffset>17330</wp:posOffset>
                      </wp:positionV>
                      <wp:extent cx="110490" cy="98425"/>
                      <wp:effectExtent l="18732" t="19368" r="9843" b="9842"/>
                      <wp:wrapNone/>
                      <wp:docPr id="1392494924" name="Down Arrow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278773">
                                <a:off x="0" y="0"/>
                                <a:ext cx="110490" cy="9842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260FC5" id="Down Arrow 23" o:spid="_x0000_s1026" type="#_x0000_t67" style="position:absolute;margin-left:182.25pt;margin-top:1.35pt;width:8.7pt;height:7.75pt;rotation:-3627666fd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" adj="10800" fillcolor="#2f3748 [3204]" strokecolor="#07080a [484]" strokeweight="1pt"/>
                  </w:pict>
                </mc:Fallback>
              </mc:AlternateContent>
            </w:r>
          </w:p>
          <w:p w14:paraId="0234F776" w14:textId="44CAF33B" w:rsidR="00964319" w:rsidRPr="00964319" w:rsidRDefault="00964319" w:rsidP="00964319">
            <w:pPr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Reform:</w:t>
            </w:r>
            <w:r>
              <w:rPr>
                <w:rFonts w:ascii="Garamond" w:hAnsi="Garamond"/>
                <w:noProof/>
                <w:sz w:val="16"/>
                <w:szCs w:val="16"/>
              </w:rPr>
              <w:t xml:space="preserve">  </w:t>
            </w:r>
          </w:p>
          <w:p w14:paraId="41824B32" w14:textId="54902AF0" w:rsidR="00964319" w:rsidRDefault="00441D8F" w:rsidP="009643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12CF4853" wp14:editId="024FEA8A">
                      <wp:simplePos x="0" y="0"/>
                      <wp:positionH relativeFrom="column">
                        <wp:posOffset>2949787</wp:posOffset>
                      </wp:positionH>
                      <wp:positionV relativeFrom="paragraph">
                        <wp:posOffset>18627</wp:posOffset>
                      </wp:positionV>
                      <wp:extent cx="1177501" cy="907415"/>
                      <wp:effectExtent l="0" t="0" r="16510" b="6985"/>
                      <wp:wrapNone/>
                      <wp:docPr id="205397723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7501" cy="9074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0E6ECF" w14:textId="77777777" w:rsidR="00964319" w:rsidRDefault="00964319" w:rsidP="00964319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B5359F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Degression</w:t>
                                  </w:r>
                                  <w:r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  <w:r w:rsidRPr="00B5359F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B5359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reduces direct payments for bigger farms, while new measures are also introduced to favor </w:t>
                                  </w:r>
                                  <w:r w:rsidRPr="00F200A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young farmers.</w:t>
                                  </w:r>
                                  <w:r w:rsidRPr="00B5359F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  <w:p w14:paraId="6DA7A18C" w14:textId="77777777" w:rsidR="00441D8F" w:rsidRPr="00B5359F" w:rsidRDefault="00441D8F" w:rsidP="00964319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6E56917" w14:textId="77777777" w:rsidR="00964319" w:rsidRDefault="00964319" w:rsidP="00964319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CF4853" id="_x0000_s1061" style="position:absolute;left:0;text-align:left;margin-left:232.25pt;margin-top:1.45pt;width:92.7pt;height:71.4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" fillcolor="white [3201]" strokecolor="red" strokeweight="1pt">
                      <v:textbox>
                        <w:txbxContent>
                          <w:p w14:paraId="2F0E6ECF" w14:textId="77777777" w:rsidR="00964319" w:rsidRDefault="00964319" w:rsidP="00964319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5359F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Degression</w:t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:</w:t>
                            </w:r>
                            <w:r w:rsidRPr="00B5359F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5359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reduces direct payments for bigger farms, while new measures are also introduced to favor </w:t>
                            </w:r>
                            <w:r w:rsidRPr="00F200A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young farmers.</w:t>
                            </w:r>
                            <w:r w:rsidRPr="00B5359F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6DA7A18C" w14:textId="77777777" w:rsidR="00441D8F" w:rsidRPr="00B5359F" w:rsidRDefault="00441D8F" w:rsidP="00964319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6E56917" w14:textId="77777777" w:rsidR="00964319" w:rsidRDefault="00964319" w:rsidP="00964319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690DF976" wp14:editId="2FBC00E2">
                      <wp:simplePos x="0" y="0"/>
                      <wp:positionH relativeFrom="column">
                        <wp:posOffset>1712985</wp:posOffset>
                      </wp:positionH>
                      <wp:positionV relativeFrom="paragraph">
                        <wp:posOffset>11430</wp:posOffset>
                      </wp:positionV>
                      <wp:extent cx="1191895" cy="907415"/>
                      <wp:effectExtent l="0" t="0" r="14605" b="6985"/>
                      <wp:wrapNone/>
                      <wp:docPr id="1499909390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1895" cy="9074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F40ED7" w14:textId="0E33D9DE" w:rsidR="00441D8F" w:rsidRDefault="00964319" w:rsidP="00964319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964319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Cross-compliance:</w:t>
                                  </w:r>
                                  <w:r w:rsidRPr="00964319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5F7F79" w:rsidRPr="005F7F79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Links direct payments to compliance farmers with basic standards concerning environment, food safety, and more</w:t>
                                  </w:r>
                                </w:p>
                                <w:p w14:paraId="23650BF4" w14:textId="77777777" w:rsidR="005F7F79" w:rsidRDefault="005F7F79" w:rsidP="00964319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DF976" id="_x0000_s1062" style="position:absolute;left:0;text-align:left;margin-left:134.9pt;margin-top:.9pt;width:93.85pt;height:71.4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" fillcolor="white [3201]" strokecolor="red" strokeweight="1pt">
                      <v:textbox>
                        <w:txbxContent>
                          <w:p w14:paraId="66F40ED7" w14:textId="0E33D9DE" w:rsidR="00441D8F" w:rsidRDefault="00964319" w:rsidP="00964319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964319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Cross-compliance:</w:t>
                            </w:r>
                            <w:r w:rsidRPr="00964319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5F7F79" w:rsidRPr="005F7F79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Links direct payments to compliance farmers with basic standards concerning environment, food safety, and more</w:t>
                            </w:r>
                          </w:p>
                          <w:p w14:paraId="23650BF4" w14:textId="77777777" w:rsidR="005F7F79" w:rsidRDefault="005F7F79" w:rsidP="00964319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33157486" wp14:editId="7BE828E5">
                      <wp:simplePos x="0" y="0"/>
                      <wp:positionH relativeFrom="column">
                        <wp:posOffset>91440</wp:posOffset>
                      </wp:positionH>
                      <wp:positionV relativeFrom="paragraph">
                        <wp:posOffset>11853</wp:posOffset>
                      </wp:positionV>
                      <wp:extent cx="1578187" cy="907415"/>
                      <wp:effectExtent l="0" t="0" r="9525" b="6985"/>
                      <wp:wrapNone/>
                      <wp:docPr id="731485279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78187" cy="9074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54F118" w14:textId="5FD6B2B5" w:rsidR="00964319" w:rsidRDefault="00964319" w:rsidP="00964319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B5359F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Decoupling</w:t>
                                  </w:r>
                                  <w:r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  <w:r w:rsidRPr="00B5359F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F200A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linking aid to the potential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fair </w:t>
                                  </w:r>
                                  <w:r w:rsidRPr="00F200A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income </w:t>
                                  </w:r>
                                  <w:r w:rsidR="00441D8F" w:rsidRPr="00441D8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(extension of land, size of cattle etc..)</w:t>
                                  </w:r>
                                  <w:r w:rsidR="00441D8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F200A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of</w:t>
                                  </w:r>
                                  <w:r w:rsidRPr="00B5359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the farmer, not to the actual production</w:t>
                                  </w:r>
                                  <w:r w:rsidR="00441D8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. </w:t>
                                  </w:r>
                                  <w:r w:rsidRPr="00F200A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Fair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bc</w:t>
                                  </w:r>
                                  <w:r w:rsidRPr="00F200A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resulting</w:t>
                                  </w:r>
                                  <w:r w:rsidRPr="00B5359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from a </w:t>
                                  </w:r>
                                  <w:r w:rsidRPr="00F200A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correct exploitation</w:t>
                                  </w:r>
                                  <w:r w:rsidRPr="00B5359F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B5359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of the </w:t>
                                  </w:r>
                                  <w:r w:rsidR="00441D8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available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resources</w:t>
                                  </w:r>
                                </w:p>
                                <w:p w14:paraId="6863FA38" w14:textId="77777777" w:rsidR="00964319" w:rsidRDefault="00964319" w:rsidP="00964319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157486" id="_x0000_s1063" style="position:absolute;left:0;text-align:left;margin-left:7.2pt;margin-top:.95pt;width:124.25pt;height:71.4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" fillcolor="white [3201]" strokecolor="red" strokeweight="1pt">
                      <v:textbox>
                        <w:txbxContent>
                          <w:p w14:paraId="1054F118" w14:textId="5FD6B2B5" w:rsidR="00964319" w:rsidRDefault="00964319" w:rsidP="00964319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B5359F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Decoupling</w:t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:</w:t>
                            </w:r>
                            <w:r w:rsidRPr="00B5359F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200A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linking aid to the potential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fair </w:t>
                            </w:r>
                            <w:r w:rsidRPr="00F200A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income </w:t>
                            </w:r>
                            <w:r w:rsidR="00441D8F" w:rsidRPr="00441D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(extension of land, size of cattle etc..)</w:t>
                            </w:r>
                            <w:r w:rsidR="00441D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200A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of</w:t>
                            </w:r>
                            <w:r w:rsidRPr="00B5359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the farmer, not to the actual production</w:t>
                            </w:r>
                            <w:r w:rsidR="00441D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F200A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Fair</w:t>
                            </w:r>
                            <w:proofErr w:type="spellEnd"/>
                            <w:r w:rsidRPr="00F200A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bc</w:t>
                            </w:r>
                            <w:r w:rsidRPr="00F200A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resulting</w:t>
                            </w:r>
                            <w:r w:rsidRPr="00B5359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from a </w:t>
                            </w:r>
                            <w:r w:rsidRPr="00F200A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correct exploitation</w:t>
                            </w:r>
                            <w:r w:rsidRPr="00B5359F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5359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of the </w:t>
                            </w:r>
                            <w:r w:rsidR="00441D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available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resources</w:t>
                            </w:r>
                          </w:p>
                          <w:p w14:paraId="6863FA38" w14:textId="77777777" w:rsidR="00964319" w:rsidRDefault="00964319" w:rsidP="00964319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1794FEA5" wp14:editId="41B72CF6">
                      <wp:simplePos x="0" y="0"/>
                      <wp:positionH relativeFrom="column">
                        <wp:posOffset>4168987</wp:posOffset>
                      </wp:positionH>
                      <wp:positionV relativeFrom="paragraph">
                        <wp:posOffset>11853</wp:posOffset>
                      </wp:positionV>
                      <wp:extent cx="1648883" cy="907415"/>
                      <wp:effectExtent l="0" t="0" r="15240" b="6985"/>
                      <wp:wrapNone/>
                      <wp:docPr id="350022663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8883" cy="9074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A1EF24" w14:textId="2680644A" w:rsidR="00964319" w:rsidRDefault="00964319" w:rsidP="00964319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B5359F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Rural developmen</w:t>
                                  </w:r>
                                  <w:r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t: </w:t>
                                  </w:r>
                                  <w:r w:rsidRPr="00F200A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F</w:t>
                                  </w:r>
                                  <w:r w:rsidRPr="00B5359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unds to promote quality, animal welfare,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environment, rural development etc</w:t>
                                  </w:r>
                                  <w:r w:rsidRPr="00B5359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441D8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imed at </w:t>
                                  </w:r>
                                  <w:r w:rsidR="00441D8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ppl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living in the countryside</w:t>
                                  </w:r>
                                  <w:r w:rsidR="00441D8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to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help them stay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the</w:t>
                                  </w:r>
                                  <w:r w:rsidR="00441D8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tr</w:t>
                                  </w:r>
                                  <w:proofErr w:type="spellEnd"/>
                                  <w:r w:rsidR="00441D8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and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invest in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theiur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territories by opening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b&amp;bs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and restaurants etc…</w:t>
                                  </w:r>
                                </w:p>
                                <w:p w14:paraId="5867A5A5" w14:textId="77777777" w:rsidR="00964319" w:rsidRDefault="00964319" w:rsidP="00964319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94FEA5" id="_x0000_s1064" style="position:absolute;left:0;text-align:left;margin-left:328.25pt;margin-top:.95pt;width:129.85pt;height:71.4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" fillcolor="white [3201]" strokecolor="red" strokeweight="1pt">
                      <v:textbox>
                        <w:txbxContent>
                          <w:p w14:paraId="24A1EF24" w14:textId="2680644A" w:rsidR="00964319" w:rsidRDefault="00964319" w:rsidP="00964319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B5359F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Rural developmen</w:t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t: </w:t>
                            </w:r>
                            <w:r w:rsidRPr="00F200A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F</w:t>
                            </w:r>
                            <w:r w:rsidRPr="00B5359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unds to promote quality, animal welfare,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environment, rural development etc</w:t>
                            </w:r>
                            <w:r w:rsidRPr="00B5359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441D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imed at </w:t>
                            </w:r>
                            <w:r w:rsidR="00441D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ppl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living in the countryside</w:t>
                            </w:r>
                            <w:r w:rsidR="00441D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to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help them stay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the</w:t>
                            </w:r>
                            <w:r w:rsidR="00441D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tr</w:t>
                            </w:r>
                            <w:proofErr w:type="spellEnd"/>
                            <w:r w:rsidR="00441D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and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invest in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theiur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territories by opening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b&amp;bs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and restaurants etc…</w:t>
                            </w:r>
                          </w:p>
                          <w:p w14:paraId="5867A5A5" w14:textId="77777777" w:rsidR="00964319" w:rsidRDefault="00964319" w:rsidP="00964319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E8B8266" w14:textId="783998C4" w:rsidR="00964319" w:rsidRDefault="00964319" w:rsidP="009643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D6ADB2A" w14:textId="77777777" w:rsidR="00964319" w:rsidRDefault="00964319" w:rsidP="00964319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3B8CEDD" w14:textId="56E344A7" w:rsidR="00964319" w:rsidRDefault="00964319" w:rsidP="00964319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6785BE8" w14:textId="3441A1C8" w:rsidR="00441D8F" w:rsidRDefault="00441D8F" w:rsidP="00441D8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8F456FD" w14:textId="1E490454" w:rsidR="00441D8F" w:rsidRDefault="00441D8F" w:rsidP="00441D8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D52838C" w14:textId="7237BC57" w:rsidR="00441D8F" w:rsidRDefault="00441D8F" w:rsidP="00441D8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5095697D" wp14:editId="1A2E3E19">
                      <wp:simplePos x="0" y="0"/>
                      <wp:positionH relativeFrom="column">
                        <wp:posOffset>183896</wp:posOffset>
                      </wp:positionH>
                      <wp:positionV relativeFrom="paragraph">
                        <wp:posOffset>91440</wp:posOffset>
                      </wp:positionV>
                      <wp:extent cx="5627631" cy="231140"/>
                      <wp:effectExtent l="0" t="0" r="11430" b="10160"/>
                      <wp:wrapNone/>
                      <wp:docPr id="9957727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27631" cy="23114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64CBF6" w14:textId="72D71C00" w:rsidR="00964319" w:rsidRPr="0037047E" w:rsidRDefault="00441D8F" w:rsidP="00441D8F">
                                  <w:pPr>
                                    <w:ind w:left="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441D8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Significant reduction in CAP </w:t>
                                  </w:r>
                                  <w:proofErr w:type="spellStart"/>
                                  <w:r w:rsidRPr="00441D8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expndure</w:t>
                                  </w:r>
                                  <w:proofErr w:type="spellEnd"/>
                                  <w:r w:rsidRPr="00441D8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as a % share of total expenditure.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95697D" id="_x0000_s1065" style="position:absolute;left:0;text-align:left;margin-left:14.5pt;margin-top:7.2pt;width:443.1pt;height:18.2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" fillcolor="white [3201]" strokecolor="red" strokeweight="1pt">
                      <v:textbox>
                        <w:txbxContent>
                          <w:p w14:paraId="3764CBF6" w14:textId="72D71C00" w:rsidR="00964319" w:rsidRPr="0037047E" w:rsidRDefault="00441D8F" w:rsidP="00441D8F">
                            <w:pPr>
                              <w:ind w:left="0"/>
                              <w:rPr>
                                <w:sz w:val="15"/>
                                <w:szCs w:val="15"/>
                              </w:rPr>
                            </w:pPr>
                            <w:r w:rsidRPr="00441D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Significant reduction in CAP </w:t>
                            </w:r>
                            <w:proofErr w:type="spellStart"/>
                            <w:r w:rsidRPr="00441D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expndure</w:t>
                            </w:r>
                            <w:proofErr w:type="spellEnd"/>
                            <w:r w:rsidRPr="00441D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as a % share of total expenditure.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3E4A30B" w14:textId="64E69798" w:rsidR="00964319" w:rsidRDefault="00441D8F" w:rsidP="00441D8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+ </w:t>
            </w:r>
          </w:p>
          <w:p w14:paraId="654F9DA8" w14:textId="122DE961" w:rsidR="00964319" w:rsidRDefault="00964319" w:rsidP="00964319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F97DE23" w14:textId="1DBD366B" w:rsidR="00287F48" w:rsidRPr="00287F48" w:rsidRDefault="00287F48" w:rsidP="00287F48">
            <w:pPr>
              <w:spacing w:beforeLines="20" w:before="48" w:afterLines="20" w:after="48"/>
              <w:ind w:left="0"/>
              <w:jc w:val="center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287F48">
              <w:rPr>
                <w:rFonts w:ascii="Garamond" w:hAnsi="Garamond"/>
                <w:b/>
                <w:bCs/>
                <w:sz w:val="16"/>
                <w:szCs w:val="16"/>
              </w:rPr>
              <w:t>TODAY’S PAC</w:t>
            </w:r>
          </w:p>
          <w:p w14:paraId="7657E555" w14:textId="713170AE" w:rsidR="00BA53CA" w:rsidRDefault="009F2121" w:rsidP="00441D8F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43313F05" wp14:editId="5265FAB0">
                      <wp:simplePos x="0" y="0"/>
                      <wp:positionH relativeFrom="column">
                        <wp:posOffset>1765494</wp:posOffset>
                      </wp:positionH>
                      <wp:positionV relativeFrom="paragraph">
                        <wp:posOffset>32434</wp:posOffset>
                      </wp:positionV>
                      <wp:extent cx="4138833" cy="851877"/>
                      <wp:effectExtent l="0" t="0" r="14605" b="12065"/>
                      <wp:wrapNone/>
                      <wp:docPr id="1980458508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38833" cy="85187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1BA0E6" w14:textId="77777777" w:rsidR="00441D8F" w:rsidRDefault="00441D8F" w:rsidP="00441D8F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Deeper focus on:</w:t>
                                  </w:r>
                                </w:p>
                                <w:p w14:paraId="6C7CE231" w14:textId="1014052E" w:rsidR="00441D8F" w:rsidRDefault="00441D8F" w:rsidP="00441D8F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- sustainable and green develop</w:t>
                                  </w:r>
                                  <w:r w:rsidR="002E202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, fight to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climate change</w:t>
                                  </w:r>
                                </w:p>
                                <w:p w14:paraId="1E310419" w14:textId="10387EC5" w:rsidR="00441D8F" w:rsidRDefault="00441D8F" w:rsidP="00441D8F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- foster biodiversity and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non productive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element</w:t>
                                  </w:r>
                                  <w:r w:rsidR="002E202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, </w:t>
                                  </w:r>
                                  <w:proofErr w:type="spellStart"/>
                                  <w:r w:rsidR="002E202D" w:rsidRPr="002E202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preservese</w:t>
                                  </w:r>
                                  <w:proofErr w:type="spellEnd"/>
                                  <w:r w:rsidR="002E202D" w:rsidRPr="002E202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landscapes</w:t>
                                  </w:r>
                                </w:p>
                                <w:p w14:paraId="257C303A" w14:textId="3C63B128" w:rsidR="00441D8F" w:rsidRDefault="00441D8F" w:rsidP="00441D8F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- support generational renewal</w:t>
                                  </w:r>
                                  <w:r w:rsidR="002E202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and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vibrant rural areas </w:t>
                                  </w:r>
                                </w:p>
                                <w:p w14:paraId="4F57ACEE" w14:textId="2852F704" w:rsidR="00441D8F" w:rsidRDefault="00441D8F" w:rsidP="00441D8F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- foster innovation</w:t>
                                  </w:r>
                                </w:p>
                                <w:p w14:paraId="36A1A71A" w14:textId="29E8497B" w:rsidR="00441D8F" w:rsidRPr="00441D8F" w:rsidRDefault="00441D8F" w:rsidP="00441D8F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313F05" id="_x0000_s1066" style="position:absolute;margin-left:139pt;margin-top:2.55pt;width:325.9pt;height:67.1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" fillcolor="white [3201]" strokecolor="red" strokeweight="1pt">
                      <v:textbox>
                        <w:txbxContent>
                          <w:p w14:paraId="2B1BA0E6" w14:textId="77777777" w:rsidR="00441D8F" w:rsidRDefault="00441D8F" w:rsidP="00441D8F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D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eeper focus on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6C7CE231" w14:textId="1014052E" w:rsidR="00441D8F" w:rsidRDefault="00441D8F" w:rsidP="00441D8F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sustainable and green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develop</w:t>
                            </w:r>
                            <w:r w:rsidR="002E202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, fight to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climate change</w:t>
                            </w:r>
                          </w:p>
                          <w:p w14:paraId="1E310419" w14:textId="10387EC5" w:rsidR="00441D8F" w:rsidRDefault="00441D8F" w:rsidP="00441D8F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-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foster biodiversity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and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non productive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element</w:t>
                            </w:r>
                            <w:r w:rsidR="002E202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="002E202D" w:rsidRPr="002E202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preservese</w:t>
                            </w:r>
                            <w:proofErr w:type="spellEnd"/>
                            <w:r w:rsidR="002E202D" w:rsidRPr="002E202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landscapes</w:t>
                            </w:r>
                          </w:p>
                          <w:p w14:paraId="257C303A" w14:textId="3C63B128" w:rsidR="00441D8F" w:rsidRDefault="00441D8F" w:rsidP="00441D8F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support generational renewal</w:t>
                            </w:r>
                            <w:r w:rsidR="002E202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and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vibrant rural areas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4F57ACEE" w14:textId="2852F704" w:rsidR="00441D8F" w:rsidRDefault="00441D8F" w:rsidP="00441D8F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foster innovation</w:t>
                            </w:r>
                          </w:p>
                          <w:p w14:paraId="36A1A71A" w14:textId="29E8497B" w:rsidR="00441D8F" w:rsidRPr="00441D8F" w:rsidRDefault="00441D8F" w:rsidP="00441D8F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2ECF439F" wp14:editId="3EAE39BD">
                      <wp:simplePos x="0" y="0"/>
                      <wp:positionH relativeFrom="column">
                        <wp:posOffset>85188</wp:posOffset>
                      </wp:positionH>
                      <wp:positionV relativeFrom="paragraph">
                        <wp:posOffset>32434</wp:posOffset>
                      </wp:positionV>
                      <wp:extent cx="1359877" cy="851535"/>
                      <wp:effectExtent l="0" t="0" r="12065" b="12065"/>
                      <wp:wrapNone/>
                      <wp:docPr id="1964289522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9877" cy="85153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5E4B37" w14:textId="3B1379E5" w:rsidR="00441D8F" w:rsidRPr="00441D8F" w:rsidRDefault="00441D8F" w:rsidP="00441D8F">
                                  <w:pPr>
                                    <w:ind w:left="0"/>
                                  </w:pPr>
                                  <w:proofErr w:type="spellStart"/>
                                  <w:r w:rsidRPr="00441D8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Strenghtening</w:t>
                                  </w:r>
                                  <w:proofErr w:type="spellEnd"/>
                                  <w:r w:rsidRPr="00441D8F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Decoupling, Cross compliance, degression and rural development policies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CF439F" id="_x0000_s1067" style="position:absolute;margin-left:6.7pt;margin-top:2.55pt;width:107.1pt;height:67.0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" fillcolor="white [3201]" strokecolor="red" strokeweight="1pt">
                      <v:textbox>
                        <w:txbxContent>
                          <w:p w14:paraId="5C5E4B37" w14:textId="3B1379E5" w:rsidR="00441D8F" w:rsidRPr="00441D8F" w:rsidRDefault="00441D8F" w:rsidP="00441D8F">
                            <w:pPr>
                              <w:ind w:left="0"/>
                            </w:pPr>
                            <w:proofErr w:type="spellStart"/>
                            <w:r w:rsidRPr="00441D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Strenghtening</w:t>
                            </w:r>
                            <w:proofErr w:type="spellEnd"/>
                            <w:r w:rsidRPr="00441D8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Decoupling, Cross compliance, degression and rural development policies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B78890C" w14:textId="58F635F0" w:rsidR="00441D8F" w:rsidRDefault="00441D8F" w:rsidP="00441D8F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1E7744C" w14:textId="5C8F32A7" w:rsidR="00441D8F" w:rsidRDefault="00441D8F" w:rsidP="00441D8F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828224" behindDoc="0" locked="0" layoutInCell="1" allowOverlap="1" wp14:anchorId="1D4BE417" wp14:editId="529D52C3">
                  <wp:simplePos x="0" y="0"/>
                  <wp:positionH relativeFrom="column">
                    <wp:posOffset>1488245</wp:posOffset>
                  </wp:positionH>
                  <wp:positionV relativeFrom="paragraph">
                    <wp:posOffset>79375</wp:posOffset>
                  </wp:positionV>
                  <wp:extent cx="196344" cy="207894"/>
                  <wp:effectExtent l="0" t="0" r="0" b="0"/>
                  <wp:wrapNone/>
                  <wp:docPr id="177808234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082342" name="Picture 1778082342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44" cy="207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2F45D04" w14:textId="75E508CF" w:rsidR="00441D8F" w:rsidRDefault="00441D8F" w:rsidP="00441D8F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EF6F3EF" w14:textId="5A8B0BA5" w:rsidR="00441D8F" w:rsidRDefault="00441D8F" w:rsidP="00441D8F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78C0832" w14:textId="799C43FA" w:rsidR="00441D8F" w:rsidRDefault="00441D8F" w:rsidP="00441D8F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7259F8E" w14:textId="1F76F884" w:rsidR="00441D8F" w:rsidRDefault="00441D8F" w:rsidP="00441D8F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64D7425" w14:textId="2927AD56" w:rsidR="002E202D" w:rsidRDefault="009F2121" w:rsidP="00441D8F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012EB77D" wp14:editId="55BDBE1C">
                      <wp:simplePos x="0" y="0"/>
                      <wp:positionH relativeFrom="column">
                        <wp:posOffset>1765494</wp:posOffset>
                      </wp:positionH>
                      <wp:positionV relativeFrom="paragraph">
                        <wp:posOffset>11528</wp:posOffset>
                      </wp:positionV>
                      <wp:extent cx="4138295" cy="2873828"/>
                      <wp:effectExtent l="0" t="0" r="14605" b="9525"/>
                      <wp:wrapNone/>
                      <wp:docPr id="798415132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38295" cy="287382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5F952A" w14:textId="39FF182E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Ensure food and health quality, organic production. </w:t>
                                  </w:r>
                                  <w:r w:rsidRPr="002E202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Helping </w:t>
                                  </w:r>
                                  <w:proofErr w:type="spellStart"/>
                                  <w:r w:rsidRPr="002E202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concumers</w:t>
                                  </w:r>
                                  <w:proofErr w:type="spellEnd"/>
                                  <w:r w:rsidRPr="002E202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’ recognize the full benefits of a sustainable value chain may increase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D</w:t>
                                  </w:r>
                                  <w:r w:rsidRPr="002E202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for high quality products (and accept higher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p</w:t>
                                  </w:r>
                                  <w:r w:rsidRPr="002E202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by doing promotional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cmapaing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giving specific infos on the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produc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and by fighting misuse and imitation of product names:</w:t>
                                  </w:r>
                                </w:p>
                                <w:p w14:paraId="22DD6F6B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DC0D7BC" w14:textId="0C8933C0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Ex.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Geographcial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indications:</w:t>
                                  </w:r>
                                </w:p>
                                <w:p w14:paraId="65A573AF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- Protected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Designeiton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of Origin (PDO = DOP): products produced entirely </w:t>
                                  </w:r>
                                </w:p>
                                <w:p w14:paraId="5A9D6EDA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within a defined geographical area using methods and ingredients from the region</w:t>
                                  </w:r>
                                </w:p>
                                <w:p w14:paraId="5A211572" w14:textId="57964CBF" w:rsidR="002E202D" w:rsidRP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lang w:val="it-IT"/>
                                    </w:rPr>
                                  </w:pPr>
                                  <w:r w:rsidRPr="002E202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lang w:val="it-IT"/>
                                    </w:rPr>
                                    <w:t>(ex. aceto balsamico tr</w:t>
                                  </w:r>
                                  <w:r w:rsidR="009F212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lang w:val="it-IT"/>
                                    </w:rPr>
                                    <w:t>a</w:t>
                                  </w:r>
                                  <w:r w:rsidRPr="002E202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lang w:val="it-IT"/>
                                    </w:rPr>
                                    <w:t xml:space="preserve">dizionale di </w:t>
                                  </w:r>
                                  <w:proofErr w:type="spellStart"/>
                                  <w:r w:rsidRPr="002E202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lang w:val="it-IT"/>
                                    </w:rPr>
                                    <w:t>modena</w:t>
                                  </w:r>
                                  <w:proofErr w:type="spellEnd"/>
                                  <w:r w:rsidRPr="002E202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lang w:val="it-IT"/>
                                    </w:rPr>
                                    <w:t xml:space="preserve">). </w:t>
                                  </w:r>
                                </w:p>
                                <w:p w14:paraId="4240A190" w14:textId="6744F959" w:rsidR="002E202D" w:rsidRPr="002E202D" w:rsidRDefault="002E202D" w:rsidP="002E202D">
                                  <w:pPr>
                                    <w:spacing w:beforeLines="20" w:before="48" w:afterLines="20" w:after="48"/>
                                    <w:ind w:left="144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lang w:val="it-IT"/>
                                    </w:rPr>
                                  </w:pPr>
                                </w:p>
                                <w:p w14:paraId="6EE36A10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Protectical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Geographical indication (PGI = IGP): </w:t>
                                  </w:r>
                                  <w:r w:rsidRPr="00D63C18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food linked by its quality and </w:t>
                                  </w:r>
                                </w:p>
                                <w:p w14:paraId="75B3F6EF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D63C18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reputation t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o</w:t>
                                  </w:r>
                                  <w:r w:rsidRPr="00D63C18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a region in which at least one stage of production, processing or </w:t>
                                  </w:r>
                                </w:p>
                                <w:p w14:paraId="4482E169" w14:textId="39E7339E" w:rsidR="002E202D" w:rsidRP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lang w:val="it-IT"/>
                                    </w:rPr>
                                  </w:pPr>
                                  <w:proofErr w:type="spellStart"/>
                                  <w:r w:rsidRPr="002E202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lang w:val="it-IT"/>
                                    </w:rPr>
                                    <w:t>preparation</w:t>
                                  </w:r>
                                  <w:proofErr w:type="spellEnd"/>
                                  <w:r w:rsidRPr="002E202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lang w:val="it-IT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E202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lang w:val="it-IT"/>
                                    </w:rPr>
                                    <w:t>took</w:t>
                                  </w:r>
                                  <w:proofErr w:type="spellEnd"/>
                                  <w:r w:rsidRPr="002E202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lang w:val="it-IT"/>
                                    </w:rPr>
                                    <w:t xml:space="preserve"> place (Aceto </w:t>
                                  </w:r>
                                  <w:proofErr w:type="spellStart"/>
                                  <w:r w:rsidRPr="002E202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lang w:val="it-IT"/>
                                    </w:rPr>
                                    <w:t>balsmaico</w:t>
                                  </w:r>
                                  <w:proofErr w:type="spellEnd"/>
                                  <w:r w:rsidRPr="002E202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lang w:val="it-IT"/>
                                    </w:rPr>
                                    <w:t xml:space="preserve"> di Modena).</w:t>
                                  </w:r>
                                </w:p>
                                <w:p w14:paraId="37C047BB" w14:textId="5FE63E88" w:rsidR="002E202D" w:rsidRPr="002E202D" w:rsidRDefault="002E202D" w:rsidP="002E202D">
                                  <w:pPr>
                                    <w:spacing w:beforeLines="20" w:before="48" w:afterLines="20" w:after="48"/>
                                    <w:ind w:left="144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lang w:val="it-IT"/>
                                    </w:rPr>
                                  </w:pPr>
                                </w:p>
                                <w:p w14:paraId="6B068AA9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- Traditional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specilaity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guaranteed (TSG): </w:t>
                                  </w:r>
                                  <w:r w:rsidRPr="00D63C18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highlights traditional character, either in </w:t>
                                  </w:r>
                                </w:p>
                                <w:p w14:paraId="7769A2BA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D63C18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the composition or means of production (</w:t>
                                  </w:r>
                                  <w:proofErr w:type="spellStart"/>
                                  <w:r w:rsidRPr="00D63C18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e.g.Pizza</w:t>
                                  </w:r>
                                  <w:proofErr w:type="spellEnd"/>
                                  <w:r w:rsidRPr="00D63C18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Napoletana TSG baked in </w:t>
                                  </w:r>
                                </w:p>
                                <w:p w14:paraId="6CD69113" w14:textId="2A94B009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D63C18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wood-fired ovens using a traditional Neapolitan recipe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 w:rsidRPr="002E202D">
                                    <w:rPr>
                                      <w:rFonts w:ascii="Garamond" w:hAnsi="Garamond"/>
                                      <w:noProof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  <w:p w14:paraId="6DFC592A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E887C83" w14:textId="0E34EB19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 w:rsidRPr="00D63C18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There is a special European logo for organically produced products </w:t>
                                  </w:r>
                                </w:p>
                                <w:p w14:paraId="551D9C1C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144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84CDCAB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57339B3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FD6C357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693D029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0B18DD2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DD05116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C124273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2A12B24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C1146B8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D1F1D1F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BB06917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FCD8034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DF4787C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53C54E5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B009997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7F5816D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D262304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7CC65C0" w14:textId="77777777" w:rsid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7CBC3D2" w14:textId="77777777" w:rsidR="002E202D" w:rsidRPr="002E202D" w:rsidRDefault="002E202D" w:rsidP="002E202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2EB77D" id="_x0000_s1068" style="position:absolute;margin-left:139pt;margin-top:.9pt;width:325.85pt;height:226.3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" fillcolor="white [3201]" strokecolor="red" strokeweight="1pt">
                      <v:textbox>
                        <w:txbxContent>
                          <w:p w14:paraId="7B5F952A" w14:textId="39FF182E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nsure food and health quality, organic production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2E202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Helping </w:t>
                            </w:r>
                            <w:proofErr w:type="spellStart"/>
                            <w:r w:rsidRPr="002E202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concumers</w:t>
                            </w:r>
                            <w:proofErr w:type="spellEnd"/>
                            <w:r w:rsidRPr="002E202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’ recognize the full benefits of a sustainable value chain may increase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D</w:t>
                            </w:r>
                            <w:r w:rsidRPr="002E202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for high quality products (and accept higher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</w:t>
                            </w:r>
                            <w:r w:rsidRPr="002E202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by doing promotional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cmapaing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giving specific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infos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on the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produc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and by fighting misuse and imitation of product names:</w:t>
                            </w:r>
                          </w:p>
                          <w:p w14:paraId="22DD6F6B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DC0D7BC" w14:textId="0C8933C0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Ex.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Geographcial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indications:</w:t>
                            </w:r>
                          </w:p>
                          <w:p w14:paraId="65A573AF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- Protected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Designeiton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of Origin (PDO = DOP): products produced entirely </w:t>
                            </w:r>
                          </w:p>
                          <w:p w14:paraId="5A9D6EDA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within a defined geographical area using methods and ingredients from the region</w:t>
                            </w:r>
                          </w:p>
                          <w:p w14:paraId="5A211572" w14:textId="57964CBF" w:rsidR="002E202D" w:rsidRP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  <w:r w:rsidRPr="002E202D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(ex. aceto balsamico tr</w:t>
                            </w:r>
                            <w:r w:rsidR="009F2121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a</w:t>
                            </w:r>
                            <w:r w:rsidRPr="002E202D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dizionale di </w:t>
                            </w:r>
                            <w:proofErr w:type="spellStart"/>
                            <w:r w:rsidRPr="002E202D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modena</w:t>
                            </w:r>
                            <w:proofErr w:type="spellEnd"/>
                            <w:r w:rsidRPr="002E202D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). </w:t>
                            </w:r>
                          </w:p>
                          <w:p w14:paraId="4240A190" w14:textId="6744F959" w:rsidR="002E202D" w:rsidRPr="002E202D" w:rsidRDefault="002E202D" w:rsidP="002E202D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6EE36A10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Protectical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Geographical indication (PGI = IGP): </w:t>
                            </w:r>
                            <w:r w:rsidRPr="00D63C1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food linked by its quality and </w:t>
                            </w:r>
                          </w:p>
                          <w:p w14:paraId="75B3F6EF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D63C1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reputation t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o</w:t>
                            </w:r>
                            <w:r w:rsidRPr="00D63C1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 region in which at least one stage of production, processing or </w:t>
                            </w:r>
                          </w:p>
                          <w:p w14:paraId="4482E169" w14:textId="39E7339E" w:rsidR="002E202D" w:rsidRP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  <w:proofErr w:type="spellStart"/>
                            <w:r w:rsidRPr="002E202D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preparation</w:t>
                            </w:r>
                            <w:proofErr w:type="spellEnd"/>
                            <w:r w:rsidRPr="002E202D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2E202D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took</w:t>
                            </w:r>
                            <w:proofErr w:type="spellEnd"/>
                            <w:r w:rsidRPr="002E202D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place (Aceto </w:t>
                            </w:r>
                            <w:proofErr w:type="spellStart"/>
                            <w:r w:rsidRPr="002E202D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balsmaico</w:t>
                            </w:r>
                            <w:proofErr w:type="spellEnd"/>
                            <w:r w:rsidRPr="002E202D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di Modena).</w:t>
                            </w:r>
                          </w:p>
                          <w:p w14:paraId="37C047BB" w14:textId="5FE63E88" w:rsidR="002E202D" w:rsidRPr="002E202D" w:rsidRDefault="002E202D" w:rsidP="002E202D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6B068AA9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- Traditional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specilaity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guaranteed (TSG): </w:t>
                            </w:r>
                            <w:r w:rsidRPr="00D63C1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highlights traditional character, either in </w:t>
                            </w:r>
                          </w:p>
                          <w:p w14:paraId="7769A2BA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D63C1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the composition or means of production (</w:t>
                            </w:r>
                            <w:proofErr w:type="spellStart"/>
                            <w:r w:rsidRPr="00D63C1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e.g.Pizza</w:t>
                            </w:r>
                            <w:proofErr w:type="spellEnd"/>
                            <w:r w:rsidRPr="00D63C1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Napoletana TSG baked in </w:t>
                            </w:r>
                          </w:p>
                          <w:p w14:paraId="6CD69113" w14:textId="2A94B009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noProof/>
                                <w:sz w:val="16"/>
                                <w:szCs w:val="16"/>
                              </w:rPr>
                            </w:pPr>
                            <w:r w:rsidRPr="00D63C1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wood-fired ovens using a traditional Neapolitan recipe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)</w:t>
                            </w:r>
                            <w:r w:rsidRPr="002E202D">
                              <w:rPr>
                                <w:rFonts w:ascii="Garamond" w:hAnsi="Garamond"/>
                                <w:noProof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6DFC592A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E887C83" w14:textId="0E34EB19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Pr="00D63C1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There is a special European logo for organically produced products </w:t>
                            </w:r>
                          </w:p>
                          <w:p w14:paraId="551D9C1C" w14:textId="77777777" w:rsidR="002E202D" w:rsidRDefault="002E202D" w:rsidP="002E202D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684CDCAB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57339B3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FD6C357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6693D029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0B18DD2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DD05116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C124273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2A12B24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3C1146B8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1D1F1D1F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BB06917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0FCD8034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1DF4787C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53C54E5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6B009997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7F5816D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D262304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7CC65C0" w14:textId="77777777" w:rsid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7CBC3D2" w14:textId="77777777" w:rsidR="002E202D" w:rsidRPr="002E202D" w:rsidRDefault="002E202D" w:rsidP="002E202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832320" behindDoc="0" locked="0" layoutInCell="1" allowOverlap="1" wp14:anchorId="25BACAF2" wp14:editId="6BDFCDC2">
                  <wp:simplePos x="0" y="0"/>
                  <wp:positionH relativeFrom="column">
                    <wp:posOffset>1495084</wp:posOffset>
                  </wp:positionH>
                  <wp:positionV relativeFrom="paragraph">
                    <wp:posOffset>54855</wp:posOffset>
                  </wp:positionV>
                  <wp:extent cx="196344" cy="207894"/>
                  <wp:effectExtent l="0" t="0" r="0" b="0"/>
                  <wp:wrapNone/>
                  <wp:docPr id="1203825353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082342" name="Picture 1778082342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44" cy="207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46FD7EB" w14:textId="027F249A" w:rsidR="002E202D" w:rsidRDefault="002E202D" w:rsidP="00441D8F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68175D40" w14:textId="5D7A7B36" w:rsidR="002E202D" w:rsidRDefault="002E202D" w:rsidP="00441D8F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7D8037E" w14:textId="32996896" w:rsidR="00441D8F" w:rsidRDefault="00441D8F" w:rsidP="00441D8F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69D61A8" w14:textId="2731478A" w:rsidR="00B5359F" w:rsidRDefault="00B5359F" w:rsidP="00441D8F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4CB328E" w14:textId="2371D8FE" w:rsidR="00BA53CA" w:rsidRDefault="009F2121" w:rsidP="00BA53C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838464" behindDoc="1" locked="0" layoutInCell="1" allowOverlap="1" wp14:anchorId="6B4BE548" wp14:editId="59685F23">
                  <wp:simplePos x="0" y="0"/>
                  <wp:positionH relativeFrom="column">
                    <wp:posOffset>5483225</wp:posOffset>
                  </wp:positionH>
                  <wp:positionV relativeFrom="paragraph">
                    <wp:posOffset>111760</wp:posOffset>
                  </wp:positionV>
                  <wp:extent cx="288925" cy="363220"/>
                  <wp:effectExtent l="0" t="0" r="3175" b="5080"/>
                  <wp:wrapTight wrapText="bothSides">
                    <wp:wrapPolygon edited="0">
                      <wp:start x="0" y="0"/>
                      <wp:lineTo x="0" y="21147"/>
                      <wp:lineTo x="20888" y="21147"/>
                      <wp:lineTo x="20888" y="0"/>
                      <wp:lineTo x="0" y="0"/>
                    </wp:wrapPolygon>
                  </wp:wrapTight>
                  <wp:docPr id="1693806751" name="Picture 1693806751" descr="A red and yellow seal with stars and a blue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481190" name="Picture 1155481190" descr="A red and yellow seal with stars and a blue circle&#10;&#10;Description automatically generated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8" t="3406" r="12403" b="48867"/>
                          <a:stretch/>
                        </pic:blipFill>
                        <pic:spPr bwMode="auto">
                          <a:xfrm>
                            <a:off x="0" y="0"/>
                            <a:ext cx="288925" cy="363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2C3993A" w14:textId="6472CEBB" w:rsidR="002E202D" w:rsidRDefault="002E202D" w:rsidP="00BA53C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F041F73" w14:textId="1339DAA0" w:rsidR="002E202D" w:rsidRDefault="002E202D" w:rsidP="00BA53C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5DF9A6D" w14:textId="35FD3339" w:rsidR="002E202D" w:rsidRDefault="002E202D" w:rsidP="00BA53C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B98750C" w14:textId="2A496D61" w:rsidR="002E202D" w:rsidRDefault="002E202D" w:rsidP="00BA53C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FD5DE0B" w14:textId="2D84E0CD" w:rsidR="002E202D" w:rsidRDefault="002E202D" w:rsidP="00BA53C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836416" behindDoc="0" locked="0" layoutInCell="1" allowOverlap="1" wp14:anchorId="0C4B73C6" wp14:editId="24341336">
                  <wp:simplePos x="0" y="0"/>
                  <wp:positionH relativeFrom="column">
                    <wp:posOffset>5456750</wp:posOffset>
                  </wp:positionH>
                  <wp:positionV relativeFrom="paragraph">
                    <wp:posOffset>38100</wp:posOffset>
                  </wp:positionV>
                  <wp:extent cx="334444" cy="390056"/>
                  <wp:effectExtent l="0" t="0" r="0" b="3810"/>
                  <wp:wrapNone/>
                  <wp:docPr id="1155481190" name="Picture 1155481190" descr="A red and yellow seal with stars and a blue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481190" name="Picture 1155481190" descr="A red and yellow seal with stars and a blue circle&#10;&#10;Description automatically generated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050" r="4553"/>
                          <a:stretch/>
                        </pic:blipFill>
                        <pic:spPr bwMode="auto">
                          <a:xfrm>
                            <a:off x="0" y="0"/>
                            <a:ext cx="334444" cy="390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DA622B2" w14:textId="6E6D9DD6" w:rsidR="002E202D" w:rsidRDefault="002E202D" w:rsidP="00BA53C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47A148F" w14:textId="13C4A4CB" w:rsidR="002E202D" w:rsidRDefault="002E202D" w:rsidP="00BA53C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E1CD22C" w14:textId="132C0C2F" w:rsidR="002E202D" w:rsidRDefault="009F2121" w:rsidP="00BA53C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839488" behindDoc="0" locked="0" layoutInCell="1" allowOverlap="1" wp14:anchorId="4C50F5C1" wp14:editId="68B28535">
                  <wp:simplePos x="0" y="0"/>
                  <wp:positionH relativeFrom="column">
                    <wp:posOffset>5463540</wp:posOffset>
                  </wp:positionH>
                  <wp:positionV relativeFrom="paragraph">
                    <wp:posOffset>126170</wp:posOffset>
                  </wp:positionV>
                  <wp:extent cx="332740" cy="389255"/>
                  <wp:effectExtent l="0" t="0" r="0" b="4445"/>
                  <wp:wrapNone/>
                  <wp:docPr id="1782747594" name="Picture 1782747594" descr="A black and white text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747594" name="Picture 1782747594" descr="A black and white text on a white background&#10;&#10;Description automatically generated"/>
                          <pic:cNvPicPr/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63" t="5165" r="76915" b="55148"/>
                          <a:stretch/>
                        </pic:blipFill>
                        <pic:spPr bwMode="auto">
                          <a:xfrm>
                            <a:off x="0" y="0"/>
                            <a:ext cx="332740" cy="389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2142CB4" w14:textId="39DA9FAA" w:rsidR="002E202D" w:rsidRDefault="002E202D" w:rsidP="00BA53C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C8AF818" w14:textId="3F8CF946" w:rsidR="002E202D" w:rsidRDefault="002E202D" w:rsidP="00BA53C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178009A" w14:textId="7AA5BCA6" w:rsidR="002E202D" w:rsidRDefault="002E202D" w:rsidP="002E202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604E1727" w14:textId="72B77AE1" w:rsidR="002E202D" w:rsidRDefault="009F2121" w:rsidP="002E202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840512" behindDoc="0" locked="0" layoutInCell="1" allowOverlap="1" wp14:anchorId="01CCE03B" wp14:editId="76C46DBB">
                  <wp:simplePos x="0" y="0"/>
                  <wp:positionH relativeFrom="column">
                    <wp:posOffset>5448935</wp:posOffset>
                  </wp:positionH>
                  <wp:positionV relativeFrom="paragraph">
                    <wp:posOffset>89975</wp:posOffset>
                  </wp:positionV>
                  <wp:extent cx="364490" cy="254000"/>
                  <wp:effectExtent l="0" t="0" r="3810" b="0"/>
                  <wp:wrapNone/>
                  <wp:docPr id="396153787" name="Picture 396153787" descr="A black and white text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153787" name="Picture 396153787" descr="A black and white text on a white background&#10;&#10;Description automatically generated"/>
                          <pic:cNvPicPr/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88" t="59836" r="73897" b="5723"/>
                          <a:stretch/>
                        </pic:blipFill>
                        <pic:spPr bwMode="auto">
                          <a:xfrm>
                            <a:off x="0" y="0"/>
                            <a:ext cx="364490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D7D6F54" w14:textId="0FB6CBDC" w:rsidR="002E202D" w:rsidRDefault="002E202D" w:rsidP="002E202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6FFF0033" w14:textId="77777777" w:rsidR="002E202D" w:rsidRDefault="002E202D" w:rsidP="002E202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D4DDB7F" w14:textId="77777777" w:rsidR="002E202D" w:rsidRDefault="002E202D" w:rsidP="002E202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F4B4309" w14:textId="38127374" w:rsidR="002E202D" w:rsidRDefault="002E202D" w:rsidP="002E202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2E202D">
              <w:rPr>
                <w:rFonts w:ascii="Garamond" w:hAnsi="Garamond"/>
                <w:sz w:val="16"/>
                <w:szCs w:val="16"/>
              </w:rPr>
              <w:t xml:space="preserve">Still: </w:t>
            </w:r>
            <w:proofErr w:type="spellStart"/>
            <w:r w:rsidRPr="002E202D">
              <w:rPr>
                <w:rFonts w:ascii="Garamond" w:hAnsi="Garamond"/>
                <w:sz w:val="16"/>
                <w:szCs w:val="16"/>
              </w:rPr>
              <w:t>bix</w:t>
            </w:r>
            <w:proofErr w:type="spellEnd"/>
            <w:r w:rsidRPr="002E202D">
              <w:rPr>
                <w:rFonts w:ascii="Garamond" w:hAnsi="Garamond"/>
                <w:sz w:val="16"/>
                <w:szCs w:val="16"/>
              </w:rPr>
              <w:t xml:space="preserve"> expenditure in Eu budget = developing nations do not approve this approach</w:t>
            </w:r>
          </w:p>
          <w:p w14:paraId="16FB08DB" w14:textId="003CCFF9" w:rsidR="00A24B78" w:rsidRPr="00F200A1" w:rsidRDefault="00A24B78" w:rsidP="00BA70E6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</w:tc>
      </w:tr>
    </w:tbl>
    <w:p w14:paraId="150EBBAB" w14:textId="32B45461" w:rsidR="004F03F5" w:rsidRPr="004F03F5" w:rsidRDefault="004F03F5" w:rsidP="00EB540E">
      <w:pPr>
        <w:spacing w:before="48" w:after="48"/>
        <w:ind w:left="0"/>
      </w:pPr>
    </w:p>
    <w:sectPr w:rsidR="004F03F5" w:rsidRPr="004F03F5" w:rsidSect="00CA3090">
      <w:pgSz w:w="12240" w:h="15840" w:code="1"/>
      <w:pgMar w:top="432" w:right="432" w:bottom="288" w:left="4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5750E" w14:textId="77777777" w:rsidR="00906F7F" w:rsidRDefault="00906F7F" w:rsidP="00F316AD">
      <w:pPr>
        <w:spacing w:before="48" w:after="48"/>
      </w:pPr>
      <w:r>
        <w:separator/>
      </w:r>
    </w:p>
  </w:endnote>
  <w:endnote w:type="continuationSeparator" w:id="0">
    <w:p w14:paraId="74E92A37" w14:textId="77777777" w:rsidR="00906F7F" w:rsidRDefault="00906F7F" w:rsidP="00F316AD">
      <w:pPr>
        <w:spacing w:before="48" w:after="48"/>
      </w:pPr>
      <w:r>
        <w:continuationSeparator/>
      </w:r>
    </w:p>
  </w:endnote>
  <w:endnote w:type="continuationNotice" w:id="1">
    <w:p w14:paraId="5EFF1237" w14:textId="77777777" w:rsidR="00906F7F" w:rsidRDefault="00906F7F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AA61F" w14:textId="77777777" w:rsidR="00906F7F" w:rsidRDefault="00906F7F" w:rsidP="00F316AD">
      <w:pPr>
        <w:spacing w:before="48" w:after="48"/>
      </w:pPr>
      <w:r>
        <w:separator/>
      </w:r>
    </w:p>
  </w:footnote>
  <w:footnote w:type="continuationSeparator" w:id="0">
    <w:p w14:paraId="33A528C3" w14:textId="77777777" w:rsidR="00906F7F" w:rsidRDefault="00906F7F" w:rsidP="00F316AD">
      <w:pPr>
        <w:spacing w:before="48" w:after="48"/>
      </w:pPr>
      <w:r>
        <w:continuationSeparator/>
      </w:r>
    </w:p>
  </w:footnote>
  <w:footnote w:type="continuationNotice" w:id="1">
    <w:p w14:paraId="0B89544D" w14:textId="77777777" w:rsidR="00906F7F" w:rsidRDefault="00906F7F">
      <w:pPr>
        <w:spacing w:before="48" w:after="48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596F"/>
    <w:multiLevelType w:val="multilevel"/>
    <w:tmpl w:val="9FE4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E13D75"/>
    <w:multiLevelType w:val="multilevel"/>
    <w:tmpl w:val="CDD0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BD2ED4"/>
    <w:multiLevelType w:val="multilevel"/>
    <w:tmpl w:val="64384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73BB9"/>
    <w:multiLevelType w:val="multilevel"/>
    <w:tmpl w:val="B7EE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F232DC"/>
    <w:multiLevelType w:val="multilevel"/>
    <w:tmpl w:val="D638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3F462B"/>
    <w:multiLevelType w:val="multilevel"/>
    <w:tmpl w:val="35C6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777819"/>
    <w:multiLevelType w:val="multilevel"/>
    <w:tmpl w:val="3578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B3E6D"/>
    <w:multiLevelType w:val="multilevel"/>
    <w:tmpl w:val="484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D23B23"/>
    <w:multiLevelType w:val="multilevel"/>
    <w:tmpl w:val="F100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287096"/>
    <w:multiLevelType w:val="multilevel"/>
    <w:tmpl w:val="0BE6B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054FE7"/>
    <w:multiLevelType w:val="multilevel"/>
    <w:tmpl w:val="0AC8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495DDA"/>
    <w:multiLevelType w:val="multilevel"/>
    <w:tmpl w:val="6884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237306B"/>
    <w:multiLevelType w:val="multilevel"/>
    <w:tmpl w:val="8046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671253"/>
    <w:multiLevelType w:val="multilevel"/>
    <w:tmpl w:val="503E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2907B3"/>
    <w:multiLevelType w:val="multilevel"/>
    <w:tmpl w:val="0EA4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147B5F"/>
    <w:multiLevelType w:val="multilevel"/>
    <w:tmpl w:val="9668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5A0308"/>
    <w:multiLevelType w:val="multilevel"/>
    <w:tmpl w:val="DCBEE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19"/>
  </w:num>
  <w:num w:numId="2" w16cid:durableId="422535719">
    <w:abstractNumId w:val="3"/>
  </w:num>
  <w:num w:numId="3" w16cid:durableId="1810049275">
    <w:abstractNumId w:val="14"/>
  </w:num>
  <w:num w:numId="4" w16cid:durableId="253130978">
    <w:abstractNumId w:val="6"/>
  </w:num>
  <w:num w:numId="5" w16cid:durableId="467475297">
    <w:abstractNumId w:val="8"/>
  </w:num>
  <w:num w:numId="6" w16cid:durableId="435104900">
    <w:abstractNumId w:val="12"/>
  </w:num>
  <w:num w:numId="7" w16cid:durableId="2038382431">
    <w:abstractNumId w:val="18"/>
  </w:num>
  <w:num w:numId="8" w16cid:durableId="242684558">
    <w:abstractNumId w:val="17"/>
  </w:num>
  <w:num w:numId="9" w16cid:durableId="1877812783">
    <w:abstractNumId w:val="1"/>
  </w:num>
  <w:num w:numId="10" w16cid:durableId="1459303366">
    <w:abstractNumId w:val="7"/>
  </w:num>
  <w:num w:numId="11" w16cid:durableId="1882009062">
    <w:abstractNumId w:val="15"/>
  </w:num>
  <w:num w:numId="12" w16cid:durableId="1530216464">
    <w:abstractNumId w:val="11"/>
  </w:num>
  <w:num w:numId="13" w16cid:durableId="126242968">
    <w:abstractNumId w:val="9"/>
  </w:num>
  <w:num w:numId="14" w16cid:durableId="747045163">
    <w:abstractNumId w:val="0"/>
  </w:num>
  <w:num w:numId="15" w16cid:durableId="833256795">
    <w:abstractNumId w:val="10"/>
  </w:num>
  <w:num w:numId="16" w16cid:durableId="918053535">
    <w:abstractNumId w:val="13"/>
  </w:num>
  <w:num w:numId="17" w16cid:durableId="1458255736">
    <w:abstractNumId w:val="16"/>
  </w:num>
  <w:num w:numId="18" w16cid:durableId="2009483063">
    <w:abstractNumId w:val="2"/>
  </w:num>
  <w:num w:numId="19" w16cid:durableId="466553003">
    <w:abstractNumId w:val="5"/>
  </w:num>
  <w:num w:numId="20" w16cid:durableId="186601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removePersonalInformation/>
  <w:removeDateAndTime/>
  <w:hideSpellingErrors/>
  <w:hideGrammaticalError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AB5"/>
    <w:rsid w:val="00000AEC"/>
    <w:rsid w:val="0002353C"/>
    <w:rsid w:val="000238CE"/>
    <w:rsid w:val="000453C1"/>
    <w:rsid w:val="00064602"/>
    <w:rsid w:val="00065553"/>
    <w:rsid w:val="000A21E5"/>
    <w:rsid w:val="000C1A79"/>
    <w:rsid w:val="000D6889"/>
    <w:rsid w:val="000D7331"/>
    <w:rsid w:val="000E1D44"/>
    <w:rsid w:val="00127425"/>
    <w:rsid w:val="00137C2D"/>
    <w:rsid w:val="00144BBE"/>
    <w:rsid w:val="0015252B"/>
    <w:rsid w:val="0016696C"/>
    <w:rsid w:val="00186FDF"/>
    <w:rsid w:val="00194350"/>
    <w:rsid w:val="001A4DBF"/>
    <w:rsid w:val="001B744B"/>
    <w:rsid w:val="001C4A17"/>
    <w:rsid w:val="001C6E36"/>
    <w:rsid w:val="0020696E"/>
    <w:rsid w:val="00210701"/>
    <w:rsid w:val="00214991"/>
    <w:rsid w:val="00227F11"/>
    <w:rsid w:val="002356A2"/>
    <w:rsid w:val="00260B1C"/>
    <w:rsid w:val="00271A16"/>
    <w:rsid w:val="002745A5"/>
    <w:rsid w:val="00280DBB"/>
    <w:rsid w:val="00287F48"/>
    <w:rsid w:val="00294052"/>
    <w:rsid w:val="0029770D"/>
    <w:rsid w:val="002A6308"/>
    <w:rsid w:val="002C3014"/>
    <w:rsid w:val="002C72CA"/>
    <w:rsid w:val="002D12DA"/>
    <w:rsid w:val="002D63F6"/>
    <w:rsid w:val="002E202D"/>
    <w:rsid w:val="003019B2"/>
    <w:rsid w:val="00311FD2"/>
    <w:rsid w:val="003220F2"/>
    <w:rsid w:val="003242E5"/>
    <w:rsid w:val="0033248B"/>
    <w:rsid w:val="003334FA"/>
    <w:rsid w:val="00343D29"/>
    <w:rsid w:val="0034688D"/>
    <w:rsid w:val="0035085C"/>
    <w:rsid w:val="00356E54"/>
    <w:rsid w:val="00366C2A"/>
    <w:rsid w:val="0037047E"/>
    <w:rsid w:val="003A08F7"/>
    <w:rsid w:val="003A4ADA"/>
    <w:rsid w:val="003E7565"/>
    <w:rsid w:val="003F2D42"/>
    <w:rsid w:val="0040233B"/>
    <w:rsid w:val="00406AA5"/>
    <w:rsid w:val="00441D8F"/>
    <w:rsid w:val="00446803"/>
    <w:rsid w:val="00471FD0"/>
    <w:rsid w:val="004741B0"/>
    <w:rsid w:val="00481994"/>
    <w:rsid w:val="004B5F10"/>
    <w:rsid w:val="004D3A4C"/>
    <w:rsid w:val="004D48FF"/>
    <w:rsid w:val="004E6F1D"/>
    <w:rsid w:val="004F03F5"/>
    <w:rsid w:val="004F531F"/>
    <w:rsid w:val="0050529C"/>
    <w:rsid w:val="00511A6E"/>
    <w:rsid w:val="005311AE"/>
    <w:rsid w:val="005630CF"/>
    <w:rsid w:val="0057534A"/>
    <w:rsid w:val="00576F90"/>
    <w:rsid w:val="005A4E77"/>
    <w:rsid w:val="005C0BE7"/>
    <w:rsid w:val="005E4B65"/>
    <w:rsid w:val="005F7F79"/>
    <w:rsid w:val="00605A5B"/>
    <w:rsid w:val="00611CD0"/>
    <w:rsid w:val="00627A7B"/>
    <w:rsid w:val="006315EE"/>
    <w:rsid w:val="00647EE2"/>
    <w:rsid w:val="006739BE"/>
    <w:rsid w:val="006846CD"/>
    <w:rsid w:val="00692B82"/>
    <w:rsid w:val="006C60E6"/>
    <w:rsid w:val="006E5801"/>
    <w:rsid w:val="006E70D3"/>
    <w:rsid w:val="006F13AA"/>
    <w:rsid w:val="007127A0"/>
    <w:rsid w:val="00720BD6"/>
    <w:rsid w:val="007258A6"/>
    <w:rsid w:val="007302D3"/>
    <w:rsid w:val="00742A54"/>
    <w:rsid w:val="00794F72"/>
    <w:rsid w:val="007A3D57"/>
    <w:rsid w:val="007B0F94"/>
    <w:rsid w:val="007B3957"/>
    <w:rsid w:val="007D6ECE"/>
    <w:rsid w:val="007F5481"/>
    <w:rsid w:val="008007A8"/>
    <w:rsid w:val="0084513D"/>
    <w:rsid w:val="0084569D"/>
    <w:rsid w:val="0084757D"/>
    <w:rsid w:val="00850700"/>
    <w:rsid w:val="00851E41"/>
    <w:rsid w:val="00852412"/>
    <w:rsid w:val="00862C33"/>
    <w:rsid w:val="00872A76"/>
    <w:rsid w:val="008A01CE"/>
    <w:rsid w:val="008C5144"/>
    <w:rsid w:val="008D0091"/>
    <w:rsid w:val="008D2E29"/>
    <w:rsid w:val="008D57AB"/>
    <w:rsid w:val="00906F7F"/>
    <w:rsid w:val="009079F3"/>
    <w:rsid w:val="00911C27"/>
    <w:rsid w:val="00921952"/>
    <w:rsid w:val="00927425"/>
    <w:rsid w:val="00940F7C"/>
    <w:rsid w:val="009538EE"/>
    <w:rsid w:val="00964319"/>
    <w:rsid w:val="009A7E48"/>
    <w:rsid w:val="009C0059"/>
    <w:rsid w:val="009C0C11"/>
    <w:rsid w:val="009D1B58"/>
    <w:rsid w:val="009F2121"/>
    <w:rsid w:val="009F6F67"/>
    <w:rsid w:val="00A005D6"/>
    <w:rsid w:val="00A03035"/>
    <w:rsid w:val="00A05F52"/>
    <w:rsid w:val="00A107D9"/>
    <w:rsid w:val="00A10C09"/>
    <w:rsid w:val="00A134EE"/>
    <w:rsid w:val="00A23870"/>
    <w:rsid w:val="00A24B78"/>
    <w:rsid w:val="00A31F31"/>
    <w:rsid w:val="00A63F8D"/>
    <w:rsid w:val="00A73DEB"/>
    <w:rsid w:val="00A76A25"/>
    <w:rsid w:val="00A77921"/>
    <w:rsid w:val="00AA0914"/>
    <w:rsid w:val="00AA3EF7"/>
    <w:rsid w:val="00AC0430"/>
    <w:rsid w:val="00AF1546"/>
    <w:rsid w:val="00B36DEA"/>
    <w:rsid w:val="00B471FA"/>
    <w:rsid w:val="00B5359F"/>
    <w:rsid w:val="00B575FB"/>
    <w:rsid w:val="00BA53CA"/>
    <w:rsid w:val="00BA70E6"/>
    <w:rsid w:val="00BB70EA"/>
    <w:rsid w:val="00BF4C4A"/>
    <w:rsid w:val="00BF7B29"/>
    <w:rsid w:val="00C064CA"/>
    <w:rsid w:val="00C1095A"/>
    <w:rsid w:val="00C36587"/>
    <w:rsid w:val="00C55791"/>
    <w:rsid w:val="00C55A77"/>
    <w:rsid w:val="00C55D85"/>
    <w:rsid w:val="00C77211"/>
    <w:rsid w:val="00CA06D8"/>
    <w:rsid w:val="00CA2273"/>
    <w:rsid w:val="00CA3090"/>
    <w:rsid w:val="00CC10B5"/>
    <w:rsid w:val="00CD008D"/>
    <w:rsid w:val="00CD50FD"/>
    <w:rsid w:val="00CD7F27"/>
    <w:rsid w:val="00CE2B1B"/>
    <w:rsid w:val="00CE4EAB"/>
    <w:rsid w:val="00CE7496"/>
    <w:rsid w:val="00CF1FD7"/>
    <w:rsid w:val="00D05DEF"/>
    <w:rsid w:val="00D255E1"/>
    <w:rsid w:val="00D365FA"/>
    <w:rsid w:val="00D47124"/>
    <w:rsid w:val="00D53ACA"/>
    <w:rsid w:val="00D54AB5"/>
    <w:rsid w:val="00D62C80"/>
    <w:rsid w:val="00D63C18"/>
    <w:rsid w:val="00D834F0"/>
    <w:rsid w:val="00D94996"/>
    <w:rsid w:val="00DC715A"/>
    <w:rsid w:val="00DD5D7B"/>
    <w:rsid w:val="00DE7CC5"/>
    <w:rsid w:val="00E05A8E"/>
    <w:rsid w:val="00E10F01"/>
    <w:rsid w:val="00E11608"/>
    <w:rsid w:val="00E23D7B"/>
    <w:rsid w:val="00E319DA"/>
    <w:rsid w:val="00E61BAC"/>
    <w:rsid w:val="00E842E3"/>
    <w:rsid w:val="00EB3739"/>
    <w:rsid w:val="00EB540E"/>
    <w:rsid w:val="00EB7056"/>
    <w:rsid w:val="00ED41F3"/>
    <w:rsid w:val="00EE2991"/>
    <w:rsid w:val="00EE2BDB"/>
    <w:rsid w:val="00F012B4"/>
    <w:rsid w:val="00F12C4D"/>
    <w:rsid w:val="00F166AB"/>
    <w:rsid w:val="00F200A1"/>
    <w:rsid w:val="00F316AD"/>
    <w:rsid w:val="00F407B0"/>
    <w:rsid w:val="00F42EBA"/>
    <w:rsid w:val="00F4501B"/>
    <w:rsid w:val="00F4615D"/>
    <w:rsid w:val="00F62AB7"/>
    <w:rsid w:val="00F65A1D"/>
    <w:rsid w:val="00F71DD0"/>
    <w:rsid w:val="00F7416C"/>
    <w:rsid w:val="00F75B16"/>
    <w:rsid w:val="00F878CD"/>
    <w:rsid w:val="00F91E10"/>
    <w:rsid w:val="00FB34EE"/>
    <w:rsid w:val="00FC78EE"/>
    <w:rsid w:val="00FD2888"/>
    <w:rsid w:val="00FD637C"/>
    <w:rsid w:val="00FF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6F91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ind w:left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contentstandard">
    <w:name w:val="contentstandard"/>
    <w:basedOn w:val="Normal"/>
    <w:rsid w:val="004E6F1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4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2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8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4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9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5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6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4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0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1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1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6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9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77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2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5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6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13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45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6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8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4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1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7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2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8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1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16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6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12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3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25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5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0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82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1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5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6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57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5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8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2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7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4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4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0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63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2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22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6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37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0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82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5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61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4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05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3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7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5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08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05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4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9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8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13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28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4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01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10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84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2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5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8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7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8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8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7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4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92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8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76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2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80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7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64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82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9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34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8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2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69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93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customXml" Target="ink/ink5.xml"/><Relationship Id="rId34" Type="http://schemas.openxmlformats.org/officeDocument/2006/relationships/image" Target="media/image16.png"/><Relationship Id="rId7" Type="http://schemas.openxmlformats.org/officeDocument/2006/relationships/webSettings" Target="webSettings.xml"/><Relationship Id="rId17" Type="http://schemas.openxmlformats.org/officeDocument/2006/relationships/customXml" Target="ink/ink3.xml"/><Relationship Id="rId25" Type="http://schemas.openxmlformats.org/officeDocument/2006/relationships/customXml" Target="ink/ink7.xml"/><Relationship Id="rId33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24" Type="http://schemas.openxmlformats.org/officeDocument/2006/relationships/image" Target="media/image9.png"/><Relationship Id="rId32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customXml" Target="ink/ink2.xml"/><Relationship Id="rId23" Type="http://schemas.openxmlformats.org/officeDocument/2006/relationships/customXml" Target="ink/ink6.xml"/><Relationship Id="rId28" Type="http://schemas.openxmlformats.org/officeDocument/2006/relationships/image" Target="media/image11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customXml" Target="ink/ink4.xml"/><Relationship Id="rId31" Type="http://schemas.openxmlformats.org/officeDocument/2006/relationships/image" Target="media/image13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customXml" Target="ink/ink8.xml"/><Relationship Id="rId30" Type="http://schemas.openxmlformats.org/officeDocument/2006/relationships/image" Target="media/image12.png"/><Relationship Id="rId35" Type="http://schemas.openxmlformats.org/officeDocument/2006/relationships/fontTable" Target="fontTable.xml"/><Relationship Id="rId8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ssandro/Library/Group%20Containers/UBF8T346G9.Office/User%20Content.localized/Templates.localized/bets%20of%20the%20best%20best%20best%20best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13T06:59:10.749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25 178 24575,'3'0'0,"1"0"0,1 0 0,0 0 0,0 0 0,1 0 0,2 0 0,0 0 0,1 0 0,2-1 0,1-1 0,1-2 0,-4 1 0,-3-1 0,-3 1 0,-1-3 0,-2-1 0,1-1 0,-1 1 0,0 2 0,-2 0 0,-2 1 0,-3-2 0,-1 0 0,1 1 0,0 1 0,1 1 0,-3 2 0,-1-1 0,-1 2 0,2-1 0,2 0 0,3 1 0,1-1 0,0 0 0,-2-1 0,0 0 0,-2-2 0,0 0 0,1-1 0,2 1 0,1 1 0,2-1 0,1 0 0,0-1 0,0 0 0,1 1 0,2-1 0,4 1 0,2-1 0,3 1 0,0-2 0,0 0 0,1 0 0,1 2 0,-2 2 0,-2 3 0,-3 1 0,-2 0 0,-2 1 0,-1 0 0,-1-1 0,0-1 0,-1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13T06:59:23.9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 41 24575,'0'23'0,"0"-2"0,0 3 0,0-5 0,0-6 0,0-4 0,0-4 0,0-3 0,0 0 0,0 0 0,0 0 0,0-1 0,-2-4 0,0-6 0,0-4 0,0-2 0,2 0 0,-1 1 0,-1-2 0,-1 1 0,1 0 0,1 3 0,0 3 0,1 5 0,0 1 0,0-2 0,0 0 0,0 1 0,0 1 0,1 1 0,3 1 0,3 0 0,5 1 0,1 0 0,-2 0 0,1 1 0,-2 0 0,0 0 0,1 0 0,-2 1 0,-3 0 0,-2 0 0,-1 2 0,1 1 0,3 0 0,3 1 0,0-2 0,-1 1 0,-1 0 0,0 0 0,-1 1 0,-1-1 0,0 1 0,-2-2 0,-1 1 0,-2 0 0,0 0 0,-1 0 0,0 2 0,0 0 0,0 1 0,-1-1 0,-2 1 0,-1 0 0,-2-1 0,0-1 0,1-1 0,0-1 0,0 0 0,1 0 0,0-2 0,1-1 0,0 0 0,0-1 0,0 0 0,0 1 0,-1 0 0,-2-1 0,-1 0 0,0 0 0,1 0 0,2 0 0,0-1 0,0 1 0,-1-1 0,2 1 0,0 0 0,1 0 0,-1 0 0,1 0 0,0 0 0,0 0 0,0 0 0,-1 0 0,1 0 0,-2 0 0,1 0 0,0 0 0,0 0 0,2 0 0,0 0 0,0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13T06:59:07.278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32 24575,'21'0'0,"4"0"0,10 0 0,8 0 0,-1 0 0,-4 0 0,-10 0 0,-13-1 0,-8 1 0,-4-1 0,-1 0 0,0 1 0,1 0 0,2 0 0,10-3 0,6 0 0,3-1 0,-4 2 0,-8 1 0,-6 0 0,-3 1 0,-2-1 0,-1-1 0,0 0 0,0 1 0,-2 0 0,-7 1 0,-6 0 0,-6 0 0,-18 0 0,-21 0 0,-8 0 0,6 0 0,22 2 0,24-1 0,8 1 0,2 0 0,2-1 0,1-1 0,-1 0 0,1 0 0,2 0 0,5 1 0,1 0 0,6 0 0,1-1 0,5 0 0,10 0 0,10 0 0,8-1 0,0-1 0,-7-1 0,-7-1 0,-7 0 0,-7 2 0,-6 0 0,-6 1 0,-3 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13T06:59:18.4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46 6 24575,'33'0'0,"-2"0"0,9 0 0,2 0 0,-6 0 0,-5 0 0,-12 0 0,-12 0 0,-2 0 0,4 0 0,7 0 0,3 0 0,-2 0 0,-7 0 0,-9 0 0,-8 0 0,-2 0 0,-15 0 0,-12 0 0,-12 0 0,-4 0 0,5 0 0,11 0 0,11 0 0,10 0 0,3 2 0,-1 1 0,-1 0 0,1 0 0,5-1 0,5-1 0,4 0 0,7-1 0,7 0 0,6 0 0,6 0 0,3 0 0,5 0 0,-1 0 0,1 0 0,-3 0 0,-1 0 0,-3 0 0,-5 0 0,-6 0 0,-6 0 0,-5 0 0,-2-1 0,-2 1 0,1-1 0,0-1 0,3 0 0,3-1 0,3-1 0,-2 0 0,-3 2 0,-4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13T06:56:11.7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69 24575,'2'9'0,"7"7"0,5 3 0,3-1 0,-4-8 0,-5-8 0,-4-6 0,-2-3 0,-1-2 0,1 0 0,-1 1 0,0 0 0,0-1 0,-1-1 0,0 1 0,0 0 0,-1 2 0,-1 2 0,-4 0 0,-6 1 0,-6 0 0,0 2 0,2 2 0,7 0 0,5 0 0,0 3 0,2 0 0,0 2 0,1 2 0,2 2 0,2 2 0,1-2 0,1-2 0,1-4 0,1-2 0,3-1 0,1 0 0,0 0 0,0-2 0,-3-3 0,-3-3 0,-3-5 0,-1 0 0,-1 1 0,-1 3 0,-1 4 0,-3 1 0,-1 1 0,-2 0 0,1 1 0,-1 2 0,0 1 0,2 2 0,1 0 0,1 2 0,-1 1 0,0-1 0,0-2 0,1 1 0,2 1 0,1 1 0,0 2 0,1 1 0,0 1 0,1 0 0,4-3 0,3-2 0,5-2 0,2-2 0,1 0 0,-3 0 0,-3-4 0,-2-2 0,-2-1 0,0-2 0,-2 2 0,1 1 0,-2 0 0,-1-1 0,-2-4 0,-4-3 0,0 0 0,-1 2 0,1 5 0,1 3 0,-1 0 0,-1 0 0,-4 2 0,-2 0 0,0 1 0,2 1 0,3 0 0,1 2 0,0 0 0,0 1 0,-2-1 0,-1 0 0,2 0 0,1 0 0,3-1 0,0 0 0,1 0 0,1 2 0,0 1 0,0 1 0,0 1 0,0-1 0,0-1 0,0 0 0,0 0 0,2 0 0,2-2 0,3 1 0,1-2 0,3 0 0,0-1 0,1 0 0,-1 0 0,-1-3 0,-2-4 0,-2-7 0,-1-3 0,-3 2 0,-1 4 0,-1 6 0,-1 1 0,-5 1 0,-5 0 0,-5 0 0,-1 1 0,1 3 0,4 0 0,2 1 0,3 0 0,2 1 0,0-1 0,0 2 0,2-1 0,0 0 0,2-1 0,1 1 0,1 0 0,2 0 0,1 0 0,3 1 0,0-2 0,-2 0 0,1-2 0,1-1 0,1 0 0,2 0 0,-1 0 0,0 0 0,-1-2 0,2-1 0,0-3 0,0-2 0,-2-2 0,-1 1 0,-4 0 0,-2 2 0,-2 0 0,-3 0 0,-3 3 0,-1 1 0,-3 1 0,0 1 0,-1 1 0,-1 0 0,0 0 0,2 0 0,3 0 0,4 2 0,0 0 0,0 2 0,1 0 0,1 2 0,-1 0 0,-2 0 0,1-1 0,2 2 0,1 1 0,1 1 0,0 1 0,0-1 0,0-3 0,2-2 0,5-2 0,7 2 0,6 0 0,0 1 0,-3 0 0,-5-3 0,-4-1 0,-2-1 0,-1 0 0,2-1 0,-1-2 0,-1-2 0,-1-2 0,-1-1 0,-2-2 0,0 0 0,-1 0 0,0 2 0,0 4 0,0 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13T06:56:31.7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52 24575,'0'11'0,"0"3"0,0 5 0,0-1 0,0-1 0,0-3 0,0-3 0,0 0 0,1-3 0,-1-1 0,1-1 0,-1-2 0,0-2 0,0-1 0,0-7 0,0-10 0,0-9 0,0-3 0,0 5 0,0 7 0,0 6 0,0 2 0,0 1 0,0 2 0,1 1 0,0 0 0,-1 0 0,0 0 0,0 0 0,0 2 0,0-2 0,0-2 0,0 0 0,0-1 0,0 4 0,0 1 0,2 2 0,1 0 0,2 0 0,3 0 0,1 0 0,1 0 0,0 0 0,-3 0 0,-3 0 0,-1 0 0,-2 0 0,0 0 0,0 0 0,0 0 0,0 0 0,0 0 0,1 0 0,0 0 0,1 0 0,0 0 0,1 0 0,-2 0 0,-2 0 0</inkml:trace>
  <inkml:trace contextRef="#ctx0" brushRef="#br0" timeOffset="1433">19 104 24575,'7'0'0,"1"0"0,2 0 0,1 0 0,-1 0 0,1 0 0,-4 0 0,-2 0 0</inkml:trace>
  <inkml:trace contextRef="#ctx0" brushRef="#br0" timeOffset="3766">146 6 24575,'0'17'0,"0"2"0,0 2 0,0 0 0,0-5 0,0-2 0,0-2 0,0-3 0,0-3 0,0-2 0,0-2 0,0 0 0,0 0 0,0 0 0,0 0 0,0 0 0,0 0 0,0 1 0,0 1 0,0 0 0,0-1 0,0-1 0,0-1 0,0 1 0,0-1 0,0 0 0,0 0 0,0 0 0</inkml:trace>
  <inkml:trace contextRef="#ctx0" brushRef="#br0" timeOffset="6299">208 136 24575,'0'7'0,"1"0"0,1-1 0,1-1 0,1-1 0,2-1 0,-1 0 0,0-2 0,-1 0 0,-1-1 0,0 0 0,0 0 0,0 0 0,0-2 0,0-2 0,-1-2 0,0-1 0,-1 0 0,0 3 0,-1 0 0,1 1 0,-1 1 0,0 0 0,0 0 0,0 0 0,0-1 0,-1 1 0,0 0 0,-1 1 0,-2 1 0,1 0 0,-1 0 0,0 0 0,0 0 0,-2 0 0,2 0 0,1 0 0,2 0 0</inkml:trace>
  <inkml:trace contextRef="#ctx0" brushRef="#br0" timeOffset="8866">317 125 24575,'0'4'0,"-1"0"0,0 2 0,-1-1 0,0 0 0,1 0 0,1-2 0,1 0 0,2 0 0,2 0 0,1 0 0,1 0 0,-1-1 0,-1 0 0,-1-1 0,0 0 0,0-2 0,0 0 0,1 0 0,0-1 0,-1-1 0,-1-2 0,1 0 0,-2-1 0,0 0 0,-2-1 0,0 0 0,0 1 0,0 2 0,-3 1 0,-1 1 0,-2 1 0,-1-2 0,2 1 0,2 1 0,1 0 0,-1 1 0,0 0 0,-2 0 0,0 0 0,1 0 0,0 1 0,3-1 0</inkml:trace>
  <inkml:trace contextRef="#ctx0" brushRef="#br0" timeOffset="11672">430 130 24575,'0'10'0,"0"-1"0,0-1 0,0-1 0,0-1 0,0-2 0,0-1 0,0-2 0,0-5 0,0-1 0,0-3 0,0 4 0,0 1 0,0 1 0,0 0 0,0-1 0,0-1 0,0-1 0,0 0 0,0 0 0,0 1 0,0 0 0,0 0 0,2 0 0,0-2 0,1 0 0,0 1 0,0 2 0,0 1 0,0 2 0,0 0 0,0 0 0,0 0 0,-2 0 0,1 0 0,-2-1 0,1 0 0,-1 0 0,0 0 0,0 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13T06:55:53.586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118 69 24575,'-2'-3'0,"-1"2"0,2-1 0,0 3 0,0 2 0,0 2 0,1 1 0,1-2 0,2-2 0,2-4 0,-1-3 0,-1-2 0,-2-1 0,-1 3 0,0 1 0,0 0 0,0-1 0,0 1 0,0-2 0,-2-1 0,0 1 0,-2 2 0,-2 3 0,-4 3 0,-1 2 0,-1 1 0,4 1 0,2-2 0,2 0 0,2 0 0,1 0 0,1 2 0,2 1 0,2 0 0,-1 1 0,1-2 0,2-2 0,1 0 0,1-3 0,1 0 0,0-1 0,0 0 0,0-2 0,-2-2 0,-1-3 0,0-1 0,-2-1 0,-2 0 0,-3 0 0,-5 1 0,-3 2 0,-2 4 0,1 2 0,2 0 0,3 1 0,1 0 0,0 1 0,1 1 0,-1 0 0,2 2 0,1 0 0,1 1 0,0 0 0,0-1 0,0-1 0,0 1 0,1-1 0,3-1 0,3-1 0,3-1 0,2-1 0,-1-2 0,-2-3 0,-2-3 0,-4-1 0,-2 1 0,-4-1 0,-3 0 0,-3 2 0,-4 2 0,3 4 0,1 1 0,2 0 0,3 0 0,0 0 0,-2-1 0,0 0 0,-1 0 0,0 1 0,-1 2 0,-4 4 0,-1 2 0,2 2 0,6 0 0,8-1 0,5 0 0,1 0 0,-2-2 0,-3-2 0,1-1 0,4-1 0,7-2 0,7-1 0,4 0 0,-1 0 0,-4 0 0,-7 0 0,-6-4 0,-4-3 0,-3-4 0,-1-3 0,-3 1 0,-2 1 0,-7 1 0,-6 1 0,-3 2 0,2 1 0,6 4 0,5 2 0,2 1 0,-2 0 0,0 0 0,-2 0 0,0 1 0,0 2 0,-1 3 0,1 2 0,1 1 0,1 0 0,2-2 0,1 0 0,2 0 0,4 0 0,6 2 0,6 0 0,7-1 0,0-1 0,-2-4 0,-6-2 0,-2-1 0,-1-2 0,1 0 0,-2-2 0,-2-3 0,-2-3 0,-3-3 0,-2-2 0,-1 1 0,-2 4 0,-1 3 0,-1 2 0,0 2 0,-2 1 0,-5 1 0,-3 1 0,0 0 0,4 0 0,5 2 0,3 1 0,2 2 0,0 1 0,1-2 0,-1 0 0,0-2 0,-2 0 0,1 1 0,1 2 0,1 5 0,0 2 0,0 0 0,0-2 0,0-2 0,1-3 0,1 0 0,3 0 0,0 0 0,1-1 0,-1-2 0,3-1 0,1-3 0,2 0 0,1-2 0,-2-1 0,-2 0 0,-2-1 0,-3-4 0,-2-3 0,-3-4 0,-2-1 0,-3 4 0,-4 6 0,-5 4 0,-4 3 0,-1 1 0,1 0 0,4 0 0,4 1 0,4 0 0,2 2 0,1 3 0,0 0 0,-1 1 0,2-1 0,2-1 0,1 2 0,4 4 0,4 3 0,2 2 0,0-2 0,-4-5 0,-1-4 0,0-4 0,2 0 0,3-1 0,2 0 0,2 0 0,-2 0 0,-2 0 0,-1-2 0,0-1 0,1-2 0,0-3 0,-2 1 0,-2 1 0,-2 0 0,0 2 0,-2 0 0,1 1 0,-1-1 0,0-3 0,0 4 0,-1-2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13T06:55:42.013"/>
    </inkml:context>
    <inkml:brush xml:id="br0">
      <inkml:brushProperty name="width" value="0.2" units="cm"/>
      <inkml:brushProperty name="height" value="0.4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 1,'43'0,"-10"0,-24 0,-1 0,3 0,4 0,0 0,-5 0,-1 0,-2 0</inkml:trace>
</inkml:ink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bets of the best best best best.dotx</Template>
  <TotalTime>0</TotalTime>
  <Pages>3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2024-03-07T08:04:00Z</dcterms:created>
  <dcterms:modified xsi:type="dcterms:W3CDTF">2025-02-13T11:09:00Z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
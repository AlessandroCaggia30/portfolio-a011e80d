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6B75E7" w14:textId="77777777" w:rsidR="004E6F1D" w:rsidRPr="00DE6953" w:rsidRDefault="004E6F1D" w:rsidP="0084569D">
      <w:pPr>
        <w:pStyle w:val="ImagePlaceholder"/>
        <w:spacing w:before="48" w:after="48"/>
        <w:rPr>
          <w:lang w:val="el-GR"/>
        </w:rPr>
      </w:pPr>
    </w:p>
    <w:p w14:paraId="50970E7C" w14:textId="77777777" w:rsidR="004E6F1D" w:rsidRDefault="004E6F1D" w:rsidP="0084569D">
      <w:pPr>
        <w:pStyle w:val="ImagePlaceholder"/>
        <w:spacing w:before="48" w:after="48"/>
      </w:pPr>
    </w:p>
    <w:p w14:paraId="4E1396A5" w14:textId="77777777" w:rsidR="004E6F1D" w:rsidRDefault="004E6F1D" w:rsidP="0084569D">
      <w:pPr>
        <w:pStyle w:val="ImagePlaceholder"/>
        <w:spacing w:before="48" w:after="48"/>
      </w:pPr>
    </w:p>
    <w:p w14:paraId="60870B7C" w14:textId="77777777" w:rsidR="004E6F1D" w:rsidRDefault="004E6F1D" w:rsidP="0084569D">
      <w:pPr>
        <w:pStyle w:val="ImagePlaceholder"/>
        <w:spacing w:before="48" w:after="48"/>
      </w:pPr>
    </w:p>
    <w:p w14:paraId="37D08231" w14:textId="77777777" w:rsidR="004E6F1D" w:rsidRDefault="004E6F1D" w:rsidP="0084569D">
      <w:pPr>
        <w:pStyle w:val="ImagePlaceholder"/>
        <w:spacing w:before="48" w:after="48"/>
      </w:pPr>
    </w:p>
    <w:p w14:paraId="551F6C17" w14:textId="77777777" w:rsidR="004E6F1D" w:rsidRDefault="004E6F1D" w:rsidP="0084569D">
      <w:pPr>
        <w:pStyle w:val="ImagePlaceholder"/>
        <w:spacing w:before="48" w:after="48"/>
      </w:pPr>
    </w:p>
    <w:p w14:paraId="3182837A" w14:textId="77777777" w:rsidR="004E6F1D" w:rsidRDefault="004E6F1D" w:rsidP="0084569D">
      <w:pPr>
        <w:pStyle w:val="ImagePlaceholder"/>
        <w:spacing w:before="48" w:after="48"/>
      </w:pPr>
    </w:p>
    <w:p w14:paraId="76FA9FFB" w14:textId="77777777" w:rsidR="004E6F1D" w:rsidRDefault="004E6F1D" w:rsidP="0084569D">
      <w:pPr>
        <w:pStyle w:val="ImagePlaceholder"/>
        <w:spacing w:before="48" w:after="48"/>
      </w:pPr>
    </w:p>
    <w:p w14:paraId="07D85706" w14:textId="77777777" w:rsidR="004E6F1D" w:rsidRDefault="004E6F1D" w:rsidP="0084569D">
      <w:pPr>
        <w:pStyle w:val="ImagePlaceholder"/>
        <w:spacing w:before="48" w:after="48"/>
      </w:pPr>
    </w:p>
    <w:p w14:paraId="118F37CE" w14:textId="77777777" w:rsidR="004E6F1D" w:rsidRDefault="004E6F1D" w:rsidP="0084569D">
      <w:pPr>
        <w:pStyle w:val="ImagePlaceholder"/>
        <w:spacing w:before="48" w:after="48"/>
      </w:pPr>
    </w:p>
    <w:p w14:paraId="3E5C9D46" w14:textId="77777777" w:rsidR="004E6F1D" w:rsidRDefault="004E6F1D" w:rsidP="0084569D">
      <w:pPr>
        <w:pStyle w:val="ImagePlaceholder"/>
        <w:spacing w:before="48" w:after="48"/>
      </w:pPr>
    </w:p>
    <w:p w14:paraId="020A4C31" w14:textId="77777777" w:rsidR="004E6F1D" w:rsidRDefault="004E6F1D" w:rsidP="0084569D">
      <w:pPr>
        <w:pStyle w:val="ImagePlaceholder"/>
        <w:spacing w:before="48" w:after="48"/>
      </w:pPr>
    </w:p>
    <w:p w14:paraId="6019AB65" w14:textId="77777777" w:rsidR="004E6F1D" w:rsidRDefault="004E6F1D" w:rsidP="0084569D">
      <w:pPr>
        <w:pStyle w:val="ImagePlaceholder"/>
        <w:spacing w:before="48" w:after="48"/>
      </w:pPr>
    </w:p>
    <w:p w14:paraId="53D1395A" w14:textId="77777777" w:rsidR="004E6F1D" w:rsidRDefault="004E6F1D" w:rsidP="0084569D">
      <w:pPr>
        <w:pStyle w:val="ImagePlaceholder"/>
        <w:spacing w:before="48" w:after="48"/>
      </w:pPr>
    </w:p>
    <w:p w14:paraId="1C92259D" w14:textId="77777777" w:rsidR="004E6F1D" w:rsidRDefault="004E6F1D" w:rsidP="0084569D">
      <w:pPr>
        <w:pStyle w:val="ImagePlaceholder"/>
        <w:spacing w:before="48" w:after="48"/>
      </w:pPr>
    </w:p>
    <w:p w14:paraId="2DB9AB70" w14:textId="77777777" w:rsidR="004E6F1D" w:rsidRDefault="004E6F1D" w:rsidP="0084569D">
      <w:pPr>
        <w:pStyle w:val="ImagePlaceholder"/>
        <w:spacing w:before="48" w:after="48"/>
      </w:pPr>
    </w:p>
    <w:p w14:paraId="46F2B264" w14:textId="77777777" w:rsidR="004E6F1D" w:rsidRDefault="004E6F1D" w:rsidP="0084569D">
      <w:pPr>
        <w:pStyle w:val="ImagePlaceholder"/>
        <w:spacing w:before="48" w:after="48"/>
      </w:pPr>
    </w:p>
    <w:p w14:paraId="67B283D6" w14:textId="77777777" w:rsidR="004E6F1D" w:rsidRDefault="004E6F1D" w:rsidP="0084569D">
      <w:pPr>
        <w:pStyle w:val="ImagePlaceholder"/>
        <w:spacing w:before="48" w:after="48"/>
      </w:pPr>
    </w:p>
    <w:p w14:paraId="46789CF5" w14:textId="77777777" w:rsidR="004E6F1D" w:rsidRDefault="004E6F1D" w:rsidP="0084569D">
      <w:pPr>
        <w:pStyle w:val="ImagePlaceholder"/>
        <w:spacing w:before="48" w:after="48"/>
      </w:pPr>
    </w:p>
    <w:p w14:paraId="1C2A3248" w14:textId="77777777" w:rsidR="004E6F1D" w:rsidRDefault="004E6F1D" w:rsidP="0084569D">
      <w:pPr>
        <w:pStyle w:val="ImagePlaceholder"/>
        <w:spacing w:before="48" w:after="48"/>
      </w:pPr>
    </w:p>
    <w:p w14:paraId="19D7AE61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150CE1AE" wp14:editId="596392D9">
                <wp:simplePos x="0" y="0"/>
                <wp:positionH relativeFrom="column">
                  <wp:posOffset>-267335</wp:posOffset>
                </wp:positionH>
                <wp:positionV relativeFrom="paragraph">
                  <wp:posOffset>-985520</wp:posOffset>
                </wp:positionV>
                <wp:extent cx="7851140" cy="1168400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1684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8A7FE" w14:textId="791D05C1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633BBD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200</w:t>
                            </w:r>
                            <w:r w:rsidR="004C49E5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8</w:t>
                            </w:r>
                            <w:r w:rsidR="00633BBD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Crisis</w:t>
                            </w:r>
                          </w:p>
                          <w:p w14:paraId="37819EC7" w14:textId="63476E32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633BBD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EEP 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CE1AE" id="Rectangle 1" o:spid="_x0000_s1026" alt="&quot;&quot;" style="position:absolute;left:0;text-align:left;margin-left:-21.05pt;margin-top:-77.6pt;width:618.2pt;height:92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" fillcolor="#e5d2c2 [1301]" stroked="f" strokeweight="1pt">
                <v:textbox>
                  <w:txbxContent>
                    <w:p w14:paraId="4BE8A7FE" w14:textId="791D05C1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633BBD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200</w:t>
                      </w:r>
                      <w:r w:rsidR="004C49E5">
                        <w:rPr>
                          <w:rFonts w:ascii="Garamond" w:hAnsi="Garamond"/>
                          <w:sz w:val="44"/>
                          <w:szCs w:val="56"/>
                        </w:rPr>
                        <w:t>8</w:t>
                      </w:r>
                      <w:r w:rsidR="00633BBD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Crisis</w:t>
                      </w:r>
                    </w:p>
                    <w:p w14:paraId="37819EC7" w14:textId="63476E32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633BBD">
                        <w:rPr>
                          <w:rFonts w:ascii="Garamond" w:hAnsi="Garamond"/>
                          <w:sz w:val="28"/>
                          <w:szCs w:val="40"/>
                        </w:rPr>
                        <w:t>EEP 14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24977E3" w14:textId="77777777" w:rsidR="004E6F1D" w:rsidRDefault="004E6F1D" w:rsidP="004E6F1D">
      <w:pPr>
        <w:pStyle w:val="ImagePlaceholder"/>
        <w:spacing w:before="48" w:after="48"/>
      </w:pPr>
    </w:p>
    <w:p w14:paraId="5788FF3A" w14:textId="77777777" w:rsidR="004E6F1D" w:rsidRDefault="004E6F1D" w:rsidP="004E6F1D">
      <w:pPr>
        <w:pStyle w:val="ImagePlaceholder"/>
        <w:spacing w:before="48" w:after="48"/>
      </w:pPr>
    </w:p>
    <w:p w14:paraId="2062E507" w14:textId="75A8B9CA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1800"/>
        <w:gridCol w:w="9374"/>
      </w:tblGrid>
      <w:tr w:rsidR="00A24B78" w14:paraId="2C018CA0" w14:textId="77777777" w:rsidTr="007A5899">
        <w:trPr>
          <w:trHeight w:val="5890"/>
        </w:trPr>
        <w:tc>
          <w:tcPr>
            <w:tcW w:w="1800" w:type="dxa"/>
          </w:tcPr>
          <w:p w14:paraId="4CA60D34" w14:textId="72981106" w:rsidR="00B6363C" w:rsidRDefault="00B6363C" w:rsidP="00B92612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>
              <w:rPr>
                <w:rFonts w:ascii="Garamond" w:hAnsi="Garamond"/>
                <w:color w:val="C00000"/>
                <w:sz w:val="16"/>
                <w:szCs w:val="16"/>
              </w:rPr>
              <w:t>1. The 2007 Crisis</w:t>
            </w:r>
          </w:p>
          <w:p w14:paraId="57883909" w14:textId="699806DE" w:rsidR="00B92612" w:rsidRPr="00E730DA" w:rsidRDefault="00B6363C" w:rsidP="00B6363C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E730DA">
              <w:rPr>
                <w:rFonts w:ascii="Garamond" w:hAnsi="Garamond"/>
                <w:color w:val="FF0000"/>
                <w:sz w:val="16"/>
                <w:szCs w:val="16"/>
              </w:rPr>
              <w:t>A</w:t>
            </w:r>
            <w:r w:rsidR="004E6F1D" w:rsidRPr="00E730DA">
              <w:rPr>
                <w:rFonts w:ascii="Garamond" w:hAnsi="Garamond"/>
                <w:color w:val="FF0000"/>
                <w:sz w:val="16"/>
                <w:szCs w:val="16"/>
              </w:rPr>
              <w:t xml:space="preserve">. </w:t>
            </w:r>
            <w:r w:rsidR="00633BBD" w:rsidRPr="00E730DA">
              <w:rPr>
                <w:rFonts w:ascii="Garamond" w:hAnsi="Garamond"/>
                <w:color w:val="FF0000"/>
                <w:sz w:val="16"/>
                <w:szCs w:val="16"/>
              </w:rPr>
              <w:t xml:space="preserve">Origin: The </w:t>
            </w:r>
            <w:proofErr w:type="spellStart"/>
            <w:r w:rsidR="00633BBD" w:rsidRPr="00E730DA">
              <w:rPr>
                <w:rFonts w:ascii="Garamond" w:hAnsi="Garamond"/>
                <w:color w:val="FF0000"/>
                <w:sz w:val="16"/>
                <w:szCs w:val="16"/>
              </w:rPr>
              <w:t>Globalziation</w:t>
            </w:r>
            <w:proofErr w:type="spellEnd"/>
            <w:r w:rsidR="00633BBD" w:rsidRPr="00E730DA">
              <w:rPr>
                <w:rFonts w:ascii="Garamond" w:hAnsi="Garamond"/>
                <w:color w:val="FF0000"/>
                <w:sz w:val="16"/>
                <w:szCs w:val="16"/>
              </w:rPr>
              <w:t xml:space="preserve"> Shock</w:t>
            </w:r>
          </w:p>
          <w:p w14:paraId="7099727B" w14:textId="77777777" w:rsidR="00B92612" w:rsidRDefault="00B92612" w:rsidP="00B6363C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50311C" w14:textId="77777777" w:rsidR="00B92612" w:rsidRDefault="00B92612" w:rsidP="00B6363C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2B20E93" w14:textId="77777777" w:rsidR="007A5899" w:rsidRDefault="007A5899" w:rsidP="00B6363C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0499BA" w14:textId="77777777" w:rsidR="00DE6953" w:rsidRDefault="00DE6953" w:rsidP="00DE6953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C48A7A6" w14:textId="77777777" w:rsidR="00C60C35" w:rsidRDefault="00C60C35" w:rsidP="00DE6953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61D270F" w14:textId="77777777" w:rsidR="00C60C35" w:rsidRDefault="00C60C35" w:rsidP="00DE6953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65DBA8F" w14:textId="77777777" w:rsidR="00C60C35" w:rsidRDefault="00C60C35" w:rsidP="00DE6953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48DB201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10E339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9141E6E" w14:textId="69533433" w:rsidR="00885C6A" w:rsidRPr="00E730DA" w:rsidRDefault="00E730D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B.</w:t>
            </w:r>
            <w:r w:rsidR="00B92612" w:rsidRPr="00E730DA">
              <w:rPr>
                <w:rFonts w:ascii="Garamond" w:hAnsi="Garamond"/>
                <w:color w:val="FF0000"/>
                <w:sz w:val="16"/>
                <w:szCs w:val="16"/>
              </w:rPr>
              <w:t xml:space="preserve"> The house price bubble</w:t>
            </w:r>
            <w:r w:rsidR="007A5899" w:rsidRPr="00E730DA">
              <w:rPr>
                <w:rFonts w:ascii="Garamond" w:hAnsi="Garamond"/>
                <w:color w:val="FF0000"/>
                <w:sz w:val="16"/>
                <w:szCs w:val="16"/>
              </w:rPr>
              <w:t xml:space="preserve"> and m</w:t>
            </w:r>
            <w:r w:rsidR="00885C6A" w:rsidRPr="00E730DA">
              <w:rPr>
                <w:rFonts w:ascii="Garamond" w:hAnsi="Garamond"/>
                <w:color w:val="FF0000"/>
                <w:sz w:val="16"/>
                <w:szCs w:val="16"/>
              </w:rPr>
              <w:t>ortgage boom</w:t>
            </w:r>
          </w:p>
          <w:p w14:paraId="07EF44F2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F4C0E38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795048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B9B6A0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FDB9959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C8DBB1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A3F1003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6273F86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A3A1BEA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4B6989" w14:textId="77777777" w:rsidR="00885C6A" w:rsidRPr="00E730DA" w:rsidRDefault="00885C6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403E750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CFD4411" w14:textId="6BD55554" w:rsidR="00C60C35" w:rsidRPr="00E730DA" w:rsidRDefault="00E730D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C</w:t>
            </w:r>
            <w:r w:rsidR="00885C6A" w:rsidRPr="00E730DA">
              <w:rPr>
                <w:rFonts w:ascii="Garamond" w:hAnsi="Garamond"/>
                <w:color w:val="FF0000"/>
                <w:sz w:val="16"/>
                <w:szCs w:val="16"/>
              </w:rPr>
              <w:t>. Mortgage crisis</w:t>
            </w:r>
          </w:p>
          <w:p w14:paraId="1583FE6C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AD2D7D4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9EF05CF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FE0F97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14B3EB1" w14:textId="77777777" w:rsidR="00C60C35" w:rsidRPr="00E730DA" w:rsidRDefault="00C60C35" w:rsidP="00E730DA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34EA6B0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1A40722" w14:textId="552C5D43" w:rsidR="00C60C35" w:rsidRPr="00E730DA" w:rsidRDefault="00E730D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D</w:t>
            </w:r>
            <w:r w:rsidR="00C60C35" w:rsidRPr="00E730DA">
              <w:rPr>
                <w:rFonts w:ascii="Garamond" w:hAnsi="Garamond"/>
                <w:color w:val="FF0000"/>
                <w:sz w:val="16"/>
                <w:szCs w:val="16"/>
              </w:rPr>
              <w:t>. Financial crisis</w:t>
            </w:r>
          </w:p>
          <w:p w14:paraId="65E9D8F0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C345F9E" w14:textId="77777777" w:rsidR="00C60C35" w:rsidRPr="00E730DA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0E93764" w14:textId="77777777" w:rsidR="00C60C35" w:rsidRDefault="00C60C35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40BC715" w14:textId="77777777" w:rsidR="00E730DA" w:rsidRPr="00E730DA" w:rsidRDefault="00E730D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D8D155B" w14:textId="5D193F9B" w:rsidR="007C0187" w:rsidRPr="00E730DA" w:rsidRDefault="00E730DA" w:rsidP="00E730DA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E</w:t>
            </w:r>
            <w:r w:rsidR="007C0187" w:rsidRPr="00E730DA">
              <w:rPr>
                <w:rFonts w:ascii="Garamond" w:hAnsi="Garamond"/>
                <w:color w:val="FF0000"/>
                <w:sz w:val="16"/>
                <w:szCs w:val="16"/>
              </w:rPr>
              <w:t>. Economic crisis</w:t>
            </w:r>
          </w:p>
          <w:p w14:paraId="07634A6A" w14:textId="77777777" w:rsidR="007C0187" w:rsidRPr="00E730DA" w:rsidRDefault="007C0187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E169A20" w14:textId="77777777" w:rsidR="000D7331" w:rsidRPr="00E730DA" w:rsidRDefault="000D7331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66F8A39" w14:textId="77777777" w:rsidR="00E730DA" w:rsidRPr="00E730DA" w:rsidRDefault="00E730DA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8297D95" w14:textId="77777777" w:rsidR="00E730DA" w:rsidRPr="00E730DA" w:rsidRDefault="00E730DA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7565563" w14:textId="77777777" w:rsidR="00E730DA" w:rsidRDefault="00E730DA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03F32D" w14:textId="77777777" w:rsidR="00E730DA" w:rsidRPr="00E730DA" w:rsidRDefault="00E730DA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0129DD6" w14:textId="7394E494" w:rsidR="0055634C" w:rsidRDefault="00E730DA" w:rsidP="00E730D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>
              <w:rPr>
                <w:rFonts w:ascii="Garamond" w:hAnsi="Garamond"/>
                <w:color w:val="FF0000"/>
                <w:sz w:val="16"/>
                <w:szCs w:val="16"/>
              </w:rPr>
              <w:t>F</w:t>
            </w:r>
            <w:r w:rsidRPr="00E730DA">
              <w:rPr>
                <w:rFonts w:ascii="Garamond" w:hAnsi="Garamond"/>
                <w:color w:val="FF0000"/>
                <w:sz w:val="16"/>
                <w:szCs w:val="16"/>
              </w:rPr>
              <w:t>. the way out</w:t>
            </w:r>
          </w:p>
          <w:p w14:paraId="1DA7ACA2" w14:textId="37531853" w:rsidR="0055634C" w:rsidRPr="00E730DA" w:rsidRDefault="00E730DA" w:rsidP="00E730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E730DA">
              <w:rPr>
                <w:rFonts w:ascii="Garamond" w:hAnsi="Garamond"/>
                <w:color w:val="0070C0"/>
                <w:sz w:val="16"/>
                <w:szCs w:val="16"/>
              </w:rPr>
              <w:t>a.</w:t>
            </w:r>
            <w:r w:rsidR="0055634C" w:rsidRPr="00E730DA">
              <w:rPr>
                <w:rFonts w:ascii="Garamond" w:hAnsi="Garamond"/>
                <w:color w:val="0070C0"/>
                <w:sz w:val="16"/>
                <w:szCs w:val="16"/>
              </w:rPr>
              <w:t xml:space="preserve"> Monetary Policy </w:t>
            </w:r>
            <w:r>
              <w:rPr>
                <w:rFonts w:ascii="Garamond" w:hAnsi="Garamond"/>
                <w:color w:val="0070C0"/>
                <w:sz w:val="16"/>
                <w:szCs w:val="16"/>
              </w:rPr>
              <w:t xml:space="preserve">and Fiscal Policy </w:t>
            </w:r>
            <w:r w:rsidR="0055634C" w:rsidRPr="00E730DA">
              <w:rPr>
                <w:rFonts w:ascii="Garamond" w:hAnsi="Garamond"/>
                <w:color w:val="0070C0"/>
                <w:sz w:val="16"/>
                <w:szCs w:val="16"/>
              </w:rPr>
              <w:t>response</w:t>
            </w:r>
          </w:p>
          <w:p w14:paraId="55D0CAB5" w14:textId="77777777" w:rsidR="0055634C" w:rsidRDefault="0055634C" w:rsidP="0055634C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58CE11F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F6E0B32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5434758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209D86CA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C78349F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B23928F" w14:textId="77777777" w:rsidR="0055634C" w:rsidRPr="004C49E5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F33B3F6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40CF470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2A87897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8E2B565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5260498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DE6963E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5557B799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63DBCC7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762E6F5" w14:textId="77777777" w:rsid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CEC6A0C" w14:textId="77777777" w:rsidR="00E730DA" w:rsidRP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3A85FC9D" w14:textId="24650DD1" w:rsidR="00E730DA" w:rsidRPr="00E730DA" w:rsidRDefault="00E730DA" w:rsidP="00E730DA">
            <w:pPr>
              <w:spacing w:before="48" w:after="48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E730DA">
              <w:rPr>
                <w:rFonts w:ascii="Garamond" w:hAnsi="Garamond"/>
                <w:color w:val="C00000"/>
                <w:sz w:val="16"/>
                <w:szCs w:val="16"/>
              </w:rPr>
              <w:t>Appendix: How leverage works</w:t>
            </w:r>
          </w:p>
          <w:p w14:paraId="75D4650E" w14:textId="77777777" w:rsidR="0055634C" w:rsidRPr="00E730DA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5853E503" w14:textId="77777777" w:rsidR="0055634C" w:rsidRPr="0055634C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0DBB5F72" w14:textId="77777777" w:rsidR="0055634C" w:rsidRPr="0055634C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0726A2B" w14:textId="77777777" w:rsidR="0055634C" w:rsidRPr="0055634C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9C3D23A" w14:textId="77777777" w:rsidR="0055634C" w:rsidRPr="0055634C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1B71AC8C" w14:textId="77777777" w:rsidR="0055634C" w:rsidRPr="0055634C" w:rsidRDefault="0055634C" w:rsidP="0055634C">
            <w:pPr>
              <w:spacing w:before="48" w:after="48"/>
              <w:ind w:left="144"/>
              <w:rPr>
                <w:rFonts w:ascii="Garamond" w:hAnsi="Garamond"/>
                <w:color w:val="C00000"/>
                <w:sz w:val="16"/>
                <w:szCs w:val="16"/>
              </w:rPr>
            </w:pPr>
          </w:p>
          <w:p w14:paraId="6EE4D31E" w14:textId="77777777" w:rsidR="000D7331" w:rsidRPr="0055634C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DA86D58" w14:textId="77777777" w:rsidR="000D7331" w:rsidRPr="0055634C" w:rsidRDefault="000D7331" w:rsidP="00D76BC3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9374" w:type="dxa"/>
            <w:tcBorders>
              <w:left w:val="single" w:sz="8" w:space="0" w:color="D8BCA4" w:themeColor="accent2" w:themeTint="99"/>
            </w:tcBorders>
          </w:tcPr>
          <w:p w14:paraId="151D389F" w14:textId="7D0AC713" w:rsidR="00DE6953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F2F1C1C" wp14:editId="0E70D681">
                      <wp:simplePos x="0" y="0"/>
                      <wp:positionH relativeFrom="column">
                        <wp:posOffset>4425337</wp:posOffset>
                      </wp:positionH>
                      <wp:positionV relativeFrom="paragraph">
                        <wp:posOffset>-10861</wp:posOffset>
                      </wp:positionV>
                      <wp:extent cx="1656080" cy="1276876"/>
                      <wp:effectExtent l="0" t="0" r="7620" b="19050"/>
                      <wp:wrapNone/>
                      <wp:docPr id="20946680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6080" cy="127687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171F5E" w14:textId="630B1FBF" w:rsidR="00DE6953" w:rsidRDefault="00DE6953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The strong $ work against the expansionary </w:t>
                                  </w:r>
                                  <w:proofErr w:type="spellStart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mp</w:t>
                                  </w:r>
                                  <w:proofErr w:type="spellEnd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in</w:t>
                                  </w:r>
                                  <w:r w:rsid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=&gt;  i has to be kept at low levels for a long period. This determines sustained Inv, huge surge in house prices both due to domestic and foreign </w:t>
                                  </w:r>
                                  <w:r w:rsid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K accumulation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(I rates are </w:t>
                                  </w:r>
                                  <w:r w:rsidR="007A589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low for buying treasuries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). </w:t>
                                  </w:r>
                                </w:p>
                                <w:p w14:paraId="782FB432" w14:textId="77777777" w:rsidR="007A5899" w:rsidRDefault="007A5899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FA37B3D" w14:textId="77777777" w:rsidR="007A5899" w:rsidRPr="00885C6A" w:rsidRDefault="007A5899" w:rsidP="00DE6953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2F1C1C" id="_x0000_s1027" style="position:absolute;left:0;text-align:left;margin-left:348.45pt;margin-top:-.85pt;width:130.4pt;height:100.5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70171F5E" w14:textId="630B1FBF" w:rsidR="00DE6953" w:rsidRDefault="00DE6953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The strong $ work against the expansionary </w:t>
                            </w:r>
                            <w:proofErr w:type="spellStart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mp</w:t>
                            </w:r>
                            <w:proofErr w:type="spellEnd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in</w:t>
                            </w:r>
                            <w:r w:rsid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 i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has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be kept at low levels for a long period. This determines sustained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Inv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huge surge in house prices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both due to domestic and foreign </w:t>
                            </w:r>
                            <w:r w:rsid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K accumulation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(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 rates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are </w:t>
                            </w:r>
                            <w:r w:rsidR="007A589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low for buying treasuries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). </w:t>
                            </w:r>
                          </w:p>
                          <w:p w14:paraId="782FB432" w14:textId="77777777" w:rsidR="007A5899" w:rsidRDefault="007A5899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FA37B3D" w14:textId="77777777" w:rsidR="007A5899" w:rsidRPr="00885C6A" w:rsidRDefault="007A5899" w:rsidP="00DE6953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B3F9D22" wp14:editId="5B0F3EB3">
                      <wp:simplePos x="0" y="0"/>
                      <wp:positionH relativeFrom="column">
                        <wp:posOffset>89820</wp:posOffset>
                      </wp:positionH>
                      <wp:positionV relativeFrom="paragraph">
                        <wp:posOffset>-350</wp:posOffset>
                      </wp:positionV>
                      <wp:extent cx="1051560" cy="1234812"/>
                      <wp:effectExtent l="0" t="0" r="15240" b="10160"/>
                      <wp:wrapNone/>
                      <wp:docPr id="86324369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123481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C4CC39" w14:textId="2796B01C" w:rsidR="00DE6953" w:rsidRPr="00885C6A" w:rsidRDefault="00885C6A" w:rsidP="00D5340F">
                                  <w:pPr>
                                    <w:spacing w:beforeLines="20" w:before="48" w:afterLines="20" w:after="48"/>
                                    <w:ind w:left="0"/>
                                    <w:jc w:val="center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Supply shock: </w:t>
                                  </w:r>
                                  <w:r w:rsidR="00DE6953"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From 90s, globalization allowed US to import inputs and goods at low p particularly from China (huge economies of scales and low L costs</w:t>
                                  </w:r>
                                </w:p>
                                <w:p w14:paraId="3CB75DA4" w14:textId="77777777" w:rsidR="00DE6953" w:rsidRPr="00885C6A" w:rsidRDefault="00DE6953" w:rsidP="00D5340F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3F9D22" id="_x0000_s1028" style="position:absolute;left:0;text-align:left;margin-left:7.05pt;margin-top:-.05pt;width:82.8pt;height:97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55C4CC39" w14:textId="2796B01C" w:rsidR="00DE6953" w:rsidRPr="00885C6A" w:rsidRDefault="00885C6A" w:rsidP="00D5340F">
                            <w:pPr>
                              <w:spacing w:beforeLines="20" w:before="48" w:afterLines="20" w:after="48"/>
                              <w:ind w:left="0"/>
                              <w:jc w:val="center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Supply shock: 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From 90s, globalization allow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ed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US to import inputs and goods 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at low p 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particularly from China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huge economies of scales and low 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</w:t>
                            </w:r>
                            <w:r w:rsidR="00DE6953"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costs</w:t>
                            </w:r>
                          </w:p>
                          <w:p w14:paraId="3CB75DA4" w14:textId="77777777" w:rsidR="00DE6953" w:rsidRPr="00885C6A" w:rsidRDefault="00DE6953" w:rsidP="00D5340F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EA91A3B" wp14:editId="4F360CFE">
                      <wp:simplePos x="0" y="0"/>
                      <wp:positionH relativeFrom="column">
                        <wp:posOffset>1340551</wp:posOffset>
                      </wp:positionH>
                      <wp:positionV relativeFrom="paragraph">
                        <wp:posOffset>4904</wp:posOffset>
                      </wp:positionV>
                      <wp:extent cx="914400" cy="1261241"/>
                      <wp:effectExtent l="0" t="0" r="12700" b="8890"/>
                      <wp:wrapNone/>
                      <wp:docPr id="4244891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126124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DF167F5" w14:textId="31F7B568" w:rsidR="00885C6A" w:rsidRPr="00885C6A" w:rsidRDefault="00885C6A" w:rsidP="00885C6A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Domestic producers outcompeted + downward pressure on π (“weapon of mass disinflation”)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A91A3B" id="_x0000_s1029" style="position:absolute;left:0;text-align:left;margin-left:105.55pt;margin-top:.4pt;width:1in;height:99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" fillcolor="white [3201]" strokecolor="#958b8b [3209]" strokeweight="1pt">
                      <v:textbox>
                        <w:txbxContent>
                          <w:p w14:paraId="6DF167F5" w14:textId="31F7B568" w:rsidR="00885C6A" w:rsidRPr="00885C6A" w:rsidRDefault="00885C6A" w:rsidP="00885C6A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Domestic producers outcompeted + downward pressure on π (“weapon of mass disinflation”)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233EA8F" wp14:editId="7A61A317">
                      <wp:simplePos x="0" y="0"/>
                      <wp:positionH relativeFrom="column">
                        <wp:posOffset>2450240</wp:posOffset>
                      </wp:positionH>
                      <wp:positionV relativeFrom="paragraph">
                        <wp:posOffset>1966</wp:posOffset>
                      </wp:positionV>
                      <wp:extent cx="1758315" cy="203200"/>
                      <wp:effectExtent l="0" t="0" r="6985" b="12700"/>
                      <wp:wrapNone/>
                      <wp:docPr id="2603184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315" cy="203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395D8D" w14:textId="2FC7A498" w:rsidR="00885C6A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Exp </w:t>
                                  </w:r>
                                  <w:proofErr w:type="spellStart"/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mp</w:t>
                                  </w:r>
                                  <w:proofErr w:type="spellEnd"/>
                                  <w:r w:rsidR="00DE6953"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=&gt; </w:t>
                                  </w:r>
                                  <w:r w:rsidR="00DE6953"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i </w:t>
                                  </w:r>
                                  <w:r w:rsidR="007A5899"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</w:rPr>
                                      <m:t>↓</m:t>
                                    </m:r>
                                  </m:oMath>
                                  <w:r w:rsidR="007A5899" w:rsidRPr="00D5340F">
                                    <w:rPr>
                                      <w:rFonts w:ascii="Garamond" w:eastAsiaTheme="minorEastAsia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="007A5899"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=&gt; </w:t>
                                  </w: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</w:t>
                                  </w:r>
                                  <w:r w:rsidR="00DE6953"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abroad more attractive</w:t>
                                  </w:r>
                                </w:p>
                                <w:p w14:paraId="7F27FDB2" w14:textId="77777777" w:rsidR="00D5340F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A59E24F" w14:textId="77777777" w:rsidR="00D5340F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E14F7B4" w14:textId="77777777" w:rsidR="00D5340F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5071847B" w14:textId="77777777" w:rsidR="00D5340F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DF67007" w14:textId="77777777" w:rsidR="00D5340F" w:rsidRPr="00D5340F" w:rsidRDefault="00D5340F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89DCC84" w14:textId="77777777" w:rsidR="007A5899" w:rsidRPr="00D5340F" w:rsidRDefault="007A5899" w:rsidP="00DE695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33EA8F" id="_x0000_s1030" style="position:absolute;left:0;text-align:left;margin-left:192.95pt;margin-top:.15pt;width:138.45pt;height:1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4B395D8D" w14:textId="2FC7A498" w:rsidR="00885C6A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Exp mp</w:t>
                            </w:r>
                            <w:r w:rsidR="00DE6953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</w:t>
                            </w:r>
                            <w:r w:rsidR="00DE6953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</w:t>
                            </w:r>
                            <w:proofErr w:type="spellStart"/>
                            <w:r w:rsidR="00DE6953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End"/>
                            <w:r w:rsidR="007A5899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4"/>
                                  <w:szCs w:val="14"/>
                                </w:rPr>
                                <m:t>↓</m:t>
                              </m:r>
                            </m:oMath>
                            <w:r w:rsidR="007A5899" w:rsidRPr="00D5340F">
                              <w:rPr>
                                <w:rFonts w:ascii="Garamond" w:eastAsiaTheme="minorEastAsia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7A5899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</w:t>
                            </w: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</w:t>
                            </w:r>
                            <w:r w:rsidR="00DE6953"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abroad more attractive</w:t>
                            </w:r>
                          </w:p>
                          <w:p w14:paraId="7F27FDB2" w14:textId="77777777" w:rsidR="00D5340F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A59E24F" w14:textId="77777777" w:rsidR="00D5340F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E14F7B4" w14:textId="77777777" w:rsidR="00D5340F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5071847B" w14:textId="77777777" w:rsidR="00D5340F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DF67007" w14:textId="77777777" w:rsidR="00D5340F" w:rsidRPr="00D5340F" w:rsidRDefault="00D5340F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89DCC84" w14:textId="77777777" w:rsidR="007A5899" w:rsidRPr="00D5340F" w:rsidRDefault="007A5899" w:rsidP="00DE695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58C6D1" w14:textId="0FD94DD2" w:rsidR="00885C6A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D046C6F" wp14:editId="0EE3627A">
                      <wp:simplePos x="0" y="0"/>
                      <wp:positionH relativeFrom="column">
                        <wp:posOffset>2444519</wp:posOffset>
                      </wp:positionH>
                      <wp:positionV relativeFrom="paragraph">
                        <wp:posOffset>128616</wp:posOffset>
                      </wp:positionV>
                      <wp:extent cx="1758315" cy="404553"/>
                      <wp:effectExtent l="0" t="0" r="6985" b="14605"/>
                      <wp:wrapNone/>
                      <wp:docPr id="8400033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315" cy="40455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A31458" w14:textId="533F7B44" w:rsidR="00D5340F" w:rsidRP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K should float out from Us/Eu to dev nations =&gt; dollar depreciation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=&gt; foreign goods become more expensive =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raise</w:t>
                                  </w: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π</w:t>
                                  </w:r>
                                </w:p>
                                <w:p w14:paraId="7EA13697" w14:textId="77777777" w:rsidR="00D5340F" w:rsidRP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046C6F" id="_x0000_s1031" style="position:absolute;left:0;text-align:left;margin-left:192.5pt;margin-top:10.15pt;width:138.45pt;height:31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" fillcolor="white [3201]" strokecolor="#958b8b [3209]" strokeweight="1pt">
                      <v:textbox>
                        <w:txbxContent>
                          <w:p w14:paraId="0DA31458" w14:textId="533F7B44" w:rsidR="00D5340F" w:rsidRP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K should float out from Us/Eu to dev nations =&gt; dollar depreciation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=&gt; foreign goods become more expensive =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raise</w:t>
                            </w: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π</w:t>
                            </w:r>
                          </w:p>
                          <w:p w14:paraId="7EA13697" w14:textId="77777777" w:rsidR="00D5340F" w:rsidRP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5760A07E" wp14:editId="0BEEAE02">
                      <wp:simplePos x="0" y="0"/>
                      <wp:positionH relativeFrom="column">
                        <wp:posOffset>3262630</wp:posOffset>
                      </wp:positionH>
                      <wp:positionV relativeFrom="paragraph">
                        <wp:posOffset>49501</wp:posOffset>
                      </wp:positionV>
                      <wp:extent cx="63500" cy="59865"/>
                      <wp:effectExtent l="12700" t="0" r="25400" b="29210"/>
                      <wp:wrapNone/>
                      <wp:docPr id="1589500468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59865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260F0C6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256.9pt;margin-top:3.9pt;width:5pt;height:4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" adj="10800" fillcolor="#2f3748 [3204]" strokecolor="#07080a [484]" strokeweight="1pt"/>
                  </w:pict>
                </mc:Fallback>
              </mc:AlternateContent>
            </w:r>
          </w:p>
          <w:p w14:paraId="50EA0EDF" w14:textId="5DD357B9" w:rsidR="00885C6A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03E6CE9" wp14:editId="5E8D7330">
                      <wp:simplePos x="0" y="0"/>
                      <wp:positionH relativeFrom="column">
                        <wp:posOffset>4304454</wp:posOffset>
                      </wp:positionH>
                      <wp:positionV relativeFrom="paragraph">
                        <wp:posOffset>81042</wp:posOffset>
                      </wp:positionV>
                      <wp:extent cx="27305" cy="109220"/>
                      <wp:effectExtent l="0" t="15557" r="20637" b="20638"/>
                      <wp:wrapNone/>
                      <wp:docPr id="2006465252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7305" cy="1092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DAFA3B" id="Down Arrow 2" o:spid="_x0000_s1026" type="#_x0000_t67" style="position:absolute;margin-left:338.95pt;margin-top:6.4pt;width:2.15pt;height:8.6pt;rotation:-9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" adj="18900" fillcolor="#2f3748 [3204]" strokecolor="#07080a [484]" strokeweight="1pt"/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41AB0C5" wp14:editId="3D7ADA15">
                      <wp:simplePos x="0" y="0"/>
                      <wp:positionH relativeFrom="column">
                        <wp:posOffset>2339246</wp:posOffset>
                      </wp:positionH>
                      <wp:positionV relativeFrom="paragraph">
                        <wp:posOffset>79693</wp:posOffset>
                      </wp:positionV>
                      <wp:extent cx="27305" cy="109220"/>
                      <wp:effectExtent l="0" t="15557" r="20637" b="20638"/>
                      <wp:wrapNone/>
                      <wp:docPr id="1125782852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7305" cy="1092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3D73E" id="Down Arrow 2" o:spid="_x0000_s1026" type="#_x0000_t67" style="position:absolute;margin-left:184.2pt;margin-top:6.3pt;width:2.15pt;height:8.6pt;rotation:-90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" adj="18900" fillcolor="#2f3748 [3204]" strokecolor="#07080a [484]" strokeweight="1pt"/>
                  </w:pict>
                </mc:Fallback>
              </mc:AlternateContent>
            </w:r>
            <w:r w:rsidR="007A5899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B294216" wp14:editId="0DBB1559">
                      <wp:simplePos x="0" y="0"/>
                      <wp:positionH relativeFrom="column">
                        <wp:posOffset>1236230</wp:posOffset>
                      </wp:positionH>
                      <wp:positionV relativeFrom="paragraph">
                        <wp:posOffset>77491</wp:posOffset>
                      </wp:positionV>
                      <wp:extent cx="27305" cy="109220"/>
                      <wp:effectExtent l="0" t="15557" r="20637" b="20638"/>
                      <wp:wrapNone/>
                      <wp:docPr id="69396201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7305" cy="1092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455B2" id="Down Arrow 2" o:spid="_x0000_s1026" type="#_x0000_t67" style="position:absolute;margin-left:97.35pt;margin-top:6.1pt;width:2.15pt;height:8.6pt;rotation:-9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" adj="18900" fillcolor="#2f3748 [3204]" strokecolor="#07080a [484]" strokeweight="1pt"/>
                  </w:pict>
                </mc:Fallback>
              </mc:AlternateContent>
            </w:r>
          </w:p>
          <w:p w14:paraId="4FB8F932" w14:textId="52A695B7" w:rsidR="007A5899" w:rsidRDefault="007A5899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77CFAEB" w14:textId="188BB997" w:rsidR="007A5899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804489C" wp14:editId="4779E2E1">
                      <wp:simplePos x="0" y="0"/>
                      <wp:positionH relativeFrom="column">
                        <wp:posOffset>3264766</wp:posOffset>
                      </wp:positionH>
                      <wp:positionV relativeFrom="paragraph">
                        <wp:posOffset>120881</wp:posOffset>
                      </wp:positionV>
                      <wp:extent cx="63500" cy="59690"/>
                      <wp:effectExtent l="12700" t="0" r="25400" b="29210"/>
                      <wp:wrapNone/>
                      <wp:docPr id="1613992120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500" cy="5969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BB9C7" id="Down Arrow 2" o:spid="_x0000_s1026" type="#_x0000_t67" style="position:absolute;margin-left:257.05pt;margin-top:9.5pt;width:5pt;height:4.7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" adj="10800" fillcolor="#2f3748 [3204]" strokecolor="#07080a [484]" strokeweight="1pt"/>
                  </w:pict>
                </mc:Fallback>
              </mc:AlternateContent>
            </w:r>
          </w:p>
          <w:p w14:paraId="2D52974B" w14:textId="30ED3EB7" w:rsidR="007A5899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DEDFEAF" wp14:editId="329E21F8">
                      <wp:simplePos x="0" y="0"/>
                      <wp:positionH relativeFrom="column">
                        <wp:posOffset>2444137</wp:posOffset>
                      </wp:positionH>
                      <wp:positionV relativeFrom="paragraph">
                        <wp:posOffset>75587</wp:posOffset>
                      </wp:positionV>
                      <wp:extent cx="1758315" cy="404648"/>
                      <wp:effectExtent l="0" t="0" r="6985" b="14605"/>
                      <wp:wrapNone/>
                      <wp:docPr id="151526513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58315" cy="40464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841108" w14:textId="69D88C30" w:rsidR="00D5340F" w:rsidRP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This does not happen bc emerging economies (</w:t>
                                  </w:r>
                                  <w:proofErr w:type="spellStart"/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china</w:t>
                                  </w:r>
                                  <w:proofErr w:type="spellEnd"/>
                                  <w:r w:rsidRPr="00D5340F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, oil exporting countries) experience significant CA surpluses.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EDFEAF" id="_x0000_s1032" style="position:absolute;left:0;text-align:left;margin-left:192.45pt;margin-top:5.95pt;width:138.45pt;height:31.8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" fillcolor="white [3201]" strokecolor="#958b8b [3209]" strokeweight="1pt">
                      <v:textbox>
                        <w:txbxContent>
                          <w:p w14:paraId="59841108" w14:textId="69D88C30" w:rsidR="00D5340F" w:rsidRP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This does not happen bc emerging economies (</w:t>
                            </w:r>
                            <w:proofErr w:type="spellStart"/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china</w:t>
                            </w:r>
                            <w:proofErr w:type="spellEnd"/>
                            <w:r w:rsidRPr="00D5340F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, oil exporting countries) experience significant CA surpluses.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2F2BEF" w14:textId="1492D45C" w:rsidR="007A5899" w:rsidRDefault="007A5899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F6B8C27" w14:textId="13F3439D" w:rsidR="00885C6A" w:rsidRDefault="00885C6A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B84E10C" w14:textId="75230DAE" w:rsidR="00D5340F" w:rsidRDefault="00C60C35" w:rsidP="00D76BC3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564BE364" wp14:editId="50DD14A7">
                      <wp:simplePos x="0" y="0"/>
                      <wp:positionH relativeFrom="column">
                        <wp:posOffset>5233035</wp:posOffset>
                      </wp:positionH>
                      <wp:positionV relativeFrom="paragraph">
                        <wp:posOffset>116967</wp:posOffset>
                      </wp:positionV>
                      <wp:extent cx="78740" cy="158496"/>
                      <wp:effectExtent l="12700" t="0" r="22860" b="19685"/>
                      <wp:wrapNone/>
                      <wp:docPr id="2013288897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740" cy="158496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DB8F2B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2" o:spid="_x0000_s1026" type="#_x0000_t67" style="position:absolute;margin-left:412.05pt;margin-top:9.2pt;width:6.2pt;height:12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" adj="16235" fillcolor="#2f3748 [3204]" strokecolor="#07080a [484]" strokeweight="1pt"/>
                  </w:pict>
                </mc:Fallback>
              </mc:AlternateContent>
            </w:r>
          </w:p>
          <w:p w14:paraId="6B513043" w14:textId="66070238" w:rsidR="00C60C35" w:rsidRPr="00D5340F" w:rsidRDefault="00C60C35" w:rsidP="00D5340F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3D8BFDF" w14:textId="4EA560B3" w:rsidR="00DE6953" w:rsidRDefault="0002788C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51E5CAAB" wp14:editId="4393E33F">
                      <wp:simplePos x="0" y="0"/>
                      <wp:positionH relativeFrom="column">
                        <wp:posOffset>3301864</wp:posOffset>
                      </wp:positionH>
                      <wp:positionV relativeFrom="paragraph">
                        <wp:posOffset>46038</wp:posOffset>
                      </wp:positionV>
                      <wp:extent cx="259581" cy="1072742"/>
                      <wp:effectExtent l="0" t="13018" r="7303" b="20002"/>
                      <wp:wrapNone/>
                      <wp:docPr id="850811361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59581" cy="1072742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AD74A" id="Down Arrow 2" o:spid="_x0000_s1026" type="#_x0000_t67" style="position:absolute;margin-left:260pt;margin-top:3.65pt;width:20.45pt;height:84.45pt;rotation: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" adj="18987" fillcolor="#2f3748 [3204]" strokecolor="#07080a [484]" strokeweight="1pt"/>
                  </w:pict>
                </mc:Fallback>
              </mc:AlternateContent>
            </w:r>
            <w:r w:rsidRPr="00B92612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0" locked="0" layoutInCell="1" allowOverlap="1" wp14:anchorId="34DB4914" wp14:editId="547263C3">
                  <wp:simplePos x="0" y="0"/>
                  <wp:positionH relativeFrom="column">
                    <wp:posOffset>56645</wp:posOffset>
                  </wp:positionH>
                  <wp:positionV relativeFrom="paragraph">
                    <wp:posOffset>53340</wp:posOffset>
                  </wp:positionV>
                  <wp:extent cx="2407285" cy="1449070"/>
                  <wp:effectExtent l="0" t="0" r="5715" b="0"/>
                  <wp:wrapThrough wrapText="bothSides">
                    <wp:wrapPolygon edited="0">
                      <wp:start x="0" y="0"/>
                      <wp:lineTo x="0" y="21392"/>
                      <wp:lineTo x="21537" y="21392"/>
                      <wp:lineTo x="21537" y="0"/>
                      <wp:lineTo x="0" y="0"/>
                    </wp:wrapPolygon>
                  </wp:wrapThrough>
                  <wp:docPr id="688169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169433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285" cy="144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2FA5140" wp14:editId="5A11346F">
                      <wp:simplePos x="0" y="0"/>
                      <wp:positionH relativeFrom="column">
                        <wp:posOffset>4424861</wp:posOffset>
                      </wp:positionH>
                      <wp:positionV relativeFrom="paragraph">
                        <wp:posOffset>52070</wp:posOffset>
                      </wp:positionV>
                      <wp:extent cx="1653540" cy="1471295"/>
                      <wp:effectExtent l="0" t="0" r="10160" b="14605"/>
                      <wp:wrapNone/>
                      <wp:docPr id="3823384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3540" cy="147129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770685" w14:textId="264C32AD" w:rsid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Until House value is increasing: </w:t>
                                  </w:r>
                                </w:p>
                                <w:p w14:paraId="580E3C40" w14:textId="77777777" w:rsid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E3C6386" w14:textId="77777777" w:rsidR="00C60C35" w:rsidRDefault="00C60C35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CD86C79" w14:textId="2E5F70CC" w:rsidR="00D5340F" w:rsidRDefault="00D5340F" w:rsidP="00D5340F">
                                  <w:pPr>
                                    <w:ind w:left="0"/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A. People want a lot of houses</w:t>
                                  </w:r>
                                </w:p>
                                <w:p w14:paraId="65C61EB2" w14:textId="77777777" w:rsidR="00D5340F" w:rsidRDefault="00D5340F" w:rsidP="00D5340F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73AA7C0" w14:textId="77777777" w:rsidR="00C60C35" w:rsidRPr="00C60C35" w:rsidRDefault="00D5340F" w:rsidP="00C60C3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B. Banks can borrow low and make a lot of money: </w:t>
                                  </w:r>
                                  <w:r w:rsid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leverage a lot, lend a lot also at </w:t>
                                  </w:r>
                                  <w:proofErr w:type="spellStart"/>
                                  <w:r w:rsidR="00C60C35"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at</w:t>
                                  </w:r>
                                  <w:proofErr w:type="spellEnd"/>
                                  <w:r w:rsidR="00C60C35"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very </w:t>
                                  </w:r>
                                  <w:proofErr w:type="spellStart"/>
                                  <w:r w:rsidR="00C60C35"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favourable</w:t>
                                  </w:r>
                                  <w:proofErr w:type="spellEnd"/>
                                  <w:r w:rsidR="00C60C35"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conditions even to those who should not qualify for it (no down payment, no proof of income). </w:t>
                                  </w:r>
                                </w:p>
                                <w:p w14:paraId="65BB78D1" w14:textId="77777777" w:rsidR="00C60C35" w:rsidRPr="00885C6A" w:rsidRDefault="00C60C35" w:rsidP="00D5340F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FA5140" id="_x0000_s1033" style="position:absolute;left:0;text-align:left;margin-left:348.4pt;margin-top:4.1pt;width:130.2pt;height:115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" fillcolor="white [3201]" strokecolor="#958b8b [3209]" strokeweight="1pt">
                      <v:textbox>
                        <w:txbxContent>
                          <w:p w14:paraId="1E770685" w14:textId="264C32AD" w:rsid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Until House value is increasing: </w:t>
                            </w:r>
                          </w:p>
                          <w:p w14:paraId="580E3C40" w14:textId="77777777" w:rsid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E3C6386" w14:textId="77777777" w:rsidR="00C60C35" w:rsidRDefault="00C60C35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CD86C79" w14:textId="2E5F70CC" w:rsidR="00D5340F" w:rsidRDefault="00D5340F" w:rsidP="00D5340F">
                            <w:pPr>
                              <w:ind w:left="0"/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A. People want a lot of houses</w:t>
                            </w:r>
                          </w:p>
                          <w:p w14:paraId="65C61EB2" w14:textId="77777777" w:rsidR="00D5340F" w:rsidRDefault="00D5340F" w:rsidP="00D5340F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73AA7C0" w14:textId="77777777" w:rsidR="00C60C35" w:rsidRPr="00C60C35" w:rsidRDefault="00D5340F" w:rsidP="00C60C35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B. Banks can borrow low and make a lot of money: </w:t>
                            </w:r>
                            <w:r w:rsid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leverage a lot, lend a lot also at </w:t>
                            </w:r>
                            <w:proofErr w:type="spellStart"/>
                            <w:r w:rsidR="00C60C35"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at</w:t>
                            </w:r>
                            <w:proofErr w:type="spellEnd"/>
                            <w:r w:rsidR="00C60C35"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very </w:t>
                            </w:r>
                            <w:proofErr w:type="spellStart"/>
                            <w:r w:rsidR="00C60C35"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favourable</w:t>
                            </w:r>
                            <w:proofErr w:type="spellEnd"/>
                            <w:r w:rsidR="00C60C35"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conditions even to those who should not qualify for it (no down payment, no proof of income). </w:t>
                            </w:r>
                          </w:p>
                          <w:p w14:paraId="65BB78D1" w14:textId="77777777" w:rsidR="00C60C35" w:rsidRPr="00885C6A" w:rsidRDefault="00C60C35" w:rsidP="00D5340F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BDB6ED" w14:textId="3F2A9F0F" w:rsidR="00DE6953" w:rsidRDefault="00DE6953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466DD6C" w14:textId="687AEB65" w:rsidR="00DE6953" w:rsidRDefault="00DE6953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40396FE" w14:textId="676D0711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0AFFFA9" w14:textId="3A44C6D6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8405714" w14:textId="4DFC48F9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08B21AC" w14:textId="643A2E00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6F37AA02" w14:textId="58A02ECF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5C93D25" w14:textId="77777777" w:rsidR="00D5340F" w:rsidRDefault="00D5340F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3A9CAE92" w14:textId="580E169A" w:rsidR="00DE6953" w:rsidRDefault="00DE6953" w:rsidP="00633BB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252B291" w14:textId="40ABCBDA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86036C4" wp14:editId="5F74F08F">
                      <wp:simplePos x="0" y="0"/>
                      <wp:positionH relativeFrom="column">
                        <wp:posOffset>1235710</wp:posOffset>
                      </wp:positionH>
                      <wp:positionV relativeFrom="paragraph">
                        <wp:posOffset>76200</wp:posOffset>
                      </wp:positionV>
                      <wp:extent cx="36576" cy="54864"/>
                      <wp:effectExtent l="12700" t="0" r="27305" b="21590"/>
                      <wp:wrapNone/>
                      <wp:docPr id="596436662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" cy="54864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DB4B2" id="Down Arrow 2" o:spid="_x0000_s1026" type="#_x0000_t67" style="position:absolute;margin-left:97.3pt;margin-top:6pt;width:2.9pt;height:4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" adj="14400" fillcolor="#2f3748 [3204]" strokecolor="#07080a [484]" strokeweight="1pt"/>
                  </w:pict>
                </mc:Fallback>
              </mc:AlternateContent>
            </w:r>
          </w:p>
          <w:p w14:paraId="433D2AF4" w14:textId="27E2BB20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208D2D39" wp14:editId="21E1388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24875</wp:posOffset>
                      </wp:positionV>
                      <wp:extent cx="2359044" cy="203200"/>
                      <wp:effectExtent l="0" t="0" r="15875" b="12700"/>
                      <wp:wrapNone/>
                      <wp:docPr id="21183332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9044" cy="2032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A85BB76" w14:textId="46E74F61" w:rsidR="00C60C35" w:rsidRPr="00D5340F" w:rsidRDefault="00C60C35" w:rsidP="00C60C3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FED starts to increase i (2004-2005).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8D2D39" id="_x0000_s1035" style="position:absolute;margin-left:7.15pt;margin-top:1.95pt;width:185.75pt;height:1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" fillcolor="white [3201]" strokecolor="#958b8b [3209]" strokeweight="1pt">
                      <v:textbox>
                        <w:txbxContent>
                          <w:p w14:paraId="5A85BB76" w14:textId="46E74F61" w:rsidR="00C60C35" w:rsidRPr="00D5340F" w:rsidRDefault="00C60C35" w:rsidP="00C60C35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FED starts to increase i (2004-2005).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864188D" w14:textId="4D811B8E" w:rsidR="00C60C35" w:rsidRDefault="00E730DA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21C53341" wp14:editId="00B2542B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109745</wp:posOffset>
                      </wp:positionV>
                      <wp:extent cx="36195" cy="54610"/>
                      <wp:effectExtent l="12700" t="0" r="27305" b="21590"/>
                      <wp:wrapNone/>
                      <wp:docPr id="1000548160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" cy="546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F0846A" id="Down Arrow 2" o:spid="_x0000_s1026" type="#_x0000_t67" style="position:absolute;margin-left:97.35pt;margin-top:8.65pt;width:2.85pt;height:4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" adj="14442" fillcolor="#2f3748 [3204]" strokecolor="#07080a [484]" strokeweight="1pt"/>
                  </w:pict>
                </mc:Fallback>
              </mc:AlternateContent>
            </w:r>
          </w:p>
          <w:p w14:paraId="62CA9677" w14:textId="1B81CD31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DC862AD" wp14:editId="5DA99A74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52180</wp:posOffset>
                      </wp:positionV>
                      <wp:extent cx="2359025" cy="503555"/>
                      <wp:effectExtent l="0" t="0" r="15875" b="17145"/>
                      <wp:wrapNone/>
                      <wp:docPr id="11178876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9025" cy="50355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5BAB95" w14:textId="77777777" w:rsidR="00C60C35" w:rsidRPr="00885C6A" w:rsidRDefault="00C60C35" w:rsidP="00C60C3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PPl</w:t>
                                  </w:r>
                                  <w:proofErr w:type="spellEnd"/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start to default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High rates less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D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for houses +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more defaults as rates rise  =&gt; 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higher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S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as banks start selling collateral houses! =&gt; prices start decreasing =&gt; even more ppl start defaulting (cost of mortgage &gt; value of the house) </w:t>
                                  </w:r>
                                </w:p>
                                <w:p w14:paraId="1BE4B969" w14:textId="3C11C267" w:rsidR="00C60C35" w:rsidRPr="00D5340F" w:rsidRDefault="00C60C35" w:rsidP="00C60C3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C862AD" id="_x0000_s1035" style="position:absolute;margin-left:6.3pt;margin-top:4.1pt;width:185.75pt;height:39.6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" fillcolor="white [3201]" strokecolor="#958b8b [3209]" strokeweight="1pt">
                      <v:textbox>
                        <w:txbxContent>
                          <w:p w14:paraId="105BAB95" w14:textId="77777777" w:rsidR="00C60C35" w:rsidRPr="00885C6A" w:rsidRDefault="00C60C35" w:rsidP="00C60C35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PPl</w:t>
                            </w:r>
                            <w:proofErr w:type="spellEnd"/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start to default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High rates less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for houses +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more defaults as rates rise  =&gt;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higher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as banks start selling collateral houses! =&gt; prices start decreasing =&gt; even more ppl start defaulting (cost of mortgage &gt; value of the house) </w:t>
                            </w:r>
                          </w:p>
                          <w:p w14:paraId="1BE4B969" w14:textId="3C11C267" w:rsidR="00C60C35" w:rsidRPr="00D5340F" w:rsidRDefault="00C60C35" w:rsidP="00C60C35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EEE7DDC" w14:textId="1BD4CE51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3A39BF0" w14:textId="4E97432F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53D7802" w14:textId="383BF2A5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8715D78" w14:textId="2B48CC1D" w:rsidR="00C60C35" w:rsidRDefault="00E730DA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12427E07" wp14:editId="43550622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101075</wp:posOffset>
                      </wp:positionV>
                      <wp:extent cx="2359025" cy="416560"/>
                      <wp:effectExtent l="0" t="0" r="15875" b="15240"/>
                      <wp:wrapNone/>
                      <wp:docPr id="3879362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59025" cy="4165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CA22A9" w14:textId="36E79BCF" w:rsidR="00C60C35" w:rsidRPr="00D5340F" w:rsidRDefault="00C60C35" w:rsidP="00C60C3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Huge losses for banks =&gt; </w:t>
                                  </w:r>
                                  <w:proofErr w:type="spellStart"/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Defaluts</w:t>
                                  </w:r>
                                  <w:proofErr w:type="spellEnd"/>
                                  <w:r w:rsidRP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(Fannie Mae &amp; Freddie Mac in distress, Bear Sterns bailed out, Lehman Brothers not bailed out! + Several Eu banks)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427E07" id="_x0000_s1038" style="position:absolute;margin-left:6.3pt;margin-top:7.95pt;width:185.75pt;height:32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" fillcolor="white [3201]" strokecolor="#958b8b [3209]" strokeweight="1pt">
                      <v:textbox>
                        <w:txbxContent>
                          <w:p w14:paraId="73CA22A9" w14:textId="36E79BCF" w:rsidR="00C60C35" w:rsidRPr="00D5340F" w:rsidRDefault="00C60C35" w:rsidP="00C60C35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Huge losses for banks =&gt; </w:t>
                            </w:r>
                            <w:proofErr w:type="spellStart"/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Defaluts</w:t>
                            </w:r>
                            <w:proofErr w:type="spellEnd"/>
                            <w:r w:rsidRP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(Fannie Mae &amp; Freddie Mac in distress, Bear Sterns bailed out, Lehman Brothers not bailed out! + Several Eu banks)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60C35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5BF97F68" wp14:editId="0D665BAF">
                      <wp:simplePos x="0" y="0"/>
                      <wp:positionH relativeFrom="column">
                        <wp:posOffset>1237615</wp:posOffset>
                      </wp:positionH>
                      <wp:positionV relativeFrom="paragraph">
                        <wp:posOffset>10905</wp:posOffset>
                      </wp:positionV>
                      <wp:extent cx="36576" cy="54864"/>
                      <wp:effectExtent l="12700" t="0" r="27305" b="21590"/>
                      <wp:wrapNone/>
                      <wp:docPr id="1602378564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576" cy="54864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FEB3E1" id="Down Arrow 2" o:spid="_x0000_s1026" type="#_x0000_t67" style="position:absolute;margin-left:97.45pt;margin-top:.85pt;width:2.9pt;height:4.3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" adj="14400" fillcolor="#2f3748 [3204]" strokecolor="#07080a [484]" strokeweight="1pt"/>
                  </w:pict>
                </mc:Fallback>
              </mc:AlternateContent>
            </w:r>
          </w:p>
          <w:p w14:paraId="676E05E2" w14:textId="6C664A99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7183830" w14:textId="23054339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1CE77FA" w14:textId="541DBBD8" w:rsidR="00C60C35" w:rsidRDefault="00E730DA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90D98FF" wp14:editId="797F5D6A">
                      <wp:simplePos x="0" y="0"/>
                      <wp:positionH relativeFrom="column">
                        <wp:posOffset>1237615</wp:posOffset>
                      </wp:positionH>
                      <wp:positionV relativeFrom="paragraph">
                        <wp:posOffset>127110</wp:posOffset>
                      </wp:positionV>
                      <wp:extent cx="36195" cy="54610"/>
                      <wp:effectExtent l="12700" t="0" r="27305" b="21590"/>
                      <wp:wrapNone/>
                      <wp:docPr id="2095659786" name="Down Arrow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" cy="546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32A46" id="Down Arrow 2" o:spid="_x0000_s1026" type="#_x0000_t67" style="position:absolute;margin-left:97.45pt;margin-top:10pt;width:2.85pt;height:4.3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" adj="14442" fillcolor="#2f3748 [3204]" strokecolor="#07080a [484]" strokeweight="1pt"/>
                  </w:pict>
                </mc:Fallback>
              </mc:AlternateContent>
            </w:r>
          </w:p>
          <w:p w14:paraId="00062C02" w14:textId="262FB202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05911DE0" wp14:editId="60622C64">
                      <wp:simplePos x="0" y="0"/>
                      <wp:positionH relativeFrom="column">
                        <wp:posOffset>82788</wp:posOffset>
                      </wp:positionH>
                      <wp:positionV relativeFrom="paragraph">
                        <wp:posOffset>106150</wp:posOffset>
                      </wp:positionV>
                      <wp:extent cx="6124506" cy="736783"/>
                      <wp:effectExtent l="0" t="0" r="10160" b="12700"/>
                      <wp:wrapNone/>
                      <wp:docPr id="62306497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24506" cy="73678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30D3561" w14:textId="49BAC7FB" w:rsidR="00885C6A" w:rsidRPr="00885C6A" w:rsidRDefault="00885C6A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Inter-banking interest rates soar </w:t>
                                  </w:r>
                                  <w:r w:rsid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(+ out of control: 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divergence between </w:t>
                                  </w:r>
                                  <w:proofErr w:type="spellStart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interbanking</w:t>
                                  </w:r>
                                  <w:proofErr w:type="spellEnd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rate and CB policy </w:t>
                                  </w:r>
                                  <w:r w:rsid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rate): </w:t>
                                  </w:r>
                                </w:p>
                                <w:p w14:paraId="5CC5B456" w14:textId="56DE88D3" w:rsidR="00885C6A" w:rsidRPr="00885C6A" w:rsidRDefault="00885C6A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- Credit crunch</w:t>
                                  </w:r>
                                  <w:r w:rsid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(no liquidity)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: large increase in borrowing rates + drain of available loans  =&gt; lower investment =&gt; lower gdp growth</w:t>
                                  </w:r>
                                </w:p>
                                <w:p w14:paraId="27A4346A" w14:textId="35146646" w:rsidR="00885C6A" w:rsidRPr="00885C6A" w:rsidRDefault="00885C6A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Loss of wealth: the value of </w:t>
                                  </w:r>
                                  <w:r w:rsidR="00C60C3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fin</w:t>
                                  </w: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assets and houses drops =&gt; lower consumption =&gt;=&gt; lower gdp growth</w:t>
                                  </w:r>
                                </w:p>
                                <w:p w14:paraId="617B92EF" w14:textId="77777777" w:rsidR="00885C6A" w:rsidRPr="00885C6A" w:rsidRDefault="00885C6A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- Decrease in confidence: precautionary saving =&gt; negative effect from expectations on Consumption and investment (C smoothing)</w:t>
                                  </w:r>
                                </w:p>
                                <w:p w14:paraId="7C90AADD" w14:textId="5CC0BF27" w:rsidR="00885C6A" w:rsidRDefault="00885C6A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Trade collapse: Demand decreasing also abroad  (usually useful to rely on foreign demand)+ lack of financial </w:t>
                                  </w:r>
                                  <w:proofErr w:type="spellStart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itermediation</w:t>
                                  </w:r>
                                  <w:proofErr w:type="spellEnd"/>
                                  <w:r w:rsidRPr="00885C6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=&gt; lower exports</w:t>
                                  </w:r>
                                </w:p>
                                <w:p w14:paraId="0D62DA7D" w14:textId="76D94434" w:rsidR="00C60C35" w:rsidRDefault="00C60C35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=&gt; Gdp fall, risk of fin mkt collapse</w:t>
                                  </w:r>
                                </w:p>
                                <w:p w14:paraId="6B3D6B3D" w14:textId="77777777" w:rsidR="00C60C35" w:rsidRDefault="00C60C35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65784E9" w14:textId="77777777" w:rsidR="00C60C35" w:rsidRDefault="00C60C35" w:rsidP="00885C6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720AEAE" w14:textId="77777777" w:rsidR="00C60C35" w:rsidRPr="00885C6A" w:rsidRDefault="00C60C35" w:rsidP="00885C6A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911DE0" id="_x0000_s1039" style="position:absolute;margin-left:6.5pt;margin-top:8.35pt;width:482.25pt;height:5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" fillcolor="white [3201]" strokecolor="#958b8b [3209]" strokeweight="1pt">
                      <v:textbox>
                        <w:txbxContent>
                          <w:p w14:paraId="730D3561" w14:textId="49BAC7FB" w:rsidR="00885C6A" w:rsidRPr="00885C6A" w:rsidRDefault="00885C6A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Inter-banking interest rates soar </w:t>
                            </w:r>
                            <w:r w:rsid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(+ out of control: 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divergence between </w:t>
                            </w:r>
                            <w:proofErr w:type="spellStart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interbanking</w:t>
                            </w:r>
                            <w:proofErr w:type="spellEnd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rate and CB policy </w:t>
                            </w:r>
                            <w:r w:rsid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rate): </w:t>
                            </w:r>
                          </w:p>
                          <w:p w14:paraId="5CC5B456" w14:textId="56DE88D3" w:rsidR="00885C6A" w:rsidRPr="00885C6A" w:rsidRDefault="00885C6A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 Credit crunch</w:t>
                            </w:r>
                            <w:r w:rsid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(no liquidity)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: large increase in borrowing rates + drain of available loans  =&gt; lower investment =&gt; lower gdp growth</w:t>
                            </w:r>
                          </w:p>
                          <w:p w14:paraId="27A4346A" w14:textId="35146646" w:rsidR="00885C6A" w:rsidRPr="00885C6A" w:rsidRDefault="00885C6A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Loss of wealth: the value of </w:t>
                            </w:r>
                            <w:r w:rsidR="00C60C3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fin</w:t>
                            </w: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assets and houses drops =&gt; lower consumption =&gt;=&gt; lower gdp growth</w:t>
                            </w:r>
                          </w:p>
                          <w:p w14:paraId="617B92EF" w14:textId="77777777" w:rsidR="00885C6A" w:rsidRPr="00885C6A" w:rsidRDefault="00885C6A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- Decrease in confidence: precautionary saving =&gt; negative effect from expectations on Consumption and investment (C smoothing)</w:t>
                            </w:r>
                          </w:p>
                          <w:p w14:paraId="7C90AADD" w14:textId="5CC0BF27" w:rsidR="00885C6A" w:rsidRDefault="00885C6A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Trade collapse: Demand decreasing also abroad  (usually useful to rely on foreign demand)+ lack of financial </w:t>
                            </w:r>
                            <w:proofErr w:type="spellStart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itermediation</w:t>
                            </w:r>
                            <w:proofErr w:type="spellEnd"/>
                            <w:r w:rsidRPr="00885C6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=&gt; lower exports</w:t>
                            </w:r>
                          </w:p>
                          <w:p w14:paraId="0D62DA7D" w14:textId="76D94434" w:rsidR="00C60C35" w:rsidRDefault="00C60C35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=&gt; Gdp fall, risk of fin mkt collapse</w:t>
                            </w:r>
                          </w:p>
                          <w:p w14:paraId="6B3D6B3D" w14:textId="77777777" w:rsidR="00C60C35" w:rsidRDefault="00C60C35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65784E9" w14:textId="77777777" w:rsidR="00C60C35" w:rsidRDefault="00C60C35" w:rsidP="00885C6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720AEAE" w14:textId="77777777" w:rsidR="00C60C35" w:rsidRPr="00885C6A" w:rsidRDefault="00C60C35" w:rsidP="00885C6A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8E65CC" w14:textId="72BA0020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D8795DB" w14:textId="782C6195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44DADE9E" w14:textId="02743A00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CEBFD58" w14:textId="6C9CF9D7" w:rsidR="00C60C35" w:rsidRDefault="00C60C35" w:rsidP="007C0187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664D08D8" w14:textId="4C5F106D" w:rsidR="00E730DA" w:rsidRDefault="00A33F2B" w:rsidP="00E730D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7820AD7B" wp14:editId="2E74ADD9">
                      <wp:simplePos x="0" y="0"/>
                      <wp:positionH relativeFrom="column">
                        <wp:posOffset>2653224</wp:posOffset>
                      </wp:positionH>
                      <wp:positionV relativeFrom="paragraph">
                        <wp:posOffset>145416</wp:posOffset>
                      </wp:positionV>
                      <wp:extent cx="77470" cy="223520"/>
                      <wp:effectExtent l="15875" t="22225" r="14605" b="40005"/>
                      <wp:wrapNone/>
                      <wp:docPr id="169558920" name="Down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4459194">
                                <a:off x="0" y="0"/>
                                <a:ext cx="77470" cy="2235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856808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Down Arrow 6" o:spid="_x0000_s1026" type="#_x0000_t67" style="position:absolute;margin-left:208.9pt;margin-top:11.45pt;width:6.1pt;height:17.6pt;rotation:4870629fd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" adj="17857" fillcolor="#2f3748 [3204]" strokecolor="#07080a [484]" strokeweight="1pt"/>
                  </w:pict>
                </mc:Fallback>
              </mc:AlternateContent>
            </w:r>
            <w:r w:rsidR="00D76BC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4B895AC" wp14:editId="0ACCEE48">
                      <wp:simplePos x="0" y="0"/>
                      <wp:positionH relativeFrom="column">
                        <wp:posOffset>3512185</wp:posOffset>
                      </wp:positionH>
                      <wp:positionV relativeFrom="paragraph">
                        <wp:posOffset>133778</wp:posOffset>
                      </wp:positionV>
                      <wp:extent cx="77470" cy="223520"/>
                      <wp:effectExtent l="15875" t="22225" r="0" b="40005"/>
                      <wp:wrapNone/>
                      <wp:docPr id="1952895651" name="Down Arrow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7180508">
                                <a:off x="0" y="0"/>
                                <a:ext cx="77470" cy="22352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1C2B6" id="Down Arrow 6" o:spid="_x0000_s1026" type="#_x0000_t67" style="position:absolute;margin-left:276.55pt;margin-top:10.55pt;width:6.1pt;height:17.6pt;rotation:-4827264fd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" adj="17857" fillcolor="#2f3748 [3204]" strokecolor="#07080a [484]" strokeweight="1pt"/>
                  </w:pict>
                </mc:Fallback>
              </mc:AlternateContent>
            </w:r>
          </w:p>
          <w:p w14:paraId="7CA3A4B4" w14:textId="4B7115D3" w:rsidR="00D76BC3" w:rsidRDefault="00D76BC3" w:rsidP="00E730DA">
            <w:pPr>
              <w:spacing w:beforeLines="20" w:before="48" w:afterLines="20" w:after="48"/>
              <w:ind w:left="0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7914B02C" w14:textId="352236F8" w:rsidR="00B95CCA" w:rsidRDefault="00E730DA" w:rsidP="00E730DA">
            <w:pPr>
              <w:spacing w:beforeLines="20" w:before="48" w:afterLines="20" w:after="48"/>
              <w:ind w:left="0"/>
              <w:rPr>
                <w:rFonts w:ascii="Garamond" w:hAnsi="Garamond"/>
                <w:noProof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53A9C4A5" wp14:editId="55A404DC">
                      <wp:simplePos x="0" y="0"/>
                      <wp:positionH relativeFrom="column">
                        <wp:posOffset>83854</wp:posOffset>
                      </wp:positionH>
                      <wp:positionV relativeFrom="paragraph">
                        <wp:posOffset>100364</wp:posOffset>
                      </wp:positionV>
                      <wp:extent cx="2998619" cy="2248930"/>
                      <wp:effectExtent l="0" t="0" r="11430" b="12065"/>
                      <wp:wrapNone/>
                      <wp:docPr id="15226628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98619" cy="224893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D86D08" w14:textId="5B4CFAA3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In October 2008, EURIBOR rates are out of control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. MP:</w:t>
                                  </w:r>
                                </w:p>
                                <w:p w14:paraId="50A40EA6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D730390" w14:textId="54E9AF28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A.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Conventional: reduce interest rates</w:t>
                                  </w:r>
                                </w:p>
                                <w:p w14:paraId="605C6C93" w14:textId="007FE3E0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B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Quasi-Conventional: </w:t>
                                  </w:r>
                                </w:p>
                                <w:p w14:paraId="54BE2542" w14:textId="0F042669" w:rsidR="00E730DA" w:rsidRPr="00E730DA" w:rsidRDefault="00D76BC3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i.</w:t>
                                  </w:r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turned the minimum bid rate for the main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refi</w:t>
                                  </w:r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operations (auction system) into a fixed rate with full allotment of requested liquidity (‘cash dispenser’ system)</w:t>
                                  </w:r>
                                </w:p>
                                <w:p w14:paraId="1DA8375C" w14:textId="5E9C20D9" w:rsidR="00E730DA" w:rsidRPr="00E730DA" w:rsidRDefault="00D76BC3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ii.</w:t>
                                  </w:r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restricted the spread on marginal lending and deposit rate by </w:t>
                                  </w:r>
                                  <w:proofErr w:type="spellStart"/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loweing</w:t>
                                  </w:r>
                                  <w:proofErr w:type="spellEnd"/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just the cost for standing facilities = ‘forced’ compression of tunnel</w:t>
                                  </w:r>
                                </w:p>
                                <w:p w14:paraId="59608ADA" w14:textId="618D4738" w:rsidR="00E730DA" w:rsidRPr="00E730DA" w:rsidRDefault="00D76BC3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iii.</w:t>
                                  </w:r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</w:t>
                                  </w:r>
                                  <w:r w:rsidR="00E730DA"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he ECB also increased the maturity of some of the main refinancing operations: from the standard 1 week to several months.</w:t>
                                  </w:r>
                                </w:p>
                                <w:p w14:paraId="67BBC381" w14:textId="77777777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E664867" w14:textId="652EC651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. Unconventional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: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QE: using newly created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money for large purchases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of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various types of fin. assets: no longer only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st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gov bonds, but also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lt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ones, as well as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mbs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, corporate bonds etc. Intuition: even when CB rate is set equal to zero, 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agents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may pay much higher 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if banks do not transmit properly the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m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p</w:t>
                                  </w:r>
                                  <w:proofErr w:type="spellEnd"/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set by the CB. If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cb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buys sovereign bonds or other assets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Two effects:</w:t>
                                  </w:r>
                                </w:p>
                                <w:p w14:paraId="54F46C76" w14:textId="213ED572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="00D76BC3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p up,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 down</w:t>
                                  </w:r>
                                </w:p>
                                <w:p w14:paraId="3FF1CAED" w14:textId="4C6BBD4A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The owners of these assets also become richer = easier financing conditions  spending (C+G+I) grows for given i. </w:t>
                                  </w:r>
                                </w:p>
                                <w:p w14:paraId="3A02BAB1" w14:textId="77777777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1E9D439" w14:textId="15C0F4EA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BUT As a result of QE. B/S of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Cbs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grow much larger as a share of GDP</w:t>
                                  </w:r>
                                </w:p>
                                <w:p w14:paraId="6201F92B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18F7369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898902C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2897673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1163C3E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633C3D18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B22632B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BBE4187" w14:textId="77777777" w:rsid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592D876" w14:textId="77777777" w:rsidR="00E730DA" w:rsidRPr="00885C6A" w:rsidRDefault="00E730DA" w:rsidP="00E730DA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A9C4A5" id="_x0000_s1040" style="position:absolute;margin-left:6.6pt;margin-top:7.9pt;width:236.1pt;height:177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" fillcolor="white [3201]" strokecolor="#958b8b [3209]" strokeweight="1pt">
                      <v:textbox>
                        <w:txbxContent>
                          <w:p w14:paraId="25D86D08" w14:textId="5B4CFAA3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In October 2008, EURIBOR rates are out of control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 MP:</w:t>
                            </w:r>
                          </w:p>
                          <w:p w14:paraId="50A40EA6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D730390" w14:textId="54E9AF28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A.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Conventional: reduce interest rates</w:t>
                            </w:r>
                          </w:p>
                          <w:p w14:paraId="605C6C93" w14:textId="007FE3E0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B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Quasi-Conventional: </w:t>
                            </w:r>
                          </w:p>
                          <w:p w14:paraId="54BE2542" w14:textId="0F042669" w:rsidR="00E730DA" w:rsidRPr="00E730DA" w:rsidRDefault="00D76BC3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i.</w:t>
                            </w:r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turned the minimum bid rate for the main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refi</w:t>
                            </w:r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operations (auction system) into a fixed rate with full allotment of requested liquidity (‘cash dispenser’ system)</w:t>
                            </w:r>
                          </w:p>
                          <w:p w14:paraId="1DA8375C" w14:textId="5E9C20D9" w:rsidR="00E730DA" w:rsidRPr="00E730DA" w:rsidRDefault="00D76BC3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ii.</w:t>
                            </w:r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restricted the spread on marginal lending and deposit rate by </w:t>
                            </w:r>
                            <w:proofErr w:type="spellStart"/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loweing</w:t>
                            </w:r>
                            <w:proofErr w:type="spellEnd"/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just the cost for standing facilities = ‘forced’ compression of tunnel</w:t>
                            </w:r>
                          </w:p>
                          <w:p w14:paraId="59608ADA" w14:textId="618D4738" w:rsidR="00E730DA" w:rsidRPr="00E730DA" w:rsidRDefault="00D76BC3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iii.</w:t>
                            </w:r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</w:t>
                            </w:r>
                            <w:r w:rsidR="00E730DA"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he ECB also increased the maturity of some of the main refinancing operations: from the standard 1 week to several months.</w:t>
                            </w:r>
                          </w:p>
                          <w:p w14:paraId="67BBC381" w14:textId="77777777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E664867" w14:textId="652EC651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. Unconventional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: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QE: using newly created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cb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money for large purchases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of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various types of fin. assets: no longer only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st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gov bonds, but also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lt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ones, as well as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mbs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corporate bonds etc. Intuition: even when CB rate is set equal to zero, 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agents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may pay much higher 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if banks do not transmit properly the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m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p</w:t>
                            </w:r>
                            <w:proofErr w:type="spellEnd"/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set by the CB. If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cb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buys sovereign bonds or other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assets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Two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effects:</w:t>
                            </w:r>
                          </w:p>
                          <w:p w14:paraId="54F46C76" w14:textId="213ED572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="00D76BC3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p up,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 down</w:t>
                            </w:r>
                          </w:p>
                          <w:p w14:paraId="3FF1CAED" w14:textId="4C6BBD4A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The owners of these assets also become richer = easier financing conditions  spending (C+G+I) grows for given i. </w:t>
                            </w:r>
                          </w:p>
                          <w:p w14:paraId="3A02BAB1" w14:textId="77777777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1E9D439" w14:textId="15C0F4EA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BUT As a result of QE. B/S of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Cbs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grow much larger as a share of GDP</w:t>
                            </w:r>
                          </w:p>
                          <w:p w14:paraId="6201F92B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18F7369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898902C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2897673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1163C3E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633C3D18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B22632B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BBE4187" w14:textId="77777777" w:rsid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592D876" w14:textId="77777777" w:rsidR="00E730DA" w:rsidRPr="00885C6A" w:rsidRDefault="00E730DA" w:rsidP="00E730DA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6EEC72" wp14:editId="34CAD64E">
                      <wp:simplePos x="0" y="0"/>
                      <wp:positionH relativeFrom="column">
                        <wp:posOffset>3179480</wp:posOffset>
                      </wp:positionH>
                      <wp:positionV relativeFrom="paragraph">
                        <wp:posOffset>95154</wp:posOffset>
                      </wp:positionV>
                      <wp:extent cx="2960914" cy="1433632"/>
                      <wp:effectExtent l="0" t="0" r="11430" b="14605"/>
                      <wp:wrapNone/>
                      <wp:docPr id="8145101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60914" cy="143363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E043F36" w14:textId="77777777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3F9C0D2" w14:textId="1850B359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A.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Bail-outs though provision of special loans, guarantees, new capital. 19/76 top Eu banking group ended up a major or even a 100% gov. stake = Eu spent 13% of EU GDP (2008-2011)! Why so much money? bc banks are very </w:t>
                                  </w:r>
                                  <w:proofErr w:type="spellStart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impotant</w:t>
                                  </w:r>
                                  <w:proofErr w:type="spellEnd"/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in Eu for financing firms </w:t>
                                  </w:r>
                                </w:p>
                                <w:p w14:paraId="4F67400F" w14:textId="77777777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But, these average figures mask substantial heterogeneity across countries. Huge: Uk, Ger, Den. Ita small, not very exposed to CDO, but will have banking issues in the following yrs. </w:t>
                                  </w:r>
                                </w:p>
                                <w:p w14:paraId="47115E62" w14:textId="77777777" w:rsidR="00E730DA" w:rsidRPr="00E730DA" w:rsidRDefault="00E730DA" w:rsidP="00E730DA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25FCF3F" w14:textId="07CA766A" w:rsidR="00E730DA" w:rsidRPr="00885C6A" w:rsidRDefault="00E730DA" w:rsidP="00E730DA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B. </w:t>
                                  </w:r>
                                  <w:r w:rsidRPr="00E730DA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Huge public spending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EEC72" id="_x0000_s1041" style="position:absolute;margin-left:250.35pt;margin-top:7.5pt;width:233.15pt;height:112.9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" fillcolor="white [3201]" strokecolor="#958b8b [3209]" strokeweight="1pt">
                      <v:textbox>
                        <w:txbxContent>
                          <w:p w14:paraId="2E043F36" w14:textId="77777777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3F9C0D2" w14:textId="1850B359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A.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Bail-outs though provision of special loans, guarantees, new capital. 19/76 top Eu banking group ended up a major or even a 100% gov. stake = Eu spent 13% of EU GDP (2008-2011)! Why so much money? bc banks are very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impotant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in Eu for financing firms </w:t>
                            </w:r>
                          </w:p>
                          <w:p w14:paraId="4F67400F" w14:textId="77777777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But, these average figures mask substantial heterogeneity across countries. Huge: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Uk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, Ger, Den. </w:t>
                            </w:r>
                            <w:proofErr w:type="spellStart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Ita</w:t>
                            </w:r>
                            <w:proofErr w:type="spellEnd"/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small, not very exposed to CDO, but will have banking issues in the following yrs. </w:t>
                            </w:r>
                          </w:p>
                          <w:p w14:paraId="47115E62" w14:textId="77777777" w:rsidR="00E730DA" w:rsidRPr="00E730DA" w:rsidRDefault="00E730DA" w:rsidP="00E730DA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25FCF3F" w14:textId="07CA766A" w:rsidR="00E730DA" w:rsidRPr="00885C6A" w:rsidRDefault="00E730DA" w:rsidP="00E730DA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B. </w:t>
                            </w:r>
                            <w:r w:rsidRPr="00E730DA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Huge public spending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590F553" w14:textId="594BB9FB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14037746" w14:textId="140F8308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74F5D66E" w14:textId="0A5B6763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511D870F" w14:textId="689B8363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64015298" w14:textId="7D6D900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719BC087" w14:textId="7EA026E0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51D55596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60DB8D39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758A604B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1DAAE019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2411B185" w14:textId="77777777" w:rsidR="00B95CCA" w:rsidRDefault="00B95CC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3EF75BF7" w14:textId="77777777" w:rsidR="00B95CCA" w:rsidRDefault="00B95CC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5AE00F41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465F2BE9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2C179190" w14:textId="77777777" w:rsidR="00E730DA" w:rsidRDefault="00E730D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4814BCCF" w14:textId="77777777" w:rsidR="00D76BC3" w:rsidRDefault="00D76BC3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6EB0804B" w14:textId="77777777" w:rsidR="00B95CCA" w:rsidRDefault="00B95CCA" w:rsidP="00E730DA">
            <w:pPr>
              <w:spacing w:beforeLines="20" w:before="48" w:afterLines="20" w:after="48"/>
              <w:ind w:left="0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35A436BA" w14:textId="77777777" w:rsidR="00E730DA" w:rsidRDefault="00E730DA" w:rsidP="00E730DA">
            <w:pPr>
              <w:spacing w:beforeLines="20" w:before="48" w:afterLines="20" w:after="48"/>
              <w:ind w:left="0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0436A94C" w14:textId="68696CBB" w:rsidR="00B95CCA" w:rsidRDefault="00B95CCA" w:rsidP="00B95CC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lastRenderedPageBreak/>
              <w:t>1929 vs 2007 when rebound arrived:</w:t>
            </w:r>
            <w:r w:rsidR="0055634C">
              <w:rPr>
                <w:rFonts w:ascii="Garamond" w:hAnsi="Garamond"/>
                <w:noProof/>
                <w:sz w:val="16"/>
                <w:szCs w:val="16"/>
              </w:rPr>
              <w:t xml:space="preserve"> 2</w:t>
            </w:r>
            <w:r w:rsidR="0055634C" w:rsidRPr="0055634C">
              <w:rPr>
                <w:rFonts w:ascii="Garamond" w:hAnsi="Garamond"/>
                <w:noProof/>
                <w:sz w:val="16"/>
                <w:szCs w:val="16"/>
                <w:vertAlign w:val="superscript"/>
              </w:rPr>
              <w:t>nd</w:t>
            </w:r>
            <w:r w:rsidR="0055634C">
              <w:rPr>
                <w:rFonts w:ascii="Garamond" w:hAnsi="Garamond"/>
                <w:noProof/>
                <w:sz w:val="16"/>
                <w:szCs w:val="16"/>
              </w:rPr>
              <w:t xml:space="preserve"> great depression</w:t>
            </w:r>
            <w:r>
              <w:rPr>
                <w:rFonts w:ascii="Garamond" w:hAnsi="Garamond"/>
                <w:noProof/>
                <w:sz w:val="16"/>
                <w:szCs w:val="16"/>
              </w:rPr>
              <w:t xml:space="preserve"> </w:t>
            </w:r>
            <w:r w:rsidR="0055634C">
              <w:rPr>
                <w:rFonts w:ascii="Garamond" w:hAnsi="Garamond"/>
                <w:noProof/>
                <w:sz w:val="16"/>
                <w:szCs w:val="16"/>
              </w:rPr>
              <w:t>escaped!</w:t>
            </w:r>
          </w:p>
          <w:p w14:paraId="0CE3455A" w14:textId="77777777" w:rsidR="006C34EC" w:rsidRDefault="006C34EC" w:rsidP="00161372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2CEFB1F" w14:textId="77777777" w:rsidR="00E730DA" w:rsidRPr="00E730DA" w:rsidRDefault="00E730DA" w:rsidP="00E730D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Note, how leverage works:</w:t>
            </w:r>
          </w:p>
          <w:p w14:paraId="4E7BAACF" w14:textId="1F3AE1AB" w:rsidR="00E730DA" w:rsidRPr="00E730DA" w:rsidRDefault="00E730DA" w:rsidP="00D76BC3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Capital: difference between total A and total L, you can think of it as being funds initially invested by the owners of the bank. If there is a loss on assets, this will be absorbed by capital. If, due to losses, assets become lower than liabilities, then the bank goes bankrupt… that’s why a safe amount of capital has to be maintained</w:t>
            </w:r>
            <w:r>
              <w:rPr>
                <w:rFonts w:ascii="Garamond" w:hAnsi="Garamond"/>
                <w:noProof/>
                <w:sz w:val="16"/>
                <w:szCs w:val="16"/>
              </w:rPr>
              <w:t xml:space="preserve">. Imagine bank A and bb both have 100 assets. But bank A has 20 of Capital (80 of liabilities), bank B 5 (95 of liabilities). </w:t>
            </w:r>
          </w:p>
          <w:p w14:paraId="79549EA3" w14:textId="77777777" w:rsidR="00E730DA" w:rsidRPr="00E730DA" w:rsidRDefault="00E730DA" w:rsidP="00E730D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The position of bank B is very risky… As soon as the value of assets decreases below €95 there is bankruptcy!</w:t>
            </w:r>
          </w:p>
          <w:p w14:paraId="3E56D272" w14:textId="049D08F7" w:rsidR="00E730DA" w:rsidRPr="00E730DA" w:rsidRDefault="00E730DA" w:rsidP="00E730D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- And yet, a higher leverage ratio</w:t>
            </w:r>
            <w:r w:rsidR="00FA5591">
              <w:rPr>
                <w:rFonts w:ascii="Garamond" w:hAnsi="Garamond"/>
                <w:noProof/>
                <w:sz w:val="16"/>
                <w:szCs w:val="16"/>
              </w:rPr>
              <w:t xml:space="preserve"> (</w:t>
            </w:r>
            <w:r w:rsidR="00FA5591" w:rsidRPr="00FA5591">
              <w:rPr>
                <w:rFonts w:ascii="Garamond" w:hAnsi="Garamond"/>
                <w:noProof/>
                <w:sz w:val="16"/>
                <w:szCs w:val="16"/>
              </w:rPr>
              <w:t>assets/capital</w:t>
            </w:r>
            <w:r w:rsidR="00FA5591">
              <w:rPr>
                <w:rFonts w:ascii="Garamond" w:hAnsi="Garamond"/>
                <w:noProof/>
                <w:sz w:val="16"/>
                <w:szCs w:val="16"/>
              </w:rPr>
              <w:t>)</w:t>
            </w:r>
            <w:r w:rsidRPr="00E730DA">
              <w:rPr>
                <w:rFonts w:ascii="Garamond" w:hAnsi="Garamond"/>
                <w:noProof/>
                <w:sz w:val="16"/>
                <w:szCs w:val="16"/>
              </w:rPr>
              <w:t xml:space="preserve"> increases expected profits per unit of capital. For example, assuming assets pay 5% and 4% is paid on liabilities, the following expected returns on capital are obtained:</w:t>
            </w:r>
          </w:p>
          <w:p w14:paraId="23D4233A" w14:textId="77777777" w:rsidR="00E730DA" w:rsidRPr="00E730DA" w:rsidRDefault="00E730DA" w:rsidP="00E730DA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- Bank A: (€100*5% - €80*4%)/€20 = 9%</w:t>
            </w:r>
          </w:p>
          <w:p w14:paraId="53ADECFA" w14:textId="77777777" w:rsidR="00663C65" w:rsidRDefault="00E730DA" w:rsidP="00663C65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 w:rsidRPr="00E730DA">
              <w:rPr>
                <w:rFonts w:ascii="Garamond" w:hAnsi="Garamond"/>
                <w:noProof/>
                <w:sz w:val="16"/>
                <w:szCs w:val="16"/>
              </w:rPr>
              <w:t>- Bank B: (€100*5% - €95*4%)/€5 = 24% &lt;= when things go bad this is taxpayers money to save them. Private profits, public costs</w:t>
            </w:r>
          </w:p>
          <w:p w14:paraId="0B9C1E26" w14:textId="77777777" w:rsidR="00663C65" w:rsidRDefault="00663C65" w:rsidP="00663C65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</w:p>
          <w:p w14:paraId="639025A8" w14:textId="788B1B1D" w:rsidR="00663C65" w:rsidRPr="00663C65" w:rsidRDefault="00663C65" w:rsidP="00663C65">
            <w:pPr>
              <w:spacing w:beforeLines="20" w:before="48" w:afterLines="20" w:after="48"/>
              <w:ind w:left="144"/>
              <w:rPr>
                <w:rFonts w:ascii="Garamond" w:hAnsi="Garamond"/>
                <w:noProof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t>Capital ratio = Capital / Assets</w:t>
            </w:r>
          </w:p>
        </w:tc>
      </w:tr>
    </w:tbl>
    <w:p w14:paraId="527CB3DC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222062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8D2EA7" w14:textId="77777777" w:rsidR="00E43C7A" w:rsidRDefault="00E43C7A" w:rsidP="00F316AD">
      <w:pPr>
        <w:spacing w:before="48" w:after="48"/>
      </w:pPr>
      <w:r>
        <w:separator/>
      </w:r>
    </w:p>
  </w:endnote>
  <w:endnote w:type="continuationSeparator" w:id="0">
    <w:p w14:paraId="784A38D9" w14:textId="77777777" w:rsidR="00E43C7A" w:rsidRDefault="00E43C7A" w:rsidP="00F316AD">
      <w:pPr>
        <w:spacing w:before="48" w:after="48"/>
      </w:pPr>
      <w:r>
        <w:continuationSeparator/>
      </w:r>
    </w:p>
  </w:endnote>
  <w:endnote w:type="continuationNotice" w:id="1">
    <w:p w14:paraId="3E97FA9C" w14:textId="77777777" w:rsidR="00E43C7A" w:rsidRDefault="00E43C7A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45F808" w14:textId="77777777" w:rsidR="00E43C7A" w:rsidRDefault="00E43C7A" w:rsidP="00F316AD">
      <w:pPr>
        <w:spacing w:before="48" w:after="48"/>
      </w:pPr>
      <w:r>
        <w:separator/>
      </w:r>
    </w:p>
  </w:footnote>
  <w:footnote w:type="continuationSeparator" w:id="0">
    <w:p w14:paraId="75BCC668" w14:textId="77777777" w:rsidR="00E43C7A" w:rsidRDefault="00E43C7A" w:rsidP="00F316AD">
      <w:pPr>
        <w:spacing w:before="48" w:after="48"/>
      </w:pPr>
      <w:r>
        <w:continuationSeparator/>
      </w:r>
    </w:p>
  </w:footnote>
  <w:footnote w:type="continuationNotice" w:id="1">
    <w:p w14:paraId="39636B63" w14:textId="77777777" w:rsidR="00E43C7A" w:rsidRDefault="00E43C7A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A1"/>
    <w:rsid w:val="00000AEC"/>
    <w:rsid w:val="0002353C"/>
    <w:rsid w:val="000238CE"/>
    <w:rsid w:val="0002788C"/>
    <w:rsid w:val="000440DF"/>
    <w:rsid w:val="000453C1"/>
    <w:rsid w:val="00064602"/>
    <w:rsid w:val="00065553"/>
    <w:rsid w:val="000926FC"/>
    <w:rsid w:val="000D7331"/>
    <w:rsid w:val="000E1D44"/>
    <w:rsid w:val="0012786B"/>
    <w:rsid w:val="00137C2D"/>
    <w:rsid w:val="0015252B"/>
    <w:rsid w:val="00156CC0"/>
    <w:rsid w:val="00161372"/>
    <w:rsid w:val="0016696C"/>
    <w:rsid w:val="00186FDF"/>
    <w:rsid w:val="00194350"/>
    <w:rsid w:val="001A4DBF"/>
    <w:rsid w:val="001B744B"/>
    <w:rsid w:val="001C4A17"/>
    <w:rsid w:val="001C70F1"/>
    <w:rsid w:val="001E47A2"/>
    <w:rsid w:val="0020215E"/>
    <w:rsid w:val="0020696E"/>
    <w:rsid w:val="00210701"/>
    <w:rsid w:val="00214991"/>
    <w:rsid w:val="00222062"/>
    <w:rsid w:val="0022707D"/>
    <w:rsid w:val="002356A2"/>
    <w:rsid w:val="00260B1C"/>
    <w:rsid w:val="00271A16"/>
    <w:rsid w:val="002745A5"/>
    <w:rsid w:val="00280DBB"/>
    <w:rsid w:val="00294052"/>
    <w:rsid w:val="0029770D"/>
    <w:rsid w:val="002D12DA"/>
    <w:rsid w:val="002D63F6"/>
    <w:rsid w:val="003019B2"/>
    <w:rsid w:val="00311FD2"/>
    <w:rsid w:val="00314CFE"/>
    <w:rsid w:val="003220F2"/>
    <w:rsid w:val="0033248B"/>
    <w:rsid w:val="003334FA"/>
    <w:rsid w:val="003354A1"/>
    <w:rsid w:val="00343D29"/>
    <w:rsid w:val="0034688D"/>
    <w:rsid w:val="00366C2A"/>
    <w:rsid w:val="003A08F7"/>
    <w:rsid w:val="003A4ADA"/>
    <w:rsid w:val="003A72E6"/>
    <w:rsid w:val="003E7565"/>
    <w:rsid w:val="003F2D42"/>
    <w:rsid w:val="0040233B"/>
    <w:rsid w:val="004063FE"/>
    <w:rsid w:val="00444302"/>
    <w:rsid w:val="00446803"/>
    <w:rsid w:val="00471FD0"/>
    <w:rsid w:val="00481994"/>
    <w:rsid w:val="00490103"/>
    <w:rsid w:val="004B5F10"/>
    <w:rsid w:val="004C49E5"/>
    <w:rsid w:val="004D1B56"/>
    <w:rsid w:val="004D3A4C"/>
    <w:rsid w:val="004E6F1D"/>
    <w:rsid w:val="004F03F5"/>
    <w:rsid w:val="004F531F"/>
    <w:rsid w:val="00511A6E"/>
    <w:rsid w:val="005150D1"/>
    <w:rsid w:val="0055634C"/>
    <w:rsid w:val="005630CF"/>
    <w:rsid w:val="0057534A"/>
    <w:rsid w:val="00576F90"/>
    <w:rsid w:val="00584BF1"/>
    <w:rsid w:val="005C0BE7"/>
    <w:rsid w:val="005D09A1"/>
    <w:rsid w:val="005E4B65"/>
    <w:rsid w:val="00605A5B"/>
    <w:rsid w:val="00611CD0"/>
    <w:rsid w:val="00633BBD"/>
    <w:rsid w:val="00647EE2"/>
    <w:rsid w:val="00663C65"/>
    <w:rsid w:val="006739BE"/>
    <w:rsid w:val="00692B82"/>
    <w:rsid w:val="006B3176"/>
    <w:rsid w:val="006C34EC"/>
    <w:rsid w:val="006C3A65"/>
    <w:rsid w:val="006C60E6"/>
    <w:rsid w:val="006E5801"/>
    <w:rsid w:val="006E70D3"/>
    <w:rsid w:val="006F13AA"/>
    <w:rsid w:val="007127A0"/>
    <w:rsid w:val="007302D3"/>
    <w:rsid w:val="00742A54"/>
    <w:rsid w:val="00755FDD"/>
    <w:rsid w:val="007A3D57"/>
    <w:rsid w:val="007A5899"/>
    <w:rsid w:val="007B0F94"/>
    <w:rsid w:val="007B3957"/>
    <w:rsid w:val="007C0187"/>
    <w:rsid w:val="008007A8"/>
    <w:rsid w:val="0080598D"/>
    <w:rsid w:val="0084513D"/>
    <w:rsid w:val="0084569D"/>
    <w:rsid w:val="0084757D"/>
    <w:rsid w:val="00852412"/>
    <w:rsid w:val="00872A76"/>
    <w:rsid w:val="00885C6A"/>
    <w:rsid w:val="008A01CE"/>
    <w:rsid w:val="008A5680"/>
    <w:rsid w:val="008C5144"/>
    <w:rsid w:val="008D0091"/>
    <w:rsid w:val="008D2E29"/>
    <w:rsid w:val="009079F3"/>
    <w:rsid w:val="0092603D"/>
    <w:rsid w:val="00927425"/>
    <w:rsid w:val="009538EE"/>
    <w:rsid w:val="009A7E48"/>
    <w:rsid w:val="009C0059"/>
    <w:rsid w:val="009C0C11"/>
    <w:rsid w:val="009D1B58"/>
    <w:rsid w:val="009F6F67"/>
    <w:rsid w:val="00A005D6"/>
    <w:rsid w:val="00A03035"/>
    <w:rsid w:val="00A05F52"/>
    <w:rsid w:val="00A107D9"/>
    <w:rsid w:val="00A108FB"/>
    <w:rsid w:val="00A10C09"/>
    <w:rsid w:val="00A134EE"/>
    <w:rsid w:val="00A23870"/>
    <w:rsid w:val="00A24B78"/>
    <w:rsid w:val="00A33F2B"/>
    <w:rsid w:val="00A63F8D"/>
    <w:rsid w:val="00A73DEB"/>
    <w:rsid w:val="00A76A25"/>
    <w:rsid w:val="00A77921"/>
    <w:rsid w:val="00AA3EF7"/>
    <w:rsid w:val="00AA614E"/>
    <w:rsid w:val="00AC0430"/>
    <w:rsid w:val="00B20A79"/>
    <w:rsid w:val="00B471FA"/>
    <w:rsid w:val="00B575FB"/>
    <w:rsid w:val="00B60E48"/>
    <w:rsid w:val="00B6363C"/>
    <w:rsid w:val="00B8064B"/>
    <w:rsid w:val="00B92612"/>
    <w:rsid w:val="00B95CCA"/>
    <w:rsid w:val="00BF7B29"/>
    <w:rsid w:val="00C064CA"/>
    <w:rsid w:val="00C1095A"/>
    <w:rsid w:val="00C205E4"/>
    <w:rsid w:val="00C36587"/>
    <w:rsid w:val="00C55791"/>
    <w:rsid w:val="00C55A77"/>
    <w:rsid w:val="00C55D85"/>
    <w:rsid w:val="00C60C35"/>
    <w:rsid w:val="00C77211"/>
    <w:rsid w:val="00CA2273"/>
    <w:rsid w:val="00CC0279"/>
    <w:rsid w:val="00CD008D"/>
    <w:rsid w:val="00CD50FD"/>
    <w:rsid w:val="00CD7F27"/>
    <w:rsid w:val="00CE2B1B"/>
    <w:rsid w:val="00CE4EAB"/>
    <w:rsid w:val="00CE7496"/>
    <w:rsid w:val="00CF1FD7"/>
    <w:rsid w:val="00D05DEF"/>
    <w:rsid w:val="00D255E1"/>
    <w:rsid w:val="00D26F4A"/>
    <w:rsid w:val="00D365FA"/>
    <w:rsid w:val="00D47124"/>
    <w:rsid w:val="00D5340F"/>
    <w:rsid w:val="00D76BC3"/>
    <w:rsid w:val="00D834F0"/>
    <w:rsid w:val="00DC715A"/>
    <w:rsid w:val="00DD5D7B"/>
    <w:rsid w:val="00DE6953"/>
    <w:rsid w:val="00DE7CC5"/>
    <w:rsid w:val="00E02F6A"/>
    <w:rsid w:val="00E05A8E"/>
    <w:rsid w:val="00E10F01"/>
    <w:rsid w:val="00E11608"/>
    <w:rsid w:val="00E43C7A"/>
    <w:rsid w:val="00E55341"/>
    <w:rsid w:val="00E61BAC"/>
    <w:rsid w:val="00E730DA"/>
    <w:rsid w:val="00E842E3"/>
    <w:rsid w:val="00E87DE9"/>
    <w:rsid w:val="00EB3739"/>
    <w:rsid w:val="00EB540E"/>
    <w:rsid w:val="00EB7056"/>
    <w:rsid w:val="00EE2991"/>
    <w:rsid w:val="00EE2BDB"/>
    <w:rsid w:val="00F012B4"/>
    <w:rsid w:val="00F316AD"/>
    <w:rsid w:val="00F42EBA"/>
    <w:rsid w:val="00F4501B"/>
    <w:rsid w:val="00F4615D"/>
    <w:rsid w:val="00F71DD0"/>
    <w:rsid w:val="00F7416C"/>
    <w:rsid w:val="00F91E10"/>
    <w:rsid w:val="00FA5591"/>
    <w:rsid w:val="00FB32BA"/>
    <w:rsid w:val="00FB34EE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4A53F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2024-04-18T06:39:00Z</dcterms:created>
  <dcterms:modified xsi:type="dcterms:W3CDTF">2024-12-05T10:43:00Z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
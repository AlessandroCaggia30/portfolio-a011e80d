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E1055" w14:textId="77777777" w:rsidR="004E6F1D" w:rsidRDefault="004E6F1D" w:rsidP="0084569D">
      <w:pPr>
        <w:pStyle w:val="ImagePlaceholder"/>
        <w:spacing w:before="48" w:after="48"/>
      </w:pPr>
    </w:p>
    <w:p w14:paraId="2A055F3A" w14:textId="77777777" w:rsidR="004E6F1D" w:rsidRDefault="004E6F1D" w:rsidP="0084569D">
      <w:pPr>
        <w:pStyle w:val="ImagePlaceholder"/>
        <w:spacing w:before="48" w:after="48"/>
      </w:pPr>
    </w:p>
    <w:p w14:paraId="2B230AF4" w14:textId="77777777" w:rsidR="004E6F1D" w:rsidRDefault="004E6F1D" w:rsidP="0084569D">
      <w:pPr>
        <w:pStyle w:val="ImagePlaceholder"/>
        <w:spacing w:before="48" w:after="48"/>
      </w:pPr>
    </w:p>
    <w:p w14:paraId="7A67EA6C" w14:textId="77777777" w:rsidR="004E6F1D" w:rsidRDefault="004E6F1D" w:rsidP="0084569D">
      <w:pPr>
        <w:pStyle w:val="ImagePlaceholder"/>
        <w:spacing w:before="48" w:after="48"/>
      </w:pPr>
    </w:p>
    <w:p w14:paraId="7F992721" w14:textId="77777777" w:rsidR="004E6F1D" w:rsidRDefault="004E6F1D" w:rsidP="0084569D">
      <w:pPr>
        <w:pStyle w:val="ImagePlaceholder"/>
        <w:spacing w:before="48" w:after="48"/>
      </w:pPr>
    </w:p>
    <w:p w14:paraId="317F292E" w14:textId="77777777" w:rsidR="004E6F1D" w:rsidRDefault="004E6F1D" w:rsidP="0084569D">
      <w:pPr>
        <w:pStyle w:val="ImagePlaceholder"/>
        <w:spacing w:before="48" w:after="48"/>
      </w:pPr>
    </w:p>
    <w:p w14:paraId="765B9DDA" w14:textId="77777777" w:rsidR="004E6F1D" w:rsidRDefault="004E6F1D" w:rsidP="0084569D">
      <w:pPr>
        <w:pStyle w:val="ImagePlaceholder"/>
        <w:spacing w:before="48" w:after="48"/>
      </w:pPr>
    </w:p>
    <w:p w14:paraId="33C3B3B9" w14:textId="77777777" w:rsidR="004E6F1D" w:rsidRDefault="004E6F1D" w:rsidP="0084569D">
      <w:pPr>
        <w:pStyle w:val="ImagePlaceholder"/>
        <w:spacing w:before="48" w:after="48"/>
      </w:pPr>
    </w:p>
    <w:p w14:paraId="75D29FE3" w14:textId="77777777" w:rsidR="004E6F1D" w:rsidRDefault="004E6F1D" w:rsidP="0084569D">
      <w:pPr>
        <w:pStyle w:val="ImagePlaceholder"/>
        <w:spacing w:before="48" w:after="48"/>
      </w:pPr>
    </w:p>
    <w:p w14:paraId="2C4CC5F2" w14:textId="77777777" w:rsidR="004E6F1D" w:rsidRDefault="004E6F1D" w:rsidP="0084569D">
      <w:pPr>
        <w:pStyle w:val="ImagePlaceholder"/>
        <w:spacing w:before="48" w:after="48"/>
      </w:pPr>
    </w:p>
    <w:p w14:paraId="18529FC5" w14:textId="77777777" w:rsidR="004E6F1D" w:rsidRDefault="004E6F1D" w:rsidP="0084569D">
      <w:pPr>
        <w:pStyle w:val="ImagePlaceholder"/>
        <w:spacing w:before="48" w:after="48"/>
      </w:pPr>
    </w:p>
    <w:p w14:paraId="34C80DA7" w14:textId="77777777" w:rsidR="004E6F1D" w:rsidRDefault="004E6F1D" w:rsidP="0084569D">
      <w:pPr>
        <w:pStyle w:val="ImagePlaceholder"/>
        <w:spacing w:before="48" w:after="48"/>
      </w:pPr>
    </w:p>
    <w:p w14:paraId="79C08546" w14:textId="77777777" w:rsidR="004E6F1D" w:rsidRDefault="004E6F1D" w:rsidP="0084569D">
      <w:pPr>
        <w:pStyle w:val="ImagePlaceholder"/>
        <w:spacing w:before="48" w:after="48"/>
      </w:pPr>
    </w:p>
    <w:p w14:paraId="69C5C4D0" w14:textId="77777777" w:rsidR="004E6F1D" w:rsidRDefault="004E6F1D" w:rsidP="0084569D">
      <w:pPr>
        <w:pStyle w:val="ImagePlaceholder"/>
        <w:spacing w:before="48" w:after="48"/>
      </w:pPr>
    </w:p>
    <w:p w14:paraId="631C5F77" w14:textId="77777777" w:rsidR="004E6F1D" w:rsidRDefault="004E6F1D" w:rsidP="0084569D">
      <w:pPr>
        <w:pStyle w:val="ImagePlaceholder"/>
        <w:spacing w:before="48" w:after="48"/>
      </w:pPr>
    </w:p>
    <w:p w14:paraId="52873464" w14:textId="77777777" w:rsidR="004E6F1D" w:rsidRDefault="004E6F1D" w:rsidP="0084569D">
      <w:pPr>
        <w:pStyle w:val="ImagePlaceholder"/>
        <w:spacing w:before="48" w:after="48"/>
      </w:pPr>
    </w:p>
    <w:p w14:paraId="27F1CA34" w14:textId="77777777" w:rsidR="004E6F1D" w:rsidRDefault="004E6F1D" w:rsidP="0084569D">
      <w:pPr>
        <w:pStyle w:val="ImagePlaceholder"/>
        <w:spacing w:before="48" w:after="48"/>
      </w:pPr>
    </w:p>
    <w:p w14:paraId="01E6F99F" w14:textId="77777777" w:rsidR="004E6F1D" w:rsidRDefault="004E6F1D" w:rsidP="0084569D">
      <w:pPr>
        <w:pStyle w:val="ImagePlaceholder"/>
        <w:spacing w:before="48" w:after="48"/>
      </w:pPr>
    </w:p>
    <w:p w14:paraId="1502FC3E" w14:textId="77777777" w:rsidR="004E6F1D" w:rsidRDefault="004E6F1D" w:rsidP="0084569D">
      <w:pPr>
        <w:pStyle w:val="ImagePlaceholder"/>
        <w:spacing w:before="48" w:after="48"/>
      </w:pPr>
    </w:p>
    <w:p w14:paraId="2E9381D6" w14:textId="77777777" w:rsidR="004E6F1D" w:rsidRDefault="004E6F1D" w:rsidP="0084569D">
      <w:pPr>
        <w:pStyle w:val="ImagePlaceholder"/>
        <w:spacing w:before="48" w:after="48"/>
      </w:pPr>
    </w:p>
    <w:p w14:paraId="6BE8B8C5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0341A237" wp14:editId="0CB88D2A">
                <wp:simplePos x="0" y="0"/>
                <wp:positionH relativeFrom="column">
                  <wp:posOffset>-266700</wp:posOffset>
                </wp:positionH>
                <wp:positionV relativeFrom="paragraph">
                  <wp:posOffset>-962660</wp:posOffset>
                </wp:positionV>
                <wp:extent cx="7851140" cy="1328420"/>
                <wp:effectExtent l="0" t="0" r="0" b="508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3284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D03E85" w14:textId="1F0C2D2C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C00E31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E</w:t>
                            </w:r>
                            <w:r w:rsidR="00C00E31" w:rsidRPr="00C00E31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conomics, Brexit, and Nationalism in the EU</w:t>
                            </w:r>
                          </w:p>
                          <w:p w14:paraId="31FB5739" w14:textId="26AAD63F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C00E31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EEP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1A237" id="Rectangle 1" o:spid="_x0000_s1026" alt="&quot;&quot;" style="position:absolute;left:0;text-align:left;margin-left:-21pt;margin-top:-75.8pt;width:618.2pt;height:104.6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" fillcolor="#e5d2c2 [1301]" stroked="f" strokeweight="1pt">
                <v:textbox>
                  <w:txbxContent>
                    <w:p w14:paraId="4AD03E85" w14:textId="1F0C2D2C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C00E31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E</w:t>
                      </w:r>
                      <w:r w:rsidR="00C00E31" w:rsidRPr="00C00E31">
                        <w:rPr>
                          <w:rFonts w:ascii="Garamond" w:hAnsi="Garamond"/>
                          <w:sz w:val="44"/>
                          <w:szCs w:val="56"/>
                        </w:rPr>
                        <w:t>conomics, Brexit, and Nationalism in the EU</w:t>
                      </w:r>
                    </w:p>
                    <w:p w14:paraId="31FB5739" w14:textId="26AAD63F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C00E31">
                        <w:rPr>
                          <w:rFonts w:ascii="Garamond" w:hAnsi="Garamond"/>
                          <w:sz w:val="28"/>
                          <w:szCs w:val="40"/>
                        </w:rPr>
                        <w:t>EEP 18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A054916" w14:textId="77777777" w:rsidR="004E6F1D" w:rsidRDefault="004E6F1D" w:rsidP="004E6F1D">
      <w:pPr>
        <w:pStyle w:val="ImagePlaceholder"/>
        <w:spacing w:before="48" w:after="48"/>
      </w:pPr>
    </w:p>
    <w:p w14:paraId="17D1C403" w14:textId="77777777" w:rsidR="004E6F1D" w:rsidRDefault="004E6F1D" w:rsidP="004E6F1D">
      <w:pPr>
        <w:pStyle w:val="ImagePlaceholder"/>
        <w:spacing w:before="48" w:after="48"/>
      </w:pPr>
    </w:p>
    <w:p w14:paraId="65595398" w14:textId="77777777" w:rsidR="004E6F1D" w:rsidRDefault="004E6F1D" w:rsidP="004E6F1D">
      <w:pPr>
        <w:pStyle w:val="ImagePlaceholder"/>
        <w:spacing w:before="48" w:after="48"/>
        <w:ind w:left="0"/>
      </w:pPr>
    </w:p>
    <w:p w14:paraId="2EE8EA60" w14:textId="77777777" w:rsidR="004E6F1D" w:rsidRDefault="004E6F1D" w:rsidP="004E6F1D">
      <w:pPr>
        <w:pStyle w:val="ImagePlaceholder"/>
        <w:spacing w:before="48" w:after="48"/>
        <w:ind w:left="0"/>
      </w:pPr>
    </w:p>
    <w:p w14:paraId="38743DE4" w14:textId="77777777" w:rsidR="004E6F1D" w:rsidRDefault="004E6F1D" w:rsidP="004E6F1D">
      <w:pPr>
        <w:pStyle w:val="ImagePlaceholder"/>
        <w:spacing w:before="48" w:after="48"/>
        <w:ind w:left="0"/>
      </w:pPr>
    </w:p>
    <w:p w14:paraId="5E772593" w14:textId="77777777" w:rsidR="004E6F1D" w:rsidRDefault="004E6F1D" w:rsidP="004E6F1D">
      <w:pPr>
        <w:pStyle w:val="ImagePlaceholder"/>
        <w:spacing w:before="48" w:after="48"/>
        <w:ind w:left="0"/>
      </w:pPr>
    </w:p>
    <w:p w14:paraId="1BE958C3" w14:textId="77777777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637"/>
        <w:gridCol w:w="8537"/>
      </w:tblGrid>
      <w:tr w:rsidR="00A24B78" w14:paraId="1C3C5250" w14:textId="77777777" w:rsidTr="00EB540E">
        <w:trPr>
          <w:trHeight w:val="2038"/>
        </w:trPr>
        <w:tc>
          <w:tcPr>
            <w:tcW w:w="2637" w:type="dxa"/>
          </w:tcPr>
          <w:p w14:paraId="61FEFAF1" w14:textId="4E2E5C37" w:rsidR="004E6F1D" w:rsidRPr="00C00E31" w:rsidRDefault="004E6F1D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C00E31">
              <w:rPr>
                <w:rFonts w:ascii="Garamond" w:hAnsi="Garamond"/>
                <w:color w:val="C00000"/>
                <w:sz w:val="16"/>
                <w:szCs w:val="16"/>
              </w:rPr>
              <w:t xml:space="preserve">1. </w:t>
            </w:r>
            <w:r w:rsidR="00C00E31" w:rsidRPr="00C00E31">
              <w:rPr>
                <w:rFonts w:ascii="Garamond" w:hAnsi="Garamond"/>
                <w:color w:val="C00000"/>
                <w:sz w:val="16"/>
                <w:szCs w:val="16"/>
              </w:rPr>
              <w:t>The rise of nationalism</w:t>
            </w:r>
          </w:p>
          <w:p w14:paraId="532A659E" w14:textId="77777777" w:rsidR="00C00E31" w:rsidRPr="00C00E31" w:rsidRDefault="00C00E31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6987A66" w14:textId="77777777" w:rsidR="00C00E31" w:rsidRDefault="00C00E31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3149838" w14:textId="77777777" w:rsidR="00C00E31" w:rsidRPr="00C00E31" w:rsidRDefault="00C00E31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A84A11A" w14:textId="77777777" w:rsidR="00C00E31" w:rsidRDefault="00C00E31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6A42C6C" w14:textId="77777777" w:rsidR="00642C10" w:rsidRPr="00C00E31" w:rsidRDefault="00642C10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658E747" w14:textId="77777777" w:rsidR="00C00E31" w:rsidRPr="00C00E31" w:rsidRDefault="00C00E31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4B56A9B0" w14:textId="5F4186BB" w:rsidR="00C00E31" w:rsidRPr="00C00E31" w:rsidRDefault="00C00E31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C00E31">
              <w:rPr>
                <w:rFonts w:ascii="Garamond" w:hAnsi="Garamond"/>
                <w:color w:val="C00000"/>
                <w:sz w:val="16"/>
                <w:szCs w:val="16"/>
              </w:rPr>
              <w:t>2. How to explain?</w:t>
            </w:r>
            <w:r>
              <w:rPr>
                <w:rFonts w:ascii="Garamond" w:hAnsi="Garamond"/>
                <w:color w:val="C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Garamond" w:hAnsi="Garamond"/>
                <w:color w:val="C00000"/>
                <w:sz w:val="16"/>
                <w:szCs w:val="16"/>
              </w:rPr>
              <w:t>Colantone</w:t>
            </w:r>
            <w:proofErr w:type="spellEnd"/>
            <w:r>
              <w:rPr>
                <w:rFonts w:ascii="Garamond" w:hAnsi="Garamond"/>
                <w:color w:val="C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Garamond" w:hAnsi="Garamond"/>
                <w:color w:val="C00000"/>
                <w:sz w:val="16"/>
                <w:szCs w:val="16"/>
              </w:rPr>
              <w:t>stanig</w:t>
            </w:r>
            <w:proofErr w:type="spellEnd"/>
            <w:r>
              <w:rPr>
                <w:rFonts w:ascii="Garamond" w:hAnsi="Garamond"/>
                <w:color w:val="C00000"/>
                <w:sz w:val="16"/>
                <w:szCs w:val="16"/>
              </w:rPr>
              <w:t xml:space="preserve"> </w:t>
            </w:r>
          </w:p>
          <w:p w14:paraId="0DEDE20B" w14:textId="77777777" w:rsidR="000D7331" w:rsidRPr="00C00E31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150966B" w14:textId="77777777" w:rsidR="000D7331" w:rsidRPr="00C00E31" w:rsidRDefault="000D7331" w:rsidP="00C00E3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E5279A3" w14:textId="77777777" w:rsidR="00C00E31" w:rsidRDefault="00C00E31" w:rsidP="00C00E3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C7B68A6" w14:textId="77777777" w:rsidR="00642C10" w:rsidRDefault="00642C10" w:rsidP="00C00E3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A96E3E7" w14:textId="77777777" w:rsidR="00642C10" w:rsidRPr="00C00E31" w:rsidRDefault="00642C10" w:rsidP="00C00E31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E69BB15" w14:textId="105FCBCB" w:rsidR="00C00E31" w:rsidRPr="00C00E31" w:rsidRDefault="00C00E31" w:rsidP="00C00E31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C00E31">
              <w:rPr>
                <w:rFonts w:ascii="Garamond" w:hAnsi="Garamond"/>
                <w:color w:val="C00000"/>
                <w:sz w:val="16"/>
                <w:szCs w:val="16"/>
              </w:rPr>
              <w:t xml:space="preserve">3. Tech change an globalization shape </w:t>
            </w:r>
            <w:proofErr w:type="spellStart"/>
            <w:r w:rsidRPr="00C00E31">
              <w:rPr>
                <w:rFonts w:ascii="Garamond" w:hAnsi="Garamond"/>
                <w:color w:val="C00000"/>
                <w:sz w:val="16"/>
                <w:szCs w:val="16"/>
              </w:rPr>
              <w:t>polictics</w:t>
            </w:r>
            <w:proofErr w:type="spellEnd"/>
          </w:p>
          <w:p w14:paraId="4BA75D43" w14:textId="77777777" w:rsidR="000D7331" w:rsidRDefault="000D7331" w:rsidP="00A24B78">
            <w:pPr>
              <w:spacing w:before="48" w:after="48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41AAF92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32B1957" w14:textId="0368D9E1" w:rsidR="00C00E31" w:rsidRP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C00E31">
              <w:rPr>
                <w:rFonts w:ascii="Garamond" w:hAnsi="Garamond"/>
                <w:color w:val="FF0000"/>
                <w:sz w:val="16"/>
                <w:szCs w:val="16"/>
              </w:rPr>
              <w:t xml:space="preserve">A. </w:t>
            </w:r>
            <w:r>
              <w:rPr>
                <w:rFonts w:ascii="Garamond" w:hAnsi="Garamond"/>
                <w:color w:val="FF0000"/>
                <w:sz w:val="16"/>
                <w:szCs w:val="16"/>
              </w:rPr>
              <w:t xml:space="preserve">Globalization: </w:t>
            </w:r>
            <w:r w:rsidRPr="00C00E31">
              <w:rPr>
                <w:rFonts w:ascii="Garamond" w:hAnsi="Garamond"/>
                <w:color w:val="FF0000"/>
                <w:sz w:val="16"/>
                <w:szCs w:val="16"/>
              </w:rPr>
              <w:t>The China shock</w:t>
            </w:r>
          </w:p>
          <w:p w14:paraId="6EB1BDBC" w14:textId="77777777" w:rsidR="000D7331" w:rsidRPr="00C00E31" w:rsidRDefault="000D7331" w:rsidP="00A24B78">
            <w:pPr>
              <w:spacing w:before="48" w:after="48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3C8D2CE" w14:textId="77777777" w:rsidR="000D7331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62AD2F6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3724ED6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243C4ED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7A0533E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48C1F3B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04E314C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9D513D0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FD311AC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ECB6D01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114F4C0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B16878D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CB49726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18FF5BF" w14:textId="77777777" w:rsidR="00C00E31" w:rsidRDefault="00C00E31" w:rsidP="00642C10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AC33A40" w14:textId="628AFA28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B. Globalization and support for Brexit</w:t>
            </w:r>
          </w:p>
          <w:p w14:paraId="75794A59" w14:textId="77777777" w:rsid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7097755" w14:textId="77777777" w:rsidR="00C00E31" w:rsidRPr="00C00E31" w:rsidRDefault="00C00E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A4BE5E7" w14:textId="77777777" w:rsidR="000D7331" w:rsidRPr="00C00E31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CBFAA2F" w14:textId="77777777" w:rsidR="000D7331" w:rsidRPr="00C00E31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FF089B1" w14:textId="77777777" w:rsidR="000D7331" w:rsidRPr="00C00E31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9DF231E" w14:textId="77777777" w:rsidR="000D7331" w:rsidRPr="00C00E31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0530B3E" w14:textId="77777777" w:rsidR="000D7331" w:rsidRPr="00C00E31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CE31F17" w14:textId="77777777" w:rsidR="000D7331" w:rsidRPr="00C00E31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7993D4D" w14:textId="77777777" w:rsidR="000D7331" w:rsidRPr="00C00E31" w:rsidRDefault="000D7331" w:rsidP="00642C10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CD1A816" w14:textId="77777777" w:rsidR="000D7331" w:rsidRPr="00C00E31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22A2A2A" w14:textId="77777777" w:rsidR="000D7331" w:rsidRPr="00C00E31" w:rsidRDefault="000D7331" w:rsidP="00EB540E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8FDABCF" w14:textId="77777777" w:rsidR="000D7331" w:rsidRPr="00C00E31" w:rsidRDefault="000D7331" w:rsidP="00F34E16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</w:tc>
        <w:tc>
          <w:tcPr>
            <w:tcW w:w="8537" w:type="dxa"/>
            <w:tcBorders>
              <w:left w:val="single" w:sz="8" w:space="0" w:color="D8BCA4" w:themeColor="accent2" w:themeTint="99"/>
            </w:tcBorders>
          </w:tcPr>
          <w:p w14:paraId="0F3D51B3" w14:textId="0DA943DF" w:rsidR="00C00E31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300C3C5" wp14:editId="4EE1A321">
                      <wp:simplePos x="0" y="0"/>
                      <wp:positionH relativeFrom="column">
                        <wp:posOffset>93328</wp:posOffset>
                      </wp:positionH>
                      <wp:positionV relativeFrom="paragraph">
                        <wp:posOffset>-15801</wp:posOffset>
                      </wp:positionV>
                      <wp:extent cx="5397335" cy="712520"/>
                      <wp:effectExtent l="0" t="0" r="13335" b="11430"/>
                      <wp:wrapNone/>
                      <wp:docPr id="38230681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335" cy="7125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802342" w14:textId="77777777" w:rsid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C00E3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Revival of nationalism in Western democracies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  <w:p w14:paraId="02D57D83" w14:textId="77777777" w:rsid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- 2016 Trump election (America first)</w:t>
                                  </w:r>
                                </w:p>
                                <w:p w14:paraId="533CB898" w14:textId="77777777" w:rsid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- 2016 Brexit (Britain first)</w:t>
                                  </w:r>
                                </w:p>
                                <w:p w14:paraId="5B828D4A" w14:textId="77777777" w:rsid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Rising support for nationalist / radical right parties from then 90s</w:t>
                                  </w:r>
                                </w:p>
                                <w:p w14:paraId="43132C7C" w14:textId="77777777" w:rsidR="00642C10" w:rsidRDefault="00642C10" w:rsidP="00642C10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00C3C5" id="_x0000_s1027" style="position:absolute;margin-left:7.35pt;margin-top:-1.25pt;width:425pt;height:56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" fillcolor="white [3201]" strokecolor="#958b8b [3209]" strokeweight="1pt">
                      <v:textbox>
                        <w:txbxContent>
                          <w:p w14:paraId="44802342" w14:textId="77777777" w:rsid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C00E3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Revival of nationalism in Western democracies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02D57D83" w14:textId="77777777" w:rsid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- 2016 Trump election (America first)</w:t>
                            </w:r>
                          </w:p>
                          <w:p w14:paraId="533CB898" w14:textId="77777777" w:rsid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- 2016 Brexit (Britain first)</w:t>
                            </w:r>
                          </w:p>
                          <w:p w14:paraId="5B828D4A" w14:textId="77777777" w:rsid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Rising support for nationalist / radical right parties from then 90s</w:t>
                            </w:r>
                          </w:p>
                          <w:p w14:paraId="43132C7C" w14:textId="77777777" w:rsidR="00642C10" w:rsidRDefault="00642C10" w:rsidP="00642C10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770DFC5" w14:textId="77777777" w:rsidR="004E6F1D" w:rsidRDefault="004E6F1D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182E4A5" w14:textId="77777777" w:rsidR="00642C10" w:rsidRDefault="00642C10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4D40DD7" w14:textId="77777777" w:rsidR="00642C10" w:rsidRDefault="00642C10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D41D616" w14:textId="77777777" w:rsidR="00642C10" w:rsidRDefault="00642C10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198115E" w14:textId="77777777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E6DFE5D" w14:textId="16E6DB43" w:rsidR="00C00E31" w:rsidRDefault="00642C10" w:rsidP="00C00E3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8C60265" wp14:editId="1E6FA874">
                      <wp:simplePos x="0" y="0"/>
                      <wp:positionH relativeFrom="column">
                        <wp:posOffset>2866217</wp:posOffset>
                      </wp:positionH>
                      <wp:positionV relativeFrom="paragraph">
                        <wp:posOffset>130068</wp:posOffset>
                      </wp:positionV>
                      <wp:extent cx="2724785" cy="647065"/>
                      <wp:effectExtent l="0" t="0" r="18415" b="13335"/>
                      <wp:wrapNone/>
                      <wp:docPr id="1141126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4785" cy="6470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1853C4" w14:textId="7EAE6B00" w:rsidR="00642C10" w:rsidRDefault="00642C10" w:rsidP="00642C10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B.  Economic factors, ex.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economi</w:t>
                                  </w:r>
                                  <w:proofErr w:type="spellEnd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insecurity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= threat from globalization?</w:t>
                                  </w:r>
                                </w:p>
                                <w:p w14:paraId="2BEC5CB6" w14:textId="77777777" w:rsidR="00642C10" w:rsidRDefault="00642C10" w:rsidP="00642C10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C60265" id="_x0000_s1028" style="position:absolute;left:0;text-align:left;margin-left:225.7pt;margin-top:10.25pt;width:214.55pt;height:50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" fillcolor="white [3201]" strokecolor="#958b8b [3209]" strokeweight="1pt">
                      <v:textbox>
                        <w:txbxContent>
                          <w:p w14:paraId="091853C4" w14:textId="7EAE6B00" w:rsidR="00642C10" w:rsidRDefault="00642C10" w:rsidP="00642C10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B.  Economic factors, ex.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economi</w:t>
                            </w:r>
                            <w:proofErr w:type="spellEnd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insecurity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= threat from globalization?</w:t>
                            </w:r>
                          </w:p>
                          <w:p w14:paraId="2BEC5CB6" w14:textId="77777777" w:rsidR="00642C10" w:rsidRDefault="00642C10" w:rsidP="00642C10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5452E84" wp14:editId="3802FEE7">
                      <wp:simplePos x="0" y="0"/>
                      <wp:positionH relativeFrom="column">
                        <wp:posOffset>93329</wp:posOffset>
                      </wp:positionH>
                      <wp:positionV relativeFrom="paragraph">
                        <wp:posOffset>130068</wp:posOffset>
                      </wp:positionV>
                      <wp:extent cx="2724785" cy="647205"/>
                      <wp:effectExtent l="0" t="0" r="18415" b="13335"/>
                      <wp:wrapNone/>
                      <wp:docPr id="16880599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4785" cy="64720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C4165B" w14:textId="77777777" w:rsid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A.</w:t>
                                  </w:r>
                                  <w:r w:rsidRPr="00C00E3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Cultural factors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</w:p>
                                <w:p w14:paraId="1BF30B5B" w14:textId="56B1AF43" w:rsid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acism, illiteracy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ociety is growing fast (LGBT, new morality, etc…). Some ppl do not like these new values, radical right the guardian of traditional values</w:t>
                                  </w:r>
                                </w:p>
                                <w:p w14:paraId="1CF99E55" w14:textId="77777777" w:rsidR="00642C10" w:rsidRDefault="00642C10" w:rsidP="00642C10">
                                  <w:pPr>
                                    <w:ind w:left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452E84" id="_x0000_s1029" style="position:absolute;left:0;text-align:left;margin-left:7.35pt;margin-top:10.25pt;width:214.55pt;height:50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" fillcolor="white [3201]" strokecolor="#958b8b [3209]" strokeweight="1pt">
                      <v:textbox>
                        <w:txbxContent>
                          <w:p w14:paraId="08C4165B" w14:textId="77777777" w:rsid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A.</w:t>
                            </w:r>
                            <w:r w:rsidRPr="00C00E3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Cultural factors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1BF30B5B" w14:textId="56B1AF43" w:rsid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acism, illiteracy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+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ociety is growing fast (LGBT, new morality, etc…). Some ppl do not like these new values, radical right the guardian of traditional values</w:t>
                            </w:r>
                          </w:p>
                          <w:p w14:paraId="1CF99E55" w14:textId="77777777" w:rsidR="00642C10" w:rsidRDefault="00642C10" w:rsidP="00642C10">
                            <w:pPr>
                              <w:ind w:left="0"/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00E31" w:rsidRPr="00C00E31">
              <w:rPr>
                <w:rFonts w:ascii="Garamond" w:hAnsi="Garamond"/>
                <w:sz w:val="16"/>
                <w:szCs w:val="16"/>
              </w:rPr>
              <w:t>How to explain this?</w:t>
            </w:r>
            <w:r w:rsidR="00C00E31">
              <w:rPr>
                <w:rFonts w:ascii="Garamond" w:hAnsi="Garamond"/>
                <w:sz w:val="16"/>
                <w:szCs w:val="16"/>
              </w:rPr>
              <w:t xml:space="preserve"> Two ways:</w:t>
            </w:r>
          </w:p>
          <w:p w14:paraId="36B64750" w14:textId="0366B97E" w:rsidR="00642C10" w:rsidRDefault="00642C10" w:rsidP="00C00E3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F4EDCF6" w14:textId="23198F4A" w:rsidR="00642C10" w:rsidRDefault="00642C10" w:rsidP="00C00E3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9D6B147" w14:textId="0FF95B64" w:rsidR="00642C10" w:rsidRDefault="00642C10" w:rsidP="00C00E3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845BCD9" w14:textId="24081BD8" w:rsidR="00642C10" w:rsidRDefault="00642C10" w:rsidP="00C00E3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6535761" w14:textId="073279A3" w:rsidR="00C00E31" w:rsidRDefault="00C00E31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9CEF728" w14:textId="367105CF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1A0A69D" wp14:editId="33226557">
                      <wp:simplePos x="0" y="0"/>
                      <wp:positionH relativeFrom="column">
                        <wp:posOffset>92867</wp:posOffset>
                      </wp:positionH>
                      <wp:positionV relativeFrom="paragraph">
                        <wp:posOffset>27314</wp:posOffset>
                      </wp:positionV>
                      <wp:extent cx="5397335" cy="374073"/>
                      <wp:effectExtent l="0" t="0" r="13335" b="6985"/>
                      <wp:wrapNone/>
                      <wp:docPr id="132346461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335" cy="37407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94E594" w14:textId="62FF93F3" w:rsidR="00642C10" w:rsidRDefault="00642C10" w:rsidP="00642C10">
                                  <w:pPr>
                                    <w:ind w:left="0"/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Globalization and technological progress generate distributional consequences, i.e., winners and losers, and this leads to political repercussions.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A0A69D" id="_x0000_s1030" style="position:absolute;margin-left:7.3pt;margin-top:2.15pt;width:425pt;height:29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" fillcolor="white [3201]" strokecolor="#958b8b [3209]" strokeweight="1pt">
                      <v:textbox>
                        <w:txbxContent>
                          <w:p w14:paraId="5294E594" w14:textId="62FF93F3" w:rsidR="00642C10" w:rsidRDefault="00642C10" w:rsidP="00642C10">
                            <w:pPr>
                              <w:ind w:left="0"/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Globalization and technological progress generate distributional consequences, i.e., winners and losers, and this leads to political repercussions.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7234692" w14:textId="4B3163EB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CEABB5E" w14:textId="77777777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A4FB062" w14:textId="0D76D3CB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63DE982" w14:textId="22A7C074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1F0A2D5" wp14:editId="74E0EF51">
                      <wp:simplePos x="0" y="0"/>
                      <wp:positionH relativeFrom="column">
                        <wp:posOffset>93329</wp:posOffset>
                      </wp:positionH>
                      <wp:positionV relativeFrom="paragraph">
                        <wp:posOffset>429</wp:posOffset>
                      </wp:positionV>
                      <wp:extent cx="5396865" cy="267195"/>
                      <wp:effectExtent l="0" t="0" r="13335" b="12700"/>
                      <wp:wrapNone/>
                      <wp:docPr id="11940497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6865" cy="26719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13C9DDD" w14:textId="014F5807" w:rsid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Globalization shock =&gt; I lose my job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(maybe I also change attitude, opinions)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=&gt; I support UKIP party = vote for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brexit</w:t>
                                  </w:r>
                                  <w:proofErr w:type="spellEnd"/>
                                </w:p>
                                <w:p w14:paraId="1D8115CF" w14:textId="652937C7" w:rsidR="00642C10" w:rsidRDefault="00642C10" w:rsidP="00642C10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C2E5699" w14:textId="77777777" w:rsid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0A7DAD5" w14:textId="192B9601" w:rsidR="00642C10" w:rsidRDefault="00642C10" w:rsidP="00642C10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F0A2D5" id="_x0000_s1031" style="position:absolute;margin-left:7.35pt;margin-top:.05pt;width:424.95pt;height:21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" fillcolor="white [3201]" strokecolor="#958b8b [3209]" strokeweight="1pt">
                      <v:textbox>
                        <w:txbxContent>
                          <w:p w14:paraId="513C9DDD" w14:textId="014F5807" w:rsid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Globalization shock =&gt; I lose my job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(maybe I also change attitude, opinions)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=&gt; I support UKIP party = vote for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brexit</w:t>
                            </w:r>
                            <w:proofErr w:type="spellEnd"/>
                          </w:p>
                          <w:p w14:paraId="1D8115CF" w14:textId="652937C7" w:rsidR="00642C10" w:rsidRDefault="00642C10" w:rsidP="00642C10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7C2E5699" w14:textId="77777777" w:rsid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0A7DAD5" w14:textId="192B9601" w:rsidR="00642C10" w:rsidRDefault="00642C10" w:rsidP="00642C10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FB59B0B" w14:textId="77777777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436D3DB" w14:textId="77777777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F66F254" w14:textId="3E5F2C9D" w:rsidR="000D7331" w:rsidRDefault="00C00E31" w:rsidP="00642C10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inline distT="0" distB="0" distL="0" distR="0" wp14:anchorId="5E40B471" wp14:editId="729549AA">
                  <wp:extent cx="3441032" cy="1732314"/>
                  <wp:effectExtent l="0" t="0" r="1270" b="0"/>
                  <wp:docPr id="1540052259" name="Picture 3" descr="A map of europe with different colored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052259" name="Picture 3" descr="A map of europe with different colored lines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043" cy="1767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B6C1E" w14:textId="7B7B259F" w:rsidR="000D7331" w:rsidRDefault="00642C10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644AD6D" wp14:editId="63AD3DA7">
                      <wp:simplePos x="0" y="0"/>
                      <wp:positionH relativeFrom="column">
                        <wp:posOffset>93329</wp:posOffset>
                      </wp:positionH>
                      <wp:positionV relativeFrom="paragraph">
                        <wp:posOffset>113079</wp:posOffset>
                      </wp:positionV>
                      <wp:extent cx="5397335" cy="445325"/>
                      <wp:effectExtent l="0" t="0" r="13335" b="12065"/>
                      <wp:wrapNone/>
                      <wp:docPr id="10430404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335" cy="4453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C6B3A1" w14:textId="1020C2A3" w:rsidR="00642C10" w:rsidRPr="00642C10" w:rsidRDefault="00642C10" w:rsidP="00642C1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Regression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(districts)</w:t>
                                  </w: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: </w:t>
                                  </w:r>
                                </w:p>
                                <w:p w14:paraId="1AE5D379" w14:textId="77777777" w:rsidR="00642C10" w:rsidRPr="00642C10" w:rsidRDefault="00642C10" w:rsidP="00642C1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A. Brexit yes - % of non UK born =&gt; flat! It’s not about immigrants! You thought this was the reason but was not</w:t>
                                  </w:r>
                                </w:p>
                                <w:p w14:paraId="110B41FF" w14:textId="2C8747D6" w:rsidR="00642C10" w:rsidRDefault="00642C10" w:rsidP="00642C10">
                                  <w:pPr>
                                    <w:ind w:left="0"/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B. Brexit yes – import shoc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k</w:t>
                                  </w: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=&gt; Positive and significant!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44AD6D" id="_x0000_s1032" style="position:absolute;left:0;text-align:left;margin-left:7.35pt;margin-top:8.9pt;width:425pt;height:35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" fillcolor="white [3201]" strokecolor="#958b8b [3209]" strokeweight="1pt">
                      <v:textbox>
                        <w:txbxContent>
                          <w:p w14:paraId="0DC6B3A1" w14:textId="1020C2A3" w:rsidR="00642C10" w:rsidRPr="00642C10" w:rsidRDefault="00642C10" w:rsidP="00642C1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Regression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(districts)</w:t>
                            </w: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: </w:t>
                            </w:r>
                          </w:p>
                          <w:p w14:paraId="1AE5D379" w14:textId="77777777" w:rsidR="00642C10" w:rsidRPr="00642C10" w:rsidRDefault="00642C10" w:rsidP="00642C1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A. Brexit yes - % of non UK born =&gt; flat! It’s not about immigrants! You thought this was the reason but was not</w:t>
                            </w:r>
                          </w:p>
                          <w:p w14:paraId="110B41FF" w14:textId="2C8747D6" w:rsidR="00642C10" w:rsidRDefault="00642C10" w:rsidP="00642C10">
                            <w:pPr>
                              <w:ind w:left="0"/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B. Brexit yes – import shoc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k</w:t>
                            </w: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=&gt; Positive and significant!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EFF524B" w14:textId="1C40C2BA" w:rsidR="00642C10" w:rsidRDefault="00642C10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EA1898C" w14:textId="77777777" w:rsidR="00642C10" w:rsidRDefault="00642C10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3560905" w14:textId="04A3BCA1" w:rsidR="00642C10" w:rsidRDefault="00642C10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8FF7E40" w14:textId="0CDEA98B" w:rsidR="00642C10" w:rsidRDefault="00642C10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A063725" wp14:editId="36C3B6E1">
                      <wp:simplePos x="0" y="0"/>
                      <wp:positionH relativeFrom="column">
                        <wp:posOffset>93329</wp:posOffset>
                      </wp:positionH>
                      <wp:positionV relativeFrom="paragraph">
                        <wp:posOffset>38661</wp:posOffset>
                      </wp:positionV>
                      <wp:extent cx="5397335" cy="552202"/>
                      <wp:effectExtent l="0" t="0" r="13335" b="6985"/>
                      <wp:wrapNone/>
                      <wp:docPr id="3404451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335" cy="55220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11530" w14:textId="77777777" w:rsid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Robustness</w:t>
                                  </w:r>
                                </w:p>
                                <w:p w14:paraId="0CE69FD8" w14:textId="77777777" w:rsidR="00642C10" w:rsidRPr="00C00E31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C00E3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◦ Findings confirmed with individual-level vote choices.</w:t>
                                  </w:r>
                                </w:p>
                                <w:p w14:paraId="068EC6F0" w14:textId="77777777" w:rsid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C00E3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◦ Effect reaches beyond directly exposed manufacturing workers, i.e. ‘</w:t>
                                  </w:r>
                                  <w:proofErr w:type="spellStart"/>
                                  <w:r w:rsidRPr="00C00E3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sociotropic</w:t>
                                  </w:r>
                                  <w:proofErr w:type="spellEnd"/>
                                  <w:r w:rsidRPr="00C00E31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’ response.</w:t>
                                  </w:r>
                                </w:p>
                                <w:p w14:paraId="2E7291C5" w14:textId="77777777" w:rsidR="00642C10" w:rsidRDefault="00642C10" w:rsidP="00642C10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459EFEF" w14:textId="12AAFBF8" w:rsidR="00642C10" w:rsidRDefault="00642C10" w:rsidP="00642C10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63725" id="_x0000_s1033" style="position:absolute;left:0;text-align:left;margin-left:7.35pt;margin-top:3.05pt;width:425pt;height:4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" fillcolor="white [3201]" strokecolor="#958b8b [3209]" strokeweight="1pt">
                      <v:textbox>
                        <w:txbxContent>
                          <w:p w14:paraId="44911530" w14:textId="77777777" w:rsid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Robustness</w:t>
                            </w:r>
                          </w:p>
                          <w:p w14:paraId="0CE69FD8" w14:textId="77777777" w:rsidR="00642C10" w:rsidRPr="00C00E31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C00E3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◦ Findings confirmed with individual-level vote choices.</w:t>
                            </w:r>
                          </w:p>
                          <w:p w14:paraId="068EC6F0" w14:textId="77777777" w:rsid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C00E3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◦ Effect reaches beyond directly exposed manufacturing workers, i.e. ‘</w:t>
                            </w:r>
                            <w:proofErr w:type="spellStart"/>
                            <w:r w:rsidRPr="00C00E3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sociotropic</w:t>
                            </w:r>
                            <w:proofErr w:type="spellEnd"/>
                            <w:r w:rsidRPr="00C00E31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’ response.</w:t>
                            </w:r>
                          </w:p>
                          <w:p w14:paraId="2E7291C5" w14:textId="77777777" w:rsidR="00642C10" w:rsidRDefault="00642C10" w:rsidP="00642C10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2459EFEF" w14:textId="12AAFBF8" w:rsidR="00642C10" w:rsidRDefault="00642C10" w:rsidP="00642C10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08E4D78" w14:textId="0F26B721" w:rsidR="00642C10" w:rsidRDefault="00642C10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B683FA6" w14:textId="1E7608DE" w:rsidR="00642C10" w:rsidRDefault="00642C10" w:rsidP="00EB540E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706937A6" w14:textId="4B6E3EC9" w:rsidR="00C00E31" w:rsidRDefault="00C00E31" w:rsidP="00C00E31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BC510BE" w14:textId="7ADA86A1" w:rsidR="00C00E31" w:rsidRDefault="00642C10" w:rsidP="00C00E3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91B1EA4" wp14:editId="798FC107">
                      <wp:simplePos x="0" y="0"/>
                      <wp:positionH relativeFrom="column">
                        <wp:posOffset>93329</wp:posOffset>
                      </wp:positionH>
                      <wp:positionV relativeFrom="paragraph">
                        <wp:posOffset>59245</wp:posOffset>
                      </wp:positionV>
                      <wp:extent cx="5397335" cy="1134093"/>
                      <wp:effectExtent l="0" t="0" r="13335" b="9525"/>
                      <wp:wrapNone/>
                      <wp:docPr id="185322232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335" cy="113409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4740F6" w14:textId="77777777" w:rsidR="00642C10" w:rsidRPr="00642C10" w:rsidRDefault="00642C10" w:rsidP="00642C1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Interpretation</w:t>
                                  </w:r>
                                </w:p>
                                <w:p w14:paraId="0FC9FAE3" w14:textId="0E643252" w:rsidR="00642C10" w:rsidRPr="00642C10" w:rsidRDefault="00642C10" w:rsidP="00642C1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Globalization imposes higher costs in some areas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=&gt;</w:t>
                                  </w: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those</w:t>
                                  </w: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fall behind in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GDP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capita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. </w:t>
                                  </w: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Three non-mutually exclusive mechanisms:</w:t>
                                  </w:r>
                                </w:p>
                                <w:p w14:paraId="3F75E909" w14:textId="77777777" w:rsidR="00642C10" w:rsidRDefault="00642C10" w:rsidP="00642C1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2AA7E8D" w14:textId="34EB3C52" w:rsidR="00642C10" w:rsidRPr="00642C10" w:rsidRDefault="00642C10" w:rsidP="00642C1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1. Vote against the incumbent: political elites and business establishment</w:t>
                                  </w:r>
                                </w:p>
                                <w:p w14:paraId="71C5C7E1" w14:textId="77777777" w:rsidR="00642C10" w:rsidRPr="00642C10" w:rsidRDefault="00642C10" w:rsidP="00642C1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2. Vote against international integration, to take-back-control</w:t>
                                  </w:r>
                                </w:p>
                                <w:p w14:paraId="4B91E8B7" w14:textId="2979D08B" w:rsidR="00642C10" w:rsidRPr="00642C10" w:rsidRDefault="00642C10" w:rsidP="00642C1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3. Vote against immigration (it’s about perception, not actual %), linked to Chinese shock due to: </w:t>
                                  </w:r>
                                </w:p>
                                <w:p w14:paraId="37999690" w14:textId="77777777" w:rsidR="00642C10" w:rsidRPr="00642C10" w:rsidRDefault="00642C10" w:rsidP="00642C1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scarcity of job opportunities;</w:t>
                                  </w:r>
                                </w:p>
                                <w:p w14:paraId="1A31E33D" w14:textId="77777777" w:rsidR="00642C10" w:rsidRPr="00642C10" w:rsidRDefault="00642C10" w:rsidP="00642C1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- congestion on welfare services; </w:t>
                                  </w:r>
                                </w:p>
                                <w:p w14:paraId="690D80AC" w14:textId="06E7553C" w:rsidR="00642C10" w:rsidRPr="00642C10" w:rsidRDefault="00642C10" w:rsidP="00642C10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- scapegoating.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1B1EA4" id="_x0000_s1034" style="position:absolute;left:0;text-align:left;margin-left:7.35pt;margin-top:4.65pt;width:425pt;height:89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" fillcolor="white [3201]" strokecolor="#958b8b [3209]" strokeweight="1pt">
                      <v:textbox>
                        <w:txbxContent>
                          <w:p w14:paraId="604740F6" w14:textId="77777777" w:rsidR="00642C10" w:rsidRPr="00642C10" w:rsidRDefault="00642C10" w:rsidP="00642C1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Interpretation</w:t>
                            </w:r>
                          </w:p>
                          <w:p w14:paraId="0FC9FAE3" w14:textId="0E643252" w:rsidR="00642C10" w:rsidRPr="00642C10" w:rsidRDefault="00642C10" w:rsidP="00642C1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Globalization imposes higher costs in some areas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=&gt;</w:t>
                            </w: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those</w:t>
                            </w: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fall behind in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GDP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/</w:t>
                            </w: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capita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. </w:t>
                            </w: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Three non-mutually exclusive mechanisms:</w:t>
                            </w:r>
                          </w:p>
                          <w:p w14:paraId="3F75E909" w14:textId="77777777" w:rsidR="00642C10" w:rsidRDefault="00642C10" w:rsidP="00642C1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2AA7E8D" w14:textId="34EB3C52" w:rsidR="00642C10" w:rsidRPr="00642C10" w:rsidRDefault="00642C10" w:rsidP="00642C1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1. Vote against the incumbent: political elites and business establishment</w:t>
                            </w:r>
                          </w:p>
                          <w:p w14:paraId="71C5C7E1" w14:textId="77777777" w:rsidR="00642C10" w:rsidRPr="00642C10" w:rsidRDefault="00642C10" w:rsidP="00642C1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2. Vote against international integration, to take-back-control</w:t>
                            </w:r>
                          </w:p>
                          <w:p w14:paraId="4B91E8B7" w14:textId="2979D08B" w:rsidR="00642C10" w:rsidRPr="00642C10" w:rsidRDefault="00642C10" w:rsidP="00642C1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3. Vote against immigration (it’s about perception, not actual %), linked to Chinese shock due to: </w:t>
                            </w:r>
                          </w:p>
                          <w:p w14:paraId="37999690" w14:textId="77777777" w:rsidR="00642C10" w:rsidRPr="00642C10" w:rsidRDefault="00642C10" w:rsidP="00642C1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scarcity of job opportunities;</w:t>
                            </w:r>
                          </w:p>
                          <w:p w14:paraId="1A31E33D" w14:textId="77777777" w:rsidR="00642C10" w:rsidRPr="00642C10" w:rsidRDefault="00642C10" w:rsidP="00642C1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- congestion on welfare services; </w:t>
                            </w:r>
                          </w:p>
                          <w:p w14:paraId="690D80AC" w14:textId="06E7553C" w:rsidR="00642C10" w:rsidRPr="00642C10" w:rsidRDefault="00642C10" w:rsidP="00642C10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- scapegoating.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90FD63E" w14:textId="4A13F63E" w:rsidR="00642C10" w:rsidRDefault="00642C10" w:rsidP="00C00E3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0028876" w14:textId="7D1E32A9" w:rsidR="00642C10" w:rsidRDefault="00642C10" w:rsidP="00C00E3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DFF3C4B" w14:textId="77777777" w:rsidR="00C00E31" w:rsidRDefault="00C00E31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0F64A81" w14:textId="77777777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4676C57" w14:textId="77777777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8EBD1DD" w14:textId="3D2DD9EB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BDD020E" w14:textId="269763F4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B40FAC8" w14:textId="344353F2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2FA21DC" wp14:editId="6DB307A3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81989</wp:posOffset>
                      </wp:positionV>
                      <wp:extent cx="5397335" cy="427511"/>
                      <wp:effectExtent l="0" t="0" r="13335" b="17145"/>
                      <wp:wrapNone/>
                      <wp:docPr id="110790347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7335" cy="42751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E4158C" w14:textId="6F6CE0E9" w:rsid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Policy considerations</w:t>
                                  </w:r>
                                </w:p>
                                <w:p w14:paraId="3DBC694C" w14:textId="77777777" w:rsidR="00642C10" w:rsidRPr="00642C10" w:rsidRDefault="00642C10" w:rsidP="00642C10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642C10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Globalization is not politically sustainable in the LR if we do not address inequality generated by it</w:t>
                                  </w:r>
                                </w:p>
                                <w:p w14:paraId="69D2D7A8" w14:textId="77777777" w:rsidR="00642C10" w:rsidRDefault="00642C10" w:rsidP="00642C10">
                                  <w:pPr>
                                    <w:spacing w:beforeLines="20" w:before="48" w:afterLines="20" w:after="48"/>
                                    <w:ind w:left="144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58A82F82" w14:textId="77777777" w:rsidR="00642C10" w:rsidRDefault="00642C10" w:rsidP="00642C10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FA21DC" id="_x0000_s1035" style="position:absolute;margin-left:7.8pt;margin-top:6.45pt;width:425pt;height:33.6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" fillcolor="white [3201]" strokecolor="#958b8b [3209]" strokeweight="1pt">
                      <v:textbox>
                        <w:txbxContent>
                          <w:p w14:paraId="32E4158C" w14:textId="6F6CE0E9" w:rsid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Policy considerations</w:t>
                            </w:r>
                          </w:p>
                          <w:p w14:paraId="3DBC694C" w14:textId="77777777" w:rsidR="00642C10" w:rsidRPr="00642C10" w:rsidRDefault="00642C10" w:rsidP="00642C10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642C10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Globalization is not politically sustainable in the LR if we do not address inequality generated by it</w:t>
                            </w:r>
                          </w:p>
                          <w:p w14:paraId="69D2D7A8" w14:textId="77777777" w:rsidR="00642C10" w:rsidRDefault="00642C10" w:rsidP="00642C10">
                            <w:pPr>
                              <w:spacing w:beforeLines="20" w:before="48" w:afterLines="20" w:after="48"/>
                              <w:ind w:left="144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</w:p>
                          <w:p w14:paraId="58A82F82" w14:textId="77777777" w:rsidR="00642C10" w:rsidRDefault="00642C10" w:rsidP="00642C10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7CD879E" w14:textId="4DF5DB07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8A8A8C2" w14:textId="5D161C2A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775D20CC" w14:textId="77777777" w:rsidR="00642C10" w:rsidRDefault="00642C10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AD4C7C9" w14:textId="77777777" w:rsidR="000D7331" w:rsidRDefault="000D7331" w:rsidP="00642C10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C0BD020" w14:textId="77777777" w:rsidR="00A24B78" w:rsidRPr="00311FD2" w:rsidRDefault="00A24B78" w:rsidP="00F34E16">
            <w:pPr>
              <w:spacing w:before="48" w:after="48"/>
              <w:ind w:left="144"/>
            </w:pPr>
          </w:p>
        </w:tc>
      </w:tr>
    </w:tbl>
    <w:p w14:paraId="512E961C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D35109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F011C" w14:textId="77777777" w:rsidR="00286095" w:rsidRDefault="00286095" w:rsidP="00F316AD">
      <w:pPr>
        <w:spacing w:before="48" w:after="48"/>
      </w:pPr>
      <w:r>
        <w:separator/>
      </w:r>
    </w:p>
  </w:endnote>
  <w:endnote w:type="continuationSeparator" w:id="0">
    <w:p w14:paraId="7DC4B142" w14:textId="77777777" w:rsidR="00286095" w:rsidRDefault="00286095" w:rsidP="00F316AD">
      <w:pPr>
        <w:spacing w:before="48" w:after="48"/>
      </w:pPr>
      <w:r>
        <w:continuationSeparator/>
      </w:r>
    </w:p>
  </w:endnote>
  <w:endnote w:type="continuationNotice" w:id="1">
    <w:p w14:paraId="5E9A74F9" w14:textId="77777777" w:rsidR="00286095" w:rsidRDefault="00286095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0377E" w14:textId="77777777" w:rsidR="00286095" w:rsidRDefault="00286095" w:rsidP="00F316AD">
      <w:pPr>
        <w:spacing w:before="48" w:after="48"/>
      </w:pPr>
      <w:r>
        <w:separator/>
      </w:r>
    </w:p>
  </w:footnote>
  <w:footnote w:type="continuationSeparator" w:id="0">
    <w:p w14:paraId="1C0AB1BD" w14:textId="77777777" w:rsidR="00286095" w:rsidRDefault="00286095" w:rsidP="00F316AD">
      <w:pPr>
        <w:spacing w:before="48" w:after="48"/>
      </w:pPr>
      <w:r>
        <w:continuationSeparator/>
      </w:r>
    </w:p>
  </w:footnote>
  <w:footnote w:type="continuationNotice" w:id="1">
    <w:p w14:paraId="0A78DA2A" w14:textId="77777777" w:rsidR="00286095" w:rsidRDefault="00286095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removePersonalInformation/>
  <w:removeDateAndTime/>
  <w:doNotDisplayPageBoundaries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31"/>
    <w:rsid w:val="00000AEC"/>
    <w:rsid w:val="0002353C"/>
    <w:rsid w:val="000238CE"/>
    <w:rsid w:val="000453C1"/>
    <w:rsid w:val="00064602"/>
    <w:rsid w:val="00065553"/>
    <w:rsid w:val="00095402"/>
    <w:rsid w:val="000D7331"/>
    <w:rsid w:val="000E1D44"/>
    <w:rsid w:val="00137C2D"/>
    <w:rsid w:val="0015252B"/>
    <w:rsid w:val="0016696C"/>
    <w:rsid w:val="00186FDF"/>
    <w:rsid w:val="00194350"/>
    <w:rsid w:val="001A4DBF"/>
    <w:rsid w:val="001B744B"/>
    <w:rsid w:val="001C4A17"/>
    <w:rsid w:val="0020696E"/>
    <w:rsid w:val="00210701"/>
    <w:rsid w:val="00214991"/>
    <w:rsid w:val="002356A2"/>
    <w:rsid w:val="00260B1C"/>
    <w:rsid w:val="00271A16"/>
    <w:rsid w:val="002745A5"/>
    <w:rsid w:val="00280DBB"/>
    <w:rsid w:val="00286095"/>
    <w:rsid w:val="00294052"/>
    <w:rsid w:val="0029770D"/>
    <w:rsid w:val="002D12DA"/>
    <w:rsid w:val="002D63F6"/>
    <w:rsid w:val="003019B2"/>
    <w:rsid w:val="00311FD2"/>
    <w:rsid w:val="003220F2"/>
    <w:rsid w:val="0033248B"/>
    <w:rsid w:val="003334FA"/>
    <w:rsid w:val="00343D29"/>
    <w:rsid w:val="0034688D"/>
    <w:rsid w:val="0035351F"/>
    <w:rsid w:val="00366C2A"/>
    <w:rsid w:val="00390371"/>
    <w:rsid w:val="003A08F7"/>
    <w:rsid w:val="003A4ADA"/>
    <w:rsid w:val="003E7565"/>
    <w:rsid w:val="003F2D42"/>
    <w:rsid w:val="0040233B"/>
    <w:rsid w:val="00446803"/>
    <w:rsid w:val="00471FD0"/>
    <w:rsid w:val="00481994"/>
    <w:rsid w:val="004B5F10"/>
    <w:rsid w:val="004D3A4C"/>
    <w:rsid w:val="004E6F1D"/>
    <w:rsid w:val="004F03F5"/>
    <w:rsid w:val="004F531F"/>
    <w:rsid w:val="00511A6E"/>
    <w:rsid w:val="005630CF"/>
    <w:rsid w:val="0057534A"/>
    <w:rsid w:val="00576F90"/>
    <w:rsid w:val="005C0BE7"/>
    <w:rsid w:val="005E4B65"/>
    <w:rsid w:val="00605A5B"/>
    <w:rsid w:val="00611CD0"/>
    <w:rsid w:val="00642C10"/>
    <w:rsid w:val="00647EE2"/>
    <w:rsid w:val="006739BE"/>
    <w:rsid w:val="00683514"/>
    <w:rsid w:val="00692B82"/>
    <w:rsid w:val="006C60E6"/>
    <w:rsid w:val="006E5801"/>
    <w:rsid w:val="006E70D3"/>
    <w:rsid w:val="006F13AA"/>
    <w:rsid w:val="007127A0"/>
    <w:rsid w:val="007302D3"/>
    <w:rsid w:val="00742A54"/>
    <w:rsid w:val="00775E83"/>
    <w:rsid w:val="007A3D57"/>
    <w:rsid w:val="007B0F94"/>
    <w:rsid w:val="007B3957"/>
    <w:rsid w:val="008007A8"/>
    <w:rsid w:val="0084513D"/>
    <w:rsid w:val="0084569D"/>
    <w:rsid w:val="0084757D"/>
    <w:rsid w:val="00852412"/>
    <w:rsid w:val="00872A76"/>
    <w:rsid w:val="008A01CE"/>
    <w:rsid w:val="008C5144"/>
    <w:rsid w:val="008D0091"/>
    <w:rsid w:val="008D2E29"/>
    <w:rsid w:val="009079F3"/>
    <w:rsid w:val="00927425"/>
    <w:rsid w:val="009538EE"/>
    <w:rsid w:val="009A7E48"/>
    <w:rsid w:val="009C0059"/>
    <w:rsid w:val="009C0C11"/>
    <w:rsid w:val="009D1B58"/>
    <w:rsid w:val="009F6F67"/>
    <w:rsid w:val="00A005D6"/>
    <w:rsid w:val="00A03035"/>
    <w:rsid w:val="00A05F52"/>
    <w:rsid w:val="00A107D9"/>
    <w:rsid w:val="00A10C09"/>
    <w:rsid w:val="00A134EE"/>
    <w:rsid w:val="00A23870"/>
    <w:rsid w:val="00A24B78"/>
    <w:rsid w:val="00A359CB"/>
    <w:rsid w:val="00A4506E"/>
    <w:rsid w:val="00A63F8D"/>
    <w:rsid w:val="00A73DEB"/>
    <w:rsid w:val="00A76A25"/>
    <w:rsid w:val="00A77921"/>
    <w:rsid w:val="00AA3EF7"/>
    <w:rsid w:val="00AC0430"/>
    <w:rsid w:val="00B471FA"/>
    <w:rsid w:val="00B575FB"/>
    <w:rsid w:val="00BF7B29"/>
    <w:rsid w:val="00C00E31"/>
    <w:rsid w:val="00C064CA"/>
    <w:rsid w:val="00C1095A"/>
    <w:rsid w:val="00C36587"/>
    <w:rsid w:val="00C55791"/>
    <w:rsid w:val="00C55A77"/>
    <w:rsid w:val="00C55D85"/>
    <w:rsid w:val="00C77211"/>
    <w:rsid w:val="00CA2273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35109"/>
    <w:rsid w:val="00D365FA"/>
    <w:rsid w:val="00D47124"/>
    <w:rsid w:val="00D834F0"/>
    <w:rsid w:val="00DC715A"/>
    <w:rsid w:val="00DD5D7B"/>
    <w:rsid w:val="00DE7CC5"/>
    <w:rsid w:val="00E05A8E"/>
    <w:rsid w:val="00E10F01"/>
    <w:rsid w:val="00E11608"/>
    <w:rsid w:val="00E2134E"/>
    <w:rsid w:val="00E61BAC"/>
    <w:rsid w:val="00E842E3"/>
    <w:rsid w:val="00EB3739"/>
    <w:rsid w:val="00EB540E"/>
    <w:rsid w:val="00EB7056"/>
    <w:rsid w:val="00EE2991"/>
    <w:rsid w:val="00EE2BDB"/>
    <w:rsid w:val="00F012B4"/>
    <w:rsid w:val="00F316AD"/>
    <w:rsid w:val="00F34E16"/>
    <w:rsid w:val="00F42EBA"/>
    <w:rsid w:val="00F4501B"/>
    <w:rsid w:val="00F4615D"/>
    <w:rsid w:val="00F71DD0"/>
    <w:rsid w:val="00F7416C"/>
    <w:rsid w:val="00F91E10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7010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2024-05-07T07:31:00Z</dcterms:created>
  <dcterms:modified xsi:type="dcterms:W3CDTF">2024-05-13T14:32:00Z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
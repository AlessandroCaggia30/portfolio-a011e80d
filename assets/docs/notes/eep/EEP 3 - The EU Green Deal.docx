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E1771" w14:textId="77777777" w:rsidR="004E6F1D" w:rsidRDefault="004E6F1D" w:rsidP="0084569D">
      <w:pPr>
        <w:pStyle w:val="ImagePlaceholder"/>
        <w:spacing w:before="48" w:after="48"/>
      </w:pPr>
    </w:p>
    <w:p w14:paraId="1AA629BD" w14:textId="77777777" w:rsidR="004E6F1D" w:rsidRDefault="004E6F1D" w:rsidP="0084569D">
      <w:pPr>
        <w:pStyle w:val="ImagePlaceholder"/>
        <w:spacing w:before="48" w:after="48"/>
      </w:pPr>
    </w:p>
    <w:p w14:paraId="739BE969" w14:textId="77777777" w:rsidR="004E6F1D" w:rsidRDefault="004E6F1D" w:rsidP="0084569D">
      <w:pPr>
        <w:pStyle w:val="ImagePlaceholder"/>
        <w:spacing w:before="48" w:after="48"/>
      </w:pPr>
    </w:p>
    <w:p w14:paraId="3F56525D" w14:textId="77777777" w:rsidR="004E6F1D" w:rsidRDefault="004E6F1D" w:rsidP="0084569D">
      <w:pPr>
        <w:pStyle w:val="ImagePlaceholder"/>
        <w:spacing w:before="48" w:after="48"/>
      </w:pPr>
    </w:p>
    <w:p w14:paraId="6DA27EF1" w14:textId="77777777" w:rsidR="004E6F1D" w:rsidRDefault="004E6F1D" w:rsidP="0084569D">
      <w:pPr>
        <w:pStyle w:val="ImagePlaceholder"/>
        <w:spacing w:before="48" w:after="48"/>
      </w:pPr>
    </w:p>
    <w:p w14:paraId="0DECD67F" w14:textId="77777777" w:rsidR="004E6F1D" w:rsidRDefault="004E6F1D" w:rsidP="0084569D">
      <w:pPr>
        <w:pStyle w:val="ImagePlaceholder"/>
        <w:spacing w:before="48" w:after="48"/>
      </w:pPr>
    </w:p>
    <w:p w14:paraId="51ED6BAD" w14:textId="77777777" w:rsidR="004E6F1D" w:rsidRDefault="004E6F1D" w:rsidP="0084569D">
      <w:pPr>
        <w:pStyle w:val="ImagePlaceholder"/>
        <w:spacing w:before="48" w:after="48"/>
      </w:pPr>
    </w:p>
    <w:p w14:paraId="1C48A5C4" w14:textId="77777777" w:rsidR="004E6F1D" w:rsidRDefault="004E6F1D" w:rsidP="0084569D">
      <w:pPr>
        <w:pStyle w:val="ImagePlaceholder"/>
        <w:spacing w:before="48" w:after="48"/>
      </w:pPr>
    </w:p>
    <w:p w14:paraId="2A0C027B" w14:textId="77777777" w:rsidR="004E6F1D" w:rsidRDefault="004E6F1D" w:rsidP="0084569D">
      <w:pPr>
        <w:pStyle w:val="ImagePlaceholder"/>
        <w:spacing w:before="48" w:after="48"/>
      </w:pPr>
    </w:p>
    <w:p w14:paraId="29C7FDF4" w14:textId="77777777" w:rsidR="004E6F1D" w:rsidRDefault="004E6F1D" w:rsidP="0084569D">
      <w:pPr>
        <w:pStyle w:val="ImagePlaceholder"/>
        <w:spacing w:before="48" w:after="48"/>
      </w:pPr>
    </w:p>
    <w:p w14:paraId="7866483D" w14:textId="0F6C746A" w:rsidR="004E6F1D" w:rsidRDefault="004E6F1D" w:rsidP="0084569D">
      <w:pPr>
        <w:pStyle w:val="ImagePlaceholder"/>
        <w:spacing w:before="48" w:after="48"/>
      </w:pPr>
    </w:p>
    <w:p w14:paraId="06EE3AC2" w14:textId="1DA3ADB5" w:rsidR="004E6F1D" w:rsidRDefault="004E6F1D" w:rsidP="0084569D">
      <w:pPr>
        <w:pStyle w:val="ImagePlaceholder"/>
        <w:spacing w:before="48" w:after="48"/>
      </w:pPr>
    </w:p>
    <w:p w14:paraId="7C50DBD8" w14:textId="3088EE7E" w:rsidR="004E6F1D" w:rsidRDefault="001965F4" w:rsidP="0084569D">
      <w:pPr>
        <w:pStyle w:val="ImagePlaceholder"/>
        <w:spacing w:before="48" w:after="48"/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E2171A7" wp14:editId="0B1298C4">
                <wp:simplePos x="0" y="0"/>
                <wp:positionH relativeFrom="column">
                  <wp:posOffset>2351116</wp:posOffset>
                </wp:positionH>
                <wp:positionV relativeFrom="paragraph">
                  <wp:posOffset>20089</wp:posOffset>
                </wp:positionV>
                <wp:extent cx="1692275" cy="1371542"/>
                <wp:effectExtent l="0" t="0" r="9525" b="13335"/>
                <wp:wrapNone/>
                <wp:docPr id="8780330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275" cy="13715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E0AFC7" w14:textId="0FAA6FEA" w:rsidR="001965F4" w:rsidRDefault="001965F4" w:rsidP="001965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C017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Consequences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: Rising sea levels, Hurricanes, Floods and droughts, Tropical diseases (malaria)</w:t>
                            </w:r>
                          </w:p>
                          <w:p w14:paraId="6FC44C64" w14:textId="77777777" w:rsidR="001965F4" w:rsidRDefault="001965F4" w:rsidP="001965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+ Ecosystems will change: some species will move others will become extinct</w:t>
                            </w:r>
                          </w:p>
                          <w:p w14:paraId="58B39622" w14:textId="77777777" w:rsidR="001965F4" w:rsidRDefault="001965F4" w:rsidP="001965F4">
                            <w:pPr>
                              <w:ind w:left="0"/>
                              <w:jc w:val="center"/>
                            </w:pPr>
                          </w:p>
                          <w:p w14:paraId="76738DF8" w14:textId="77777777" w:rsidR="001965F4" w:rsidRDefault="001965F4" w:rsidP="001965F4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171A7" id="Rectangle 1" o:spid="_x0000_s1026" style="position:absolute;left:0;text-align:left;margin-left:185.15pt;margin-top:1.6pt;width:133.25pt;height:108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" fillcolor="white [3201]" strokecolor="#958b8b [3209]" strokeweight="1pt">
                <v:textbox>
                  <w:txbxContent>
                    <w:p w14:paraId="3DE0AFC7" w14:textId="0FAA6FEA" w:rsidR="001965F4" w:rsidRDefault="001965F4" w:rsidP="001965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7C0170">
                        <w:rPr>
                          <w:rFonts w:ascii="Garamond" w:hAnsi="Garamond"/>
                          <w:sz w:val="16"/>
                          <w:szCs w:val="16"/>
                        </w:rPr>
                        <w:t>Consequences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: Rising sea levels, Hurricanes, Floods and droughts, Tropical diseases (malaria)</w:t>
                      </w:r>
                    </w:p>
                    <w:p w14:paraId="6FC44C64" w14:textId="77777777" w:rsidR="001965F4" w:rsidRDefault="001965F4" w:rsidP="001965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+ Ecosystems will change: some species will move others will become extinct</w:t>
                      </w:r>
                    </w:p>
                    <w:p w14:paraId="58B39622" w14:textId="77777777" w:rsidR="001965F4" w:rsidRDefault="001965F4" w:rsidP="001965F4">
                      <w:pPr>
                        <w:ind w:left="0"/>
                        <w:jc w:val="center"/>
                      </w:pPr>
                    </w:p>
                    <w:p w14:paraId="76738DF8" w14:textId="77777777" w:rsidR="001965F4" w:rsidRDefault="001965F4" w:rsidP="001965F4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88CE920" wp14:editId="2834C266">
                <wp:simplePos x="0" y="0"/>
                <wp:positionH relativeFrom="column">
                  <wp:posOffset>-4156</wp:posOffset>
                </wp:positionH>
                <wp:positionV relativeFrom="paragraph">
                  <wp:posOffset>20089</wp:posOffset>
                </wp:positionV>
                <wp:extent cx="2103755" cy="1371542"/>
                <wp:effectExtent l="0" t="0" r="17145" b="13335"/>
                <wp:wrapNone/>
                <wp:docPr id="76869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755" cy="13715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D1C7E" w14:textId="6E2A9DBA" w:rsidR="00AB4E38" w:rsidRDefault="00AB4E38" w:rsidP="00AB4E38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7C017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Clima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te</w:t>
                            </w:r>
                            <w:r w:rsidRPr="007C017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Change is a Fact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: Temperatures are rising.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Climat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change is anthropogenic and is due to emissions of greenhouse gases. </w:t>
                            </w:r>
                            <w:r w:rsidR="001965F4" w:rsidRPr="001965F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Wrt overall tons of Co2 produced: China is polluting massively. However emissions/capita </w:t>
                            </w:r>
                            <w:proofErr w:type="spellStart"/>
                            <w:r w:rsidR="001965F4" w:rsidRPr="001965F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china</w:t>
                            </w:r>
                            <w:proofErr w:type="spellEnd"/>
                            <w:r w:rsidR="001965F4" w:rsidRPr="001965F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&lt;&lt;&lt; Us.  </w:t>
                            </w:r>
                          </w:p>
                          <w:p w14:paraId="08710975" w14:textId="77777777" w:rsidR="00AB4E38" w:rsidRDefault="00AB4E38" w:rsidP="00AB4E3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CE920" id="_x0000_s1027" style="position:absolute;left:0;text-align:left;margin-left:-.35pt;margin-top:1.6pt;width:165.65pt;height:108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" fillcolor="white [3201]" strokecolor="#958b8b [3209]" strokeweight="1pt">
                <v:textbox>
                  <w:txbxContent>
                    <w:p w14:paraId="3EED1C7E" w14:textId="6E2A9DBA" w:rsidR="00AB4E38" w:rsidRDefault="00AB4E38" w:rsidP="00AB4E38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7C0170">
                        <w:rPr>
                          <w:rFonts w:ascii="Garamond" w:hAnsi="Garamond"/>
                          <w:sz w:val="16"/>
                          <w:szCs w:val="16"/>
                        </w:rPr>
                        <w:t>Clima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te</w:t>
                      </w:r>
                      <w:r w:rsidRPr="007C0170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Change is a Fact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: Temperatures are rising.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Climat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change is anthropogenic and is due to emissions of greenhouse gases. </w:t>
                      </w:r>
                      <w:r w:rsidR="001965F4" w:rsidRPr="001965F4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Wrt overall tons of Co2 produced: China is polluting massively. However emissions/capita </w:t>
                      </w:r>
                      <w:proofErr w:type="spellStart"/>
                      <w:r w:rsidR="001965F4" w:rsidRPr="001965F4">
                        <w:rPr>
                          <w:rFonts w:ascii="Garamond" w:hAnsi="Garamond"/>
                          <w:sz w:val="16"/>
                          <w:szCs w:val="16"/>
                        </w:rPr>
                        <w:t>china</w:t>
                      </w:r>
                      <w:proofErr w:type="spellEnd"/>
                      <w:r w:rsidR="001965F4" w:rsidRPr="001965F4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&lt;&lt;&lt; Us.  </w:t>
                      </w:r>
                    </w:p>
                    <w:p w14:paraId="08710975" w14:textId="77777777" w:rsidR="00AB4E38" w:rsidRDefault="00AB4E38" w:rsidP="00AB4E38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4083E04" wp14:editId="0D30E7AE">
                <wp:simplePos x="0" y="0"/>
                <wp:positionH relativeFrom="column">
                  <wp:posOffset>4283825</wp:posOffset>
                </wp:positionH>
                <wp:positionV relativeFrom="paragraph">
                  <wp:posOffset>27016</wp:posOffset>
                </wp:positionV>
                <wp:extent cx="2819400" cy="1364673"/>
                <wp:effectExtent l="0" t="0" r="12700" b="6985"/>
                <wp:wrapNone/>
                <wp:docPr id="6886425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13646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5305A" w14:textId="46FE2894" w:rsidR="001965F4" w:rsidRDefault="00DD3457" w:rsidP="001965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Climate change is a fact. </w:t>
                            </w:r>
                            <w:r w:rsidR="001965F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What can we do?</w:t>
                            </w:r>
                          </w:p>
                          <w:p w14:paraId="3ECCAC03" w14:textId="77777777" w:rsidR="001965F4" w:rsidRDefault="001965F4" w:rsidP="001965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CE409F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>1. Adaptation: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contain destruction (ex. Mose)</w:t>
                            </w:r>
                          </w:p>
                          <w:p w14:paraId="611C4D11" w14:textId="2BCDD13E" w:rsidR="001965F4" w:rsidRDefault="001965F4" w:rsidP="001965F4">
                            <w:pPr>
                              <w:ind w:left="0"/>
                            </w:pPr>
                            <w:r w:rsidRPr="00CE409F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>2. Mitigation: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reduce flow of GHGs into atmosphere = reduce use of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fossile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fuels + expand forests =&gt; UN 2030 agenda, shared policy framework structured in 17 points: poverty,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hungher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good health and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well being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education,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geneder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equality, reduced inequalities, Peace justice and strong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inst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412AD6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>clean and affordable energy, clean water, sustainable cities, responsible consumption, climate action, life below water, life on land.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83E04" id="_x0000_s1028" style="position:absolute;left:0;text-align:left;margin-left:337.3pt;margin-top:2.15pt;width:222pt;height:107.4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" fillcolor="white [3201]" strokecolor="#958b8b [3209]" strokeweight="1pt">
                <v:textbox>
                  <w:txbxContent>
                    <w:p w14:paraId="2475305A" w14:textId="46FE2894" w:rsidR="001965F4" w:rsidRDefault="00DD3457" w:rsidP="001965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Climate change is a fact. </w:t>
                      </w:r>
                      <w:proofErr w:type="spellStart"/>
                      <w:r w:rsidR="001965F4">
                        <w:rPr>
                          <w:rFonts w:ascii="Garamond" w:hAnsi="Garamond"/>
                          <w:sz w:val="16"/>
                          <w:szCs w:val="16"/>
                        </w:rPr>
                        <w:t>What</w:t>
                      </w:r>
                      <w:proofErr w:type="spellEnd"/>
                      <w:r w:rsidR="001965F4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can we do?</w:t>
                      </w:r>
                    </w:p>
                    <w:p w14:paraId="3ECCAC03" w14:textId="77777777" w:rsidR="001965F4" w:rsidRDefault="001965F4" w:rsidP="001965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CE409F">
                        <w:rPr>
                          <w:rFonts w:ascii="Garamond" w:hAnsi="Garamond"/>
                          <w:sz w:val="16"/>
                          <w:szCs w:val="16"/>
                          <w:u w:val="single"/>
                        </w:rPr>
                        <w:t>1. Adaptation: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contain destruction (ex. Mose)</w:t>
                      </w:r>
                    </w:p>
                    <w:p w14:paraId="611C4D11" w14:textId="2BCDD13E" w:rsidR="001965F4" w:rsidRDefault="001965F4" w:rsidP="001965F4">
                      <w:pPr>
                        <w:ind w:left="0"/>
                      </w:pPr>
                      <w:r w:rsidRPr="00CE409F">
                        <w:rPr>
                          <w:rFonts w:ascii="Garamond" w:hAnsi="Garamond"/>
                          <w:sz w:val="16"/>
                          <w:szCs w:val="16"/>
                          <w:u w:val="single"/>
                        </w:rPr>
                        <w:t>2. Mitigation: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reduce flow of GHGs into atmosphere = reduce use of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fossile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fuels + expand forests =&gt; UN 2030 agenda, shared policy framework structured in 17 points: poverty,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hungher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, good health and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well being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, education,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geneder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equality, reduced inequalities, Peace justice and strong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inst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, </w:t>
                      </w:r>
                      <w:r w:rsidRPr="00412AD6">
                        <w:rPr>
                          <w:rFonts w:ascii="Garamond" w:hAnsi="Garamond"/>
                          <w:sz w:val="16"/>
                          <w:szCs w:val="16"/>
                          <w:u w:val="single"/>
                        </w:rPr>
                        <w:t>clean and affordable energy, clean water, sustainable cities, responsible consumption, climate action, life below water, life on land.</w:t>
                      </w:r>
                    </w:p>
                  </w:txbxContent>
                </v:textbox>
              </v:rect>
            </w:pict>
          </mc:Fallback>
        </mc:AlternateContent>
      </w:r>
    </w:p>
    <w:p w14:paraId="450EF696" w14:textId="4C56946D" w:rsidR="004E6F1D" w:rsidRDefault="004E6F1D" w:rsidP="0084569D">
      <w:pPr>
        <w:pStyle w:val="ImagePlaceholder"/>
        <w:spacing w:before="48" w:after="48"/>
      </w:pPr>
    </w:p>
    <w:p w14:paraId="6A16C1C4" w14:textId="41336902" w:rsidR="004E6F1D" w:rsidRDefault="004E6F1D" w:rsidP="0084569D">
      <w:pPr>
        <w:pStyle w:val="ImagePlaceholder"/>
        <w:spacing w:before="48" w:after="48"/>
      </w:pPr>
    </w:p>
    <w:p w14:paraId="06145DEA" w14:textId="46E93835" w:rsidR="004E6F1D" w:rsidRDefault="004E6F1D" w:rsidP="0084569D">
      <w:pPr>
        <w:pStyle w:val="ImagePlaceholder"/>
        <w:spacing w:before="48" w:after="48"/>
      </w:pPr>
    </w:p>
    <w:p w14:paraId="56638816" w14:textId="54096472" w:rsidR="004E6F1D" w:rsidRDefault="004E6F1D" w:rsidP="0084569D">
      <w:pPr>
        <w:pStyle w:val="ImagePlaceholder"/>
        <w:spacing w:before="48" w:after="48"/>
      </w:pPr>
    </w:p>
    <w:p w14:paraId="4368A908" w14:textId="7F2C9BE5" w:rsidR="004E6F1D" w:rsidRDefault="004E6F1D" w:rsidP="0084569D">
      <w:pPr>
        <w:pStyle w:val="ImagePlaceholder"/>
        <w:spacing w:before="48" w:after="48"/>
      </w:pPr>
    </w:p>
    <w:p w14:paraId="2129671C" w14:textId="3BDA4FB5" w:rsidR="004E6F1D" w:rsidRDefault="004E6F1D" w:rsidP="0084569D">
      <w:pPr>
        <w:pStyle w:val="ImagePlaceholder"/>
        <w:spacing w:before="48" w:after="48"/>
      </w:pPr>
    </w:p>
    <w:p w14:paraId="4C65506C" w14:textId="79729AE8" w:rsidR="004E6F1D" w:rsidRDefault="004E6F1D" w:rsidP="0084569D">
      <w:pPr>
        <w:pStyle w:val="ImagePlaceholder"/>
        <w:spacing w:before="48" w:after="48"/>
      </w:pPr>
    </w:p>
    <w:p w14:paraId="0B51B059" w14:textId="4A115002" w:rsidR="001965F4" w:rsidRDefault="001965F4" w:rsidP="004E6F1D">
      <w:pPr>
        <w:pStyle w:val="ImagePlaceholder"/>
        <w:spacing w:before="48" w:after="48"/>
      </w:pPr>
    </w:p>
    <w:p w14:paraId="51B71B21" w14:textId="3A8A0E59" w:rsidR="001965F4" w:rsidRDefault="001965F4" w:rsidP="004E6F1D">
      <w:pPr>
        <w:pStyle w:val="ImagePlaceholder"/>
        <w:spacing w:before="48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703C888" wp14:editId="1E45671C">
                <wp:simplePos x="0" y="0"/>
                <wp:positionH relativeFrom="column">
                  <wp:posOffset>4104236</wp:posOffset>
                </wp:positionH>
                <wp:positionV relativeFrom="paragraph">
                  <wp:posOffset>16510</wp:posOffset>
                </wp:positionV>
                <wp:extent cx="117475" cy="117475"/>
                <wp:effectExtent l="0" t="12700" r="22225" b="22225"/>
                <wp:wrapNone/>
                <wp:docPr id="389721526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" cy="117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675C5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" o:spid="_x0000_s1026" type="#_x0000_t13" style="position:absolute;margin-left:323.15pt;margin-top:1.3pt;width:9.25pt;height:9.2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" adj="10800" fillcolor="#2f3748 [3204]" strokecolor="#07080a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EE991A3" wp14:editId="02D95501">
                <wp:simplePos x="0" y="0"/>
                <wp:positionH relativeFrom="column">
                  <wp:posOffset>2140585</wp:posOffset>
                </wp:positionH>
                <wp:positionV relativeFrom="paragraph">
                  <wp:posOffset>15240</wp:posOffset>
                </wp:positionV>
                <wp:extent cx="117475" cy="117475"/>
                <wp:effectExtent l="0" t="12700" r="22225" b="22225"/>
                <wp:wrapNone/>
                <wp:docPr id="2093192147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" cy="117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E0BE0" id="Right Arrow 1" o:spid="_x0000_s1026" type="#_x0000_t13" style="position:absolute;margin-left:168.55pt;margin-top:1.2pt;width:9.25pt;height:9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" adj="10800" fillcolor="#2f3748 [3204]" strokecolor="#07080a [484]" strokeweight="1pt"/>
            </w:pict>
          </mc:Fallback>
        </mc:AlternateContent>
      </w:r>
    </w:p>
    <w:p w14:paraId="1549DCB8" w14:textId="7DF61AD6" w:rsidR="001965F4" w:rsidRDefault="001965F4" w:rsidP="004E6F1D">
      <w:pPr>
        <w:pStyle w:val="ImagePlaceholder"/>
        <w:spacing w:before="48" w:after="48"/>
      </w:pPr>
    </w:p>
    <w:p w14:paraId="583466AE" w14:textId="1520C251" w:rsidR="001965F4" w:rsidRDefault="001965F4" w:rsidP="004E6F1D">
      <w:pPr>
        <w:pStyle w:val="ImagePlaceholder"/>
        <w:spacing w:before="48" w:after="48"/>
      </w:pPr>
    </w:p>
    <w:p w14:paraId="4C3FD776" w14:textId="76C8BDE5" w:rsidR="001965F4" w:rsidRDefault="001965F4" w:rsidP="004E6F1D">
      <w:pPr>
        <w:pStyle w:val="ImagePlaceholder"/>
        <w:spacing w:before="48" w:after="48"/>
      </w:pPr>
    </w:p>
    <w:p w14:paraId="650DF6A6" w14:textId="5A5163F4" w:rsidR="001965F4" w:rsidRDefault="001965F4" w:rsidP="004E6F1D">
      <w:pPr>
        <w:pStyle w:val="ImagePlaceholder"/>
        <w:spacing w:before="48" w:after="48"/>
      </w:pPr>
    </w:p>
    <w:p w14:paraId="46975FD5" w14:textId="53664126" w:rsidR="001965F4" w:rsidRDefault="001965F4" w:rsidP="004E6F1D">
      <w:pPr>
        <w:pStyle w:val="ImagePlaceholder"/>
        <w:spacing w:before="48" w:after="48"/>
      </w:pPr>
    </w:p>
    <w:p w14:paraId="2D06AFDD" w14:textId="445C15E0" w:rsidR="001965F4" w:rsidRDefault="001965F4" w:rsidP="004E6F1D">
      <w:pPr>
        <w:pStyle w:val="ImagePlaceholder"/>
        <w:spacing w:before="48" w:after="48"/>
      </w:pPr>
    </w:p>
    <w:p w14:paraId="26F328B7" w14:textId="022D979D" w:rsidR="001965F4" w:rsidRDefault="001965F4" w:rsidP="004E6F1D">
      <w:pPr>
        <w:pStyle w:val="ImagePlaceholder"/>
        <w:spacing w:before="48" w:after="48"/>
      </w:pPr>
    </w:p>
    <w:p w14:paraId="608BDFC2" w14:textId="5756025C" w:rsidR="001965F4" w:rsidRDefault="001965F4" w:rsidP="004E6F1D">
      <w:pPr>
        <w:pStyle w:val="ImagePlaceholder"/>
        <w:spacing w:before="48" w:after="48"/>
      </w:pPr>
    </w:p>
    <w:p w14:paraId="27602A9D" w14:textId="39370E7B" w:rsidR="001965F4" w:rsidRDefault="001965F4" w:rsidP="004E6F1D">
      <w:pPr>
        <w:pStyle w:val="ImagePlaceholder"/>
        <w:spacing w:before="48" w:after="48"/>
      </w:pPr>
    </w:p>
    <w:p w14:paraId="1A429E6A" w14:textId="3BEDFCC7" w:rsidR="001965F4" w:rsidRDefault="001965F4" w:rsidP="004E6F1D">
      <w:pPr>
        <w:pStyle w:val="ImagePlaceholder"/>
        <w:spacing w:before="48" w:after="48"/>
      </w:pPr>
    </w:p>
    <w:p w14:paraId="65B195A9" w14:textId="248CA08A" w:rsidR="001965F4" w:rsidRDefault="001965F4" w:rsidP="004E6F1D">
      <w:pPr>
        <w:pStyle w:val="ImagePlaceholder"/>
        <w:spacing w:before="48" w:after="48"/>
      </w:pPr>
    </w:p>
    <w:p w14:paraId="42E2D085" w14:textId="5A239DBB" w:rsidR="001965F4" w:rsidRDefault="001965F4" w:rsidP="004E6F1D">
      <w:pPr>
        <w:pStyle w:val="ImagePlaceholder"/>
        <w:spacing w:before="48" w:after="48"/>
      </w:pPr>
    </w:p>
    <w:p w14:paraId="78EF639E" w14:textId="4235C8EF" w:rsidR="001965F4" w:rsidRDefault="001965F4" w:rsidP="004E6F1D">
      <w:pPr>
        <w:pStyle w:val="ImagePlaceholder"/>
        <w:spacing w:before="48" w:after="48"/>
      </w:pPr>
    </w:p>
    <w:p w14:paraId="74D1C978" w14:textId="42729E8C" w:rsidR="001965F4" w:rsidRDefault="001965F4" w:rsidP="004E6F1D">
      <w:pPr>
        <w:pStyle w:val="ImagePlaceholder"/>
        <w:spacing w:before="48" w:after="48"/>
      </w:pPr>
    </w:p>
    <w:p w14:paraId="1B9FF3C3" w14:textId="4F3CE82D" w:rsidR="001965F4" w:rsidRDefault="001965F4" w:rsidP="004E6F1D">
      <w:pPr>
        <w:pStyle w:val="ImagePlaceholder"/>
        <w:spacing w:before="48" w:after="48"/>
      </w:pPr>
    </w:p>
    <w:p w14:paraId="4B2F645C" w14:textId="6EF55FBE" w:rsidR="001965F4" w:rsidRDefault="001965F4" w:rsidP="004E6F1D">
      <w:pPr>
        <w:pStyle w:val="ImagePlaceholder"/>
        <w:spacing w:before="48" w:after="48"/>
      </w:pPr>
    </w:p>
    <w:p w14:paraId="07368B94" w14:textId="10C8B35D" w:rsidR="001965F4" w:rsidRDefault="001965F4" w:rsidP="004E6F1D">
      <w:pPr>
        <w:pStyle w:val="ImagePlaceholder"/>
        <w:spacing w:before="48" w:after="48"/>
      </w:pPr>
    </w:p>
    <w:p w14:paraId="4801778A" w14:textId="77777777" w:rsidR="001965F4" w:rsidRDefault="001965F4" w:rsidP="004E6F1D">
      <w:pPr>
        <w:pStyle w:val="ImagePlaceholder"/>
        <w:spacing w:before="48" w:after="48"/>
      </w:pPr>
    </w:p>
    <w:p w14:paraId="581DD41C" w14:textId="38B378D7" w:rsidR="001965F4" w:rsidRDefault="001965F4" w:rsidP="004E6F1D">
      <w:pPr>
        <w:pStyle w:val="ImagePlaceholder"/>
        <w:spacing w:before="48" w:after="48"/>
      </w:pPr>
    </w:p>
    <w:p w14:paraId="5AD8FF09" w14:textId="77777777" w:rsidR="001965F4" w:rsidRDefault="001965F4" w:rsidP="004E6F1D">
      <w:pPr>
        <w:pStyle w:val="ImagePlaceholder"/>
        <w:spacing w:before="48" w:after="48"/>
      </w:pPr>
    </w:p>
    <w:p w14:paraId="541885B9" w14:textId="7585784A" w:rsidR="001965F4" w:rsidRDefault="001965F4" w:rsidP="004E6F1D">
      <w:pPr>
        <w:pStyle w:val="ImagePlaceholder"/>
        <w:spacing w:before="48" w:after="48"/>
      </w:pPr>
    </w:p>
    <w:p w14:paraId="5C45E410" w14:textId="77777777" w:rsidR="001965F4" w:rsidRDefault="001965F4" w:rsidP="004E6F1D">
      <w:pPr>
        <w:pStyle w:val="ImagePlaceholder"/>
        <w:spacing w:before="48" w:after="48"/>
      </w:pPr>
    </w:p>
    <w:p w14:paraId="5D76E5BB" w14:textId="3EFD64B6" w:rsidR="001965F4" w:rsidRDefault="001965F4" w:rsidP="004E6F1D">
      <w:pPr>
        <w:pStyle w:val="ImagePlaceholder"/>
        <w:spacing w:before="48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CBBC783" wp14:editId="14F306FD">
                <wp:simplePos x="0" y="0"/>
                <wp:positionH relativeFrom="column">
                  <wp:posOffset>5598968</wp:posOffset>
                </wp:positionH>
                <wp:positionV relativeFrom="paragraph">
                  <wp:posOffset>2078</wp:posOffset>
                </wp:positionV>
                <wp:extent cx="117475" cy="117475"/>
                <wp:effectExtent l="12700" t="0" r="22225" b="22225"/>
                <wp:wrapNone/>
                <wp:docPr id="2012196399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7475" cy="117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18A6B" id="Right Arrow 1" o:spid="_x0000_s1026" type="#_x0000_t13" style="position:absolute;margin-left:440.85pt;margin-top:.15pt;width:9.25pt;height:9.25pt;rotation:90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" adj="10800" fillcolor="#2f3748 [3204]" strokecolor="#07080a [484]" strokeweight="1pt"/>
            </w:pict>
          </mc:Fallback>
        </mc:AlternateContent>
      </w:r>
    </w:p>
    <w:p w14:paraId="12AA2C66" w14:textId="04AF5E29" w:rsidR="001965F4" w:rsidRDefault="001965F4" w:rsidP="004E6F1D">
      <w:pPr>
        <w:pStyle w:val="ImagePlaceholder"/>
        <w:spacing w:before="48" w:after="48"/>
      </w:pPr>
    </w:p>
    <w:p w14:paraId="3BB4F518" w14:textId="32BDA3B8" w:rsidR="001965F4" w:rsidRDefault="001965F4" w:rsidP="004E6F1D">
      <w:pPr>
        <w:pStyle w:val="ImagePlaceholder"/>
        <w:spacing w:before="48" w:after="48"/>
      </w:pPr>
    </w:p>
    <w:p w14:paraId="246A98BB" w14:textId="148761CA" w:rsidR="001965F4" w:rsidRDefault="001965F4" w:rsidP="004E6F1D">
      <w:pPr>
        <w:pStyle w:val="ImagePlaceholder"/>
        <w:spacing w:before="48" w:after="48"/>
      </w:pPr>
    </w:p>
    <w:p w14:paraId="366F5902" w14:textId="51967B75" w:rsidR="001965F4" w:rsidRDefault="001965F4" w:rsidP="004E6F1D">
      <w:pPr>
        <w:pStyle w:val="ImagePlaceholder"/>
        <w:spacing w:before="48" w:after="48"/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3C5B197" wp14:editId="45ECA082">
                <wp:simplePos x="0" y="0"/>
                <wp:positionH relativeFrom="column">
                  <wp:posOffset>4281496</wp:posOffset>
                </wp:positionH>
                <wp:positionV relativeFrom="paragraph">
                  <wp:posOffset>23468</wp:posOffset>
                </wp:positionV>
                <wp:extent cx="2819400" cy="380326"/>
                <wp:effectExtent l="0" t="0" r="12700" b="13970"/>
                <wp:wrapNone/>
                <wp:docPr id="15333480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3803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32B29" w14:textId="77777777" w:rsidR="001965F4" w:rsidRDefault="001965F4" w:rsidP="001965F4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The UN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obcjectives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22BC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are included in the six headline ambitions announced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by</w:t>
                            </w:r>
                            <w:r w:rsidRPr="00322BC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Ursula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Von der Leyen</w:t>
                            </w:r>
                            <w:r w:rsidRPr="00322BC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Poli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cy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guidelienes</w:t>
                            </w:r>
                            <w:proofErr w:type="spellEnd"/>
                            <w:r w:rsidRPr="00322BC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  <w:p w14:paraId="19A26F46" w14:textId="5E050AFB" w:rsidR="001965F4" w:rsidRDefault="001965F4" w:rsidP="001965F4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5B197" id="_x0000_s1029" style="position:absolute;left:0;text-align:left;margin-left:337.15pt;margin-top:1.85pt;width:222pt;height:29.9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" fillcolor="white [3201]" strokecolor="#958b8b [3209]" strokeweight="1pt">
                <v:textbox>
                  <w:txbxContent>
                    <w:p w14:paraId="02832B29" w14:textId="77777777" w:rsidR="001965F4" w:rsidRDefault="001965F4" w:rsidP="001965F4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The UN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obcjectives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Pr="00322BC2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are included in the six headline ambitions announced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by</w:t>
                      </w:r>
                      <w:r w:rsidRPr="00322BC2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Ursula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Von der Leyen</w:t>
                      </w:r>
                      <w:r w:rsidRPr="00322BC2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Poli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cy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guidelienes</w:t>
                      </w:r>
                      <w:proofErr w:type="spellEnd"/>
                      <w:r w:rsidRPr="00322BC2">
                        <w:rPr>
                          <w:rFonts w:ascii="Garamond" w:hAnsi="Garamond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 </w:t>
                      </w:r>
                    </w:p>
                    <w:p w14:paraId="19A26F46" w14:textId="5E050AFB" w:rsidR="001965F4" w:rsidRDefault="001965F4" w:rsidP="001965F4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</w:p>
    <w:p w14:paraId="38B85D7E" w14:textId="7ADA82D2" w:rsidR="001965F4" w:rsidRDefault="001965F4" w:rsidP="004E6F1D">
      <w:pPr>
        <w:pStyle w:val="ImagePlaceholder"/>
        <w:spacing w:before="48" w:after="48"/>
      </w:pPr>
    </w:p>
    <w:p w14:paraId="65CB225D" w14:textId="20AB392B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1" locked="1" layoutInCell="1" allowOverlap="1" wp14:anchorId="46C046E3" wp14:editId="22109783">
                <wp:simplePos x="0" y="0"/>
                <wp:positionH relativeFrom="column">
                  <wp:posOffset>-330200</wp:posOffset>
                </wp:positionH>
                <wp:positionV relativeFrom="paragraph">
                  <wp:posOffset>-2468245</wp:posOffset>
                </wp:positionV>
                <wp:extent cx="7851140" cy="629920"/>
                <wp:effectExtent l="0" t="0" r="0" b="508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6299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A96F0" w14:textId="79CE6016" w:rsidR="004E6F1D" w:rsidRPr="001965F4" w:rsidRDefault="00EB540E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 w:rsidRPr="001965F4"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Title:</w:t>
                            </w:r>
                            <w:r w:rsidR="00015900" w:rsidRPr="001965F4"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 xml:space="preserve"> European Green Deal</w:t>
                            </w:r>
                          </w:p>
                          <w:p w14:paraId="58ED1D93" w14:textId="0707E58F" w:rsidR="004E6F1D" w:rsidRPr="001965F4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</w:pPr>
                            <w:r w:rsidRPr="001965F4"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 xml:space="preserve">Subject: </w:t>
                            </w:r>
                            <w:r w:rsidR="00015900" w:rsidRPr="001965F4"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 xml:space="preserve">EEP </w:t>
                            </w:r>
                            <w:r w:rsidR="00854E0B" w:rsidRPr="001965F4">
                              <w:rPr>
                                <w:rFonts w:ascii="Garamond" w:hAnsi="Garamond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046E3" id="_x0000_s1030" alt="&quot;&quot;" style="position:absolute;left:0;text-align:left;margin-left:-26pt;margin-top:-194.35pt;width:618.2pt;height:49.6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" fillcolor="#e5d2c2 [1301]" stroked="f" strokeweight="1pt">
                <v:textbox>
                  <w:txbxContent>
                    <w:p w14:paraId="0C2A96F0" w14:textId="79CE6016" w:rsidR="004E6F1D" w:rsidRPr="001965F4" w:rsidRDefault="00EB540E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 w:rsidRPr="001965F4">
                        <w:rPr>
                          <w:rFonts w:ascii="Garamond" w:hAnsi="Garamond"/>
                          <w:sz w:val="28"/>
                          <w:szCs w:val="28"/>
                        </w:rPr>
                        <w:t>Title:</w:t>
                      </w:r>
                      <w:r w:rsidR="00015900" w:rsidRPr="001965F4">
                        <w:rPr>
                          <w:rFonts w:ascii="Garamond" w:hAnsi="Garamond"/>
                          <w:sz w:val="28"/>
                          <w:szCs w:val="28"/>
                        </w:rPr>
                        <w:t xml:space="preserve"> European Green Deal</w:t>
                      </w:r>
                    </w:p>
                    <w:p w14:paraId="58ED1D93" w14:textId="0707E58F" w:rsidR="004E6F1D" w:rsidRPr="001965F4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28"/>
                        </w:rPr>
                      </w:pPr>
                      <w:r w:rsidRPr="001965F4">
                        <w:rPr>
                          <w:rFonts w:ascii="Garamond" w:hAnsi="Garamond"/>
                          <w:sz w:val="28"/>
                          <w:szCs w:val="28"/>
                        </w:rPr>
                        <w:t xml:space="preserve">Subject: </w:t>
                      </w:r>
                      <w:r w:rsidR="00015900" w:rsidRPr="001965F4">
                        <w:rPr>
                          <w:rFonts w:ascii="Garamond" w:hAnsi="Garamond"/>
                          <w:sz w:val="28"/>
                          <w:szCs w:val="28"/>
                        </w:rPr>
                        <w:t xml:space="preserve">EEP </w:t>
                      </w:r>
                      <w:r w:rsidR="00854E0B" w:rsidRPr="001965F4">
                        <w:rPr>
                          <w:rFonts w:ascii="Garamond" w:hAnsi="Garamond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CF22F8A" w14:textId="3C62B4A3" w:rsidR="004E6F1D" w:rsidRDefault="004E6F1D" w:rsidP="004E6F1D">
      <w:pPr>
        <w:pStyle w:val="ImagePlaceholder"/>
        <w:spacing w:before="48" w:after="48"/>
      </w:pPr>
    </w:p>
    <w:p w14:paraId="32168E3C" w14:textId="1B5068CF" w:rsidR="004E6F1D" w:rsidRDefault="004E6F1D" w:rsidP="004E6F1D">
      <w:pPr>
        <w:pStyle w:val="ImagePlaceholder"/>
        <w:spacing w:before="48" w:after="48"/>
      </w:pPr>
    </w:p>
    <w:p w14:paraId="265B6A1E" w14:textId="49DC0F0E" w:rsidR="004E6F1D" w:rsidRDefault="004E6F1D" w:rsidP="004E6F1D">
      <w:pPr>
        <w:pStyle w:val="ImagePlaceholder"/>
        <w:spacing w:before="48" w:after="48"/>
        <w:ind w:left="0"/>
      </w:pPr>
    </w:p>
    <w:p w14:paraId="1C02BDF8" w14:textId="418A4AB0" w:rsidR="004E6F1D" w:rsidRDefault="004E6F1D" w:rsidP="004E6F1D">
      <w:pPr>
        <w:pStyle w:val="ImagePlaceholder"/>
        <w:spacing w:before="48" w:after="48"/>
        <w:ind w:left="0"/>
      </w:pPr>
    </w:p>
    <w:p w14:paraId="03D14B2E" w14:textId="7BD68DCD" w:rsidR="001965F4" w:rsidRDefault="001965F4" w:rsidP="004E6F1D">
      <w:pPr>
        <w:pStyle w:val="ImagePlaceholder"/>
        <w:spacing w:before="48" w:after="48"/>
        <w:ind w:left="0"/>
      </w:pPr>
    </w:p>
    <w:p w14:paraId="75B41A9D" w14:textId="0289B1E9" w:rsidR="001965F4" w:rsidRDefault="001965F4" w:rsidP="004E6F1D">
      <w:pPr>
        <w:pStyle w:val="ImagePlaceholder"/>
        <w:spacing w:before="48" w:after="48"/>
        <w:ind w:left="0"/>
      </w:pPr>
    </w:p>
    <w:p w14:paraId="2AA08F1A" w14:textId="0B2B67BF" w:rsidR="001965F4" w:rsidRDefault="001965F4" w:rsidP="004E6F1D">
      <w:pPr>
        <w:pStyle w:val="ImagePlaceholder"/>
        <w:spacing w:before="48" w:after="48"/>
        <w:ind w:left="0"/>
      </w:pPr>
    </w:p>
    <w:p w14:paraId="1C7B6B1A" w14:textId="5C914DA3" w:rsidR="001965F4" w:rsidRDefault="001965F4" w:rsidP="004E6F1D">
      <w:pPr>
        <w:pStyle w:val="ImagePlaceholder"/>
        <w:spacing w:before="48" w:after="48"/>
        <w:ind w:left="0"/>
      </w:pPr>
    </w:p>
    <w:p w14:paraId="3A7EBE70" w14:textId="1A4C0437" w:rsidR="001965F4" w:rsidRDefault="001965F4" w:rsidP="004E6F1D">
      <w:pPr>
        <w:pStyle w:val="ImagePlaceholder"/>
        <w:spacing w:before="48" w:after="48"/>
        <w:ind w:left="0"/>
      </w:pPr>
    </w:p>
    <w:p w14:paraId="19A67827" w14:textId="6A317ED9" w:rsidR="001965F4" w:rsidRDefault="001965F4" w:rsidP="004E6F1D">
      <w:pPr>
        <w:pStyle w:val="ImagePlaceholder"/>
        <w:spacing w:before="48" w:after="48"/>
        <w:ind w:left="0"/>
      </w:pPr>
    </w:p>
    <w:p w14:paraId="463D26AE" w14:textId="5FC92BD7" w:rsidR="001965F4" w:rsidRDefault="001965F4" w:rsidP="004E6F1D">
      <w:pPr>
        <w:pStyle w:val="ImagePlaceholder"/>
        <w:spacing w:before="48" w:after="48"/>
        <w:ind w:left="0"/>
      </w:pPr>
    </w:p>
    <w:p w14:paraId="6335819E" w14:textId="56D55F3D" w:rsidR="001965F4" w:rsidRDefault="001965F4" w:rsidP="004E6F1D">
      <w:pPr>
        <w:pStyle w:val="ImagePlaceholder"/>
        <w:spacing w:before="48" w:after="48"/>
        <w:ind w:left="0"/>
      </w:pPr>
    </w:p>
    <w:p w14:paraId="0C44948E" w14:textId="2EA4D4A9" w:rsidR="001965F4" w:rsidRPr="00DD3457" w:rsidRDefault="001965F4" w:rsidP="004E6F1D">
      <w:pPr>
        <w:pStyle w:val="ImagePlaceholder"/>
        <w:spacing w:before="48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2F38EC55" w14:textId="1A16CAAD" w:rsidR="001965F4" w:rsidRPr="00DD3457" w:rsidRDefault="001965F4" w:rsidP="004E6F1D">
      <w:pPr>
        <w:pStyle w:val="ImagePlaceholder"/>
        <w:spacing w:before="48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6C913AEE" w14:textId="0F0A0531" w:rsidR="001965F4" w:rsidRPr="00DD3457" w:rsidRDefault="001965F4" w:rsidP="004E6F1D">
      <w:pPr>
        <w:pStyle w:val="ImagePlaceholder"/>
        <w:spacing w:before="48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6CE385CD" w14:textId="66A39A50" w:rsidR="001965F4" w:rsidRPr="00DD3457" w:rsidRDefault="001965F4" w:rsidP="004E6F1D">
      <w:pPr>
        <w:pStyle w:val="ImagePlaceholder"/>
        <w:spacing w:before="48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5B5AA463" w14:textId="77777777" w:rsidR="00DD3457" w:rsidRPr="00DD3457" w:rsidRDefault="00DD3457" w:rsidP="00DD3457">
      <w:pPr>
        <w:rPr>
          <w:rFonts w:ascii="Garamond" w:hAnsi="Garamond"/>
          <w:b/>
          <w:bCs/>
          <w:sz w:val="16"/>
          <w:szCs w:val="16"/>
        </w:rPr>
      </w:pPr>
      <w:r w:rsidRPr="00DD3457">
        <w:rPr>
          <w:rFonts w:ascii="Garamond" w:hAnsi="Garamond"/>
          <w:b/>
          <w:bCs/>
          <w:sz w:val="16"/>
          <w:szCs w:val="16"/>
        </w:rPr>
        <w:t xml:space="preserve">Eu Strategies are comprehensive action plans that guide the EU's policies and priorities across various sectors. </w:t>
      </w:r>
    </w:p>
    <w:p w14:paraId="2807FC39" w14:textId="77777777" w:rsidR="001965F4" w:rsidRDefault="001965F4" w:rsidP="004E6F1D">
      <w:pPr>
        <w:pStyle w:val="ImagePlaceholder"/>
        <w:spacing w:before="48" w:after="48"/>
        <w:ind w:left="0"/>
      </w:pPr>
    </w:p>
    <w:p w14:paraId="733B9D1E" w14:textId="29CF732A" w:rsidR="001965F4" w:rsidRDefault="00DD3457" w:rsidP="004E6F1D">
      <w:pPr>
        <w:pStyle w:val="ImagePlaceholder"/>
        <w:spacing w:before="48" w:after="48"/>
        <w:ind w:left="0"/>
      </w:pPr>
      <w:r>
        <w:rPr>
          <w:rFonts w:ascii="Garamond" w:hAnsi="Garamond"/>
          <w:noProof/>
          <w:color w:val="FF0000"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22833CB5" wp14:editId="76301214">
                <wp:simplePos x="0" y="0"/>
                <wp:positionH relativeFrom="column">
                  <wp:posOffset>129540</wp:posOffset>
                </wp:positionH>
                <wp:positionV relativeFrom="paragraph">
                  <wp:posOffset>19957</wp:posOffset>
                </wp:positionV>
                <wp:extent cx="5819775" cy="2986405"/>
                <wp:effectExtent l="0" t="0" r="9525" b="10795"/>
                <wp:wrapNone/>
                <wp:docPr id="179652086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9775" cy="2986405"/>
                          <a:chOff x="-22121" y="26093"/>
                          <a:chExt cx="5279254" cy="2397458"/>
                        </a:xfrm>
                      </wpg:grpSpPr>
                      <pic:pic xmlns:pic="http://schemas.openxmlformats.org/drawingml/2006/picture">
                        <pic:nvPicPr>
                          <pic:cNvPr id="1560027064" name="Graphic 5" descr="Badge 1 outlin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2121" y="321439"/>
                            <a:ext cx="176530" cy="14184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025862893" name="Group 6"/>
                        <wpg:cNvGrpSpPr/>
                        <wpg:grpSpPr>
                          <a:xfrm>
                            <a:off x="60262" y="26093"/>
                            <a:ext cx="5196871" cy="2397458"/>
                            <a:chOff x="0" y="26093"/>
                            <a:chExt cx="5196871" cy="2397458"/>
                          </a:xfrm>
                        </wpg:grpSpPr>
                        <pic:pic xmlns:pic="http://schemas.openxmlformats.org/drawingml/2006/picture">
                          <pic:nvPicPr>
                            <pic:cNvPr id="1439656169" name="Graphic 4" descr="Badge outlin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3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66802"/>
                              <a:ext cx="175895" cy="175895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2016960583" name="Group 5"/>
                          <wpg:cNvGrpSpPr/>
                          <wpg:grpSpPr>
                            <a:xfrm>
                              <a:off x="110019" y="26093"/>
                              <a:ext cx="5086852" cy="2397458"/>
                              <a:chOff x="-23" y="26093"/>
                              <a:chExt cx="5086852" cy="2397458"/>
                            </a:xfrm>
                          </wpg:grpSpPr>
                          <pic:pic xmlns:pic="http://schemas.openxmlformats.org/drawingml/2006/picture">
                            <pic:nvPicPr>
                              <pic:cNvPr id="835641580" name="Graphic 3" descr="Badge 3 outlin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15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 flipV="1">
                                <a:off x="2471665" y="1051642"/>
                                <a:ext cx="206562" cy="1720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1815232413" name="Group 4"/>
                            <wpg:cNvGrpSpPr/>
                            <wpg:grpSpPr>
                              <a:xfrm>
                                <a:off x="-23" y="26093"/>
                                <a:ext cx="5086852" cy="2397458"/>
                                <a:chOff x="-23" y="26093"/>
                                <a:chExt cx="5086852" cy="2397458"/>
                              </a:xfrm>
                            </wpg:grpSpPr>
                            <wps:wsp>
                              <wps:cNvPr id="2015306008" name="Rectangle 2"/>
                              <wps:cNvSpPr/>
                              <wps:spPr>
                                <a:xfrm>
                                  <a:off x="-23" y="317778"/>
                                  <a:ext cx="1185406" cy="50990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A218A99" w14:textId="2BA905A4" w:rsidR="00ED1ABF" w:rsidRDefault="007C0170" w:rsidP="007C0170">
                                    <w:pPr>
                                      <w:ind w:left="0"/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</w:pPr>
                                    <w:r w:rsidRPr="00D3018F">
                                      <w:rPr>
                                        <w:rFonts w:ascii="Garamond" w:hAnsi="Garamond"/>
                                        <w:b/>
                                        <w:bCs/>
                                        <w:sz w:val="13"/>
                                        <w:szCs w:val="13"/>
                                        <w:highlight w:val="green"/>
                                      </w:rPr>
                                      <w:t>T</w:t>
                                    </w:r>
                                    <w:r w:rsidR="00DF11EF" w:rsidRPr="00D3018F">
                                      <w:rPr>
                                        <w:rFonts w:ascii="Garamond" w:hAnsi="Garamond"/>
                                        <w:b/>
                                        <w:bCs/>
                                        <w:sz w:val="13"/>
                                        <w:szCs w:val="13"/>
                                        <w:highlight w:val="green"/>
                                      </w:rPr>
                                      <w:t xml:space="preserve">axonomy for </w:t>
                                    </w:r>
                                    <w:proofErr w:type="spellStart"/>
                                    <w:r w:rsidR="00DF11EF" w:rsidRPr="00D3018F">
                                      <w:rPr>
                                        <w:rFonts w:ascii="Garamond" w:hAnsi="Garamond"/>
                                        <w:b/>
                                        <w:bCs/>
                                        <w:sz w:val="13"/>
                                        <w:szCs w:val="13"/>
                                        <w:highlight w:val="green"/>
                                      </w:rPr>
                                      <w:t>sust</w:t>
                                    </w:r>
                                    <w:proofErr w:type="spellEnd"/>
                                    <w:r w:rsidR="00ED1ABF" w:rsidRPr="00D3018F">
                                      <w:rPr>
                                        <w:rFonts w:ascii="Garamond" w:hAnsi="Garamond"/>
                                        <w:b/>
                                        <w:bCs/>
                                        <w:sz w:val="13"/>
                                        <w:szCs w:val="13"/>
                                        <w:highlight w:val="green"/>
                                      </w:rPr>
                                      <w:t xml:space="preserve">. </w:t>
                                    </w:r>
                                    <w:r w:rsidR="00DF11EF" w:rsidRPr="00D3018F">
                                      <w:rPr>
                                        <w:rFonts w:ascii="Garamond" w:hAnsi="Garamond"/>
                                        <w:b/>
                                        <w:bCs/>
                                        <w:sz w:val="13"/>
                                        <w:szCs w:val="13"/>
                                        <w:highlight w:val="green"/>
                                      </w:rPr>
                                      <w:t>activities</w:t>
                                    </w:r>
                                    <w:r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 </w:t>
                                    </w:r>
                                  </w:p>
                                  <w:p w14:paraId="4B1C5EC1" w14:textId="77777777" w:rsidR="00D3018F" w:rsidRDefault="00D3018F" w:rsidP="007C0170">
                                    <w:pPr>
                                      <w:ind w:left="0"/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</w:pPr>
                                  </w:p>
                                  <w:p w14:paraId="56D39F32" w14:textId="2D731C9E" w:rsidR="00F32B87" w:rsidRDefault="00ED1ABF" w:rsidP="007C0170">
                                    <w:pPr>
                                      <w:ind w:left="0"/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</w:pPr>
                                    <w:r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L</w:t>
                                    </w:r>
                                    <w:r w:rsidR="00DF11EF" w:rsidRPr="00DF11E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ist of sustainable economic activities to avoid mislabeling and green washing.</w:t>
                                    </w:r>
                                  </w:p>
                                  <w:p w14:paraId="4C447A5A" w14:textId="77777777" w:rsidR="00D3018F" w:rsidRPr="00DF11EF" w:rsidRDefault="00D3018F" w:rsidP="007C0170">
                                    <w:pPr>
                                      <w:ind w:left="0"/>
                                      <w:rPr>
                                        <w:sz w:val="13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2371533" name="Rectangle 2"/>
                              <wps:cNvSpPr/>
                              <wps:spPr>
                                <a:xfrm>
                                  <a:off x="70620" y="945591"/>
                                  <a:ext cx="1408589" cy="69278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2B086D7" w14:textId="568E052A" w:rsidR="00ED1ABF" w:rsidRDefault="00F32B87" w:rsidP="00F32B87">
                                    <w:pPr>
                                      <w:ind w:left="0"/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</w:pPr>
                                    <w:r w:rsidRPr="00D3018F">
                                      <w:rPr>
                                        <w:rFonts w:ascii="Garamond" w:hAnsi="Garamond"/>
                                        <w:b/>
                                        <w:bCs/>
                                        <w:sz w:val="13"/>
                                        <w:szCs w:val="13"/>
                                        <w:highlight w:val="green"/>
                                      </w:rPr>
                                      <w:t>Farm-to-fork strategy + Biodiversity Strategy</w:t>
                                    </w:r>
                                  </w:p>
                                  <w:p w14:paraId="33196A0C" w14:textId="77777777" w:rsidR="00ED1ABF" w:rsidRDefault="00ED1ABF" w:rsidP="00F32B87">
                                    <w:pPr>
                                      <w:ind w:left="0"/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</w:pPr>
                                  </w:p>
                                  <w:p w14:paraId="3614D12B" w14:textId="34A3E7D1" w:rsidR="00F32B87" w:rsidRPr="00F32B87" w:rsidRDefault="00ED1ABF" w:rsidP="00F32B87">
                                    <w:pPr>
                                      <w:ind w:left="0"/>
                                      <w:rPr>
                                        <w:sz w:val="13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T</w:t>
                                    </w:r>
                                    <w:r w:rsidR="00F32B87" w:rsidRPr="00F32B87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everse</w:t>
                                    </w:r>
                                    <w:proofErr w:type="spellEnd"/>
                                    <w:r w:rsidR="00F32B87" w:rsidRPr="00F32B87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 the degradation of ecosystems by reducing pesticides and fertilizers, and by reshaping agricultural practices</w:t>
                                    </w:r>
                                    <w:r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 to more sustainable models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2595334" name="Rectangle 2"/>
                              <wps:cNvSpPr/>
                              <wps:spPr>
                                <a:xfrm>
                                  <a:off x="1448626" y="26093"/>
                                  <a:ext cx="2188217" cy="687757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533ADAE" w14:textId="03331E48" w:rsidR="00DF11EF" w:rsidRDefault="00F32B87" w:rsidP="00DD3457">
                                    <w:pPr>
                                      <w:spacing w:beforeLines="20" w:before="48" w:afterLines="20" w:after="48"/>
                                      <w:ind w:left="0"/>
                                      <w:jc w:val="center"/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</w:pPr>
                                    <w:r w:rsidRPr="00D3018F">
                                      <w:rPr>
                                        <w:rFonts w:ascii="Garamond" w:hAnsi="Garamond"/>
                                        <w:b/>
                                        <w:bCs/>
                                        <w:sz w:val="13"/>
                                        <w:szCs w:val="13"/>
                                        <w:highlight w:val="green"/>
                                      </w:rPr>
                                      <w:t>The European Green Deal Investment Plan</w:t>
                                    </w:r>
                                  </w:p>
                                  <w:p w14:paraId="0C395392" w14:textId="0723E38A" w:rsidR="00F32B87" w:rsidRPr="00F32B87" w:rsidRDefault="00F32B87" w:rsidP="00F32B87">
                                    <w:pPr>
                                      <w:spacing w:beforeLines="20" w:before="48" w:afterLines="20" w:after="48"/>
                                      <w:ind w:left="0"/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</w:pPr>
                                    <w:r w:rsidRPr="00F32B87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€1 trillion in sustainable </w:t>
                                    </w:r>
                                    <w:r w:rsidR="00DF11E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invest.</w:t>
                                    </w:r>
                                    <w:r w:rsidR="007C0170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 for next 10 yrs</w:t>
                                    </w:r>
                                    <w:r w:rsidRPr="00F32B87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. Funded by EU resources* + instruments to raise private capital. </w:t>
                                    </w:r>
                                  </w:p>
                                  <w:p w14:paraId="1F664752" w14:textId="07D1A372" w:rsidR="00F32B87" w:rsidRPr="00DD3457" w:rsidRDefault="00F32B87" w:rsidP="00DD3457">
                                    <w:pPr>
                                      <w:spacing w:beforeLines="20" w:before="48" w:afterLines="20" w:after="48"/>
                                      <w:ind w:left="0"/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</w:pPr>
                                    <w:r w:rsidRPr="00F32B87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*Just Transition mechanism (more funds to countries that find the transition more challenging due to thei</w:t>
                                    </w:r>
                                    <w:r w:rsidR="007C0170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r specifics</w:t>
                                    </w:r>
                                    <w:r w:rsidRPr="00F32B87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).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8397797" name="Rectangle 2"/>
                              <wps:cNvSpPr/>
                              <wps:spPr>
                                <a:xfrm>
                                  <a:off x="3774021" y="903490"/>
                                  <a:ext cx="1312808" cy="505628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91C20D7" w14:textId="77777777" w:rsidR="00ED1ABF" w:rsidRDefault="00F32B87" w:rsidP="00F32B87">
                                    <w:pPr>
                                      <w:ind w:left="0"/>
                                      <w:rPr>
                                        <w:rFonts w:ascii="Garamond" w:hAnsi="Garamond"/>
                                        <w:b/>
                                        <w:bCs/>
                                        <w:sz w:val="13"/>
                                        <w:szCs w:val="13"/>
                                      </w:rPr>
                                    </w:pPr>
                                    <w:r w:rsidRPr="00D3018F">
                                      <w:rPr>
                                        <w:rFonts w:ascii="Garamond" w:hAnsi="Garamond"/>
                                        <w:b/>
                                        <w:bCs/>
                                        <w:sz w:val="13"/>
                                        <w:szCs w:val="13"/>
                                        <w:highlight w:val="green"/>
                                      </w:rPr>
                                      <w:t>EU Strategy for Energy System Integration + Hydrogen Strategy</w:t>
                                    </w:r>
                                  </w:p>
                                  <w:p w14:paraId="574F7120" w14:textId="77777777" w:rsidR="00ED1ABF" w:rsidRDefault="00ED1ABF" w:rsidP="00F32B87">
                                    <w:pPr>
                                      <w:ind w:left="0"/>
                                      <w:rPr>
                                        <w:rFonts w:ascii="Garamond" w:hAnsi="Garamond"/>
                                        <w:b/>
                                        <w:bCs/>
                                        <w:sz w:val="13"/>
                                        <w:szCs w:val="13"/>
                                      </w:rPr>
                                    </w:pPr>
                                  </w:p>
                                  <w:p w14:paraId="5D816153" w14:textId="15E3B8C2" w:rsidR="00F32B87" w:rsidRPr="00F32B87" w:rsidRDefault="00ED1ABF" w:rsidP="00F32B87">
                                    <w:pPr>
                                      <w:ind w:left="0"/>
                                      <w:rPr>
                                        <w:sz w:val="13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S</w:t>
                                    </w:r>
                                    <w:r w:rsidR="00F32B87" w:rsidRPr="00F32B87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upporting green and effective alternatives to fossil fuels.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3089460" name="Rectangle 2"/>
                              <wps:cNvSpPr/>
                              <wps:spPr>
                                <a:xfrm>
                                  <a:off x="1626895" y="1220167"/>
                                  <a:ext cx="2001644" cy="1203384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CB1F6EC" w14:textId="77777777" w:rsidR="007C0170" w:rsidRDefault="00DF11EF" w:rsidP="00DF11EF">
                                    <w:pPr>
                                      <w:spacing w:beforeLines="20" w:before="48" w:afterLines="20" w:after="48"/>
                                      <w:ind w:left="0"/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</w:pPr>
                                    <w:r w:rsidRPr="00D3018F">
                                      <w:rPr>
                                        <w:rFonts w:ascii="Garamond" w:hAnsi="Garamond"/>
                                        <w:b/>
                                        <w:bCs/>
                                        <w:sz w:val="13"/>
                                        <w:szCs w:val="13"/>
                                        <w:highlight w:val="green"/>
                                      </w:rPr>
                                      <w:t>Circular Economy action plan</w:t>
                                    </w:r>
                                    <w:r w:rsidRPr="00DF11E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 </w:t>
                                    </w:r>
                                  </w:p>
                                  <w:p w14:paraId="56835AD0" w14:textId="77777777" w:rsidR="00ED1ABF" w:rsidRDefault="00ED1ABF" w:rsidP="00DF11EF">
                                    <w:pPr>
                                      <w:spacing w:beforeLines="20" w:before="48" w:afterLines="20" w:after="48"/>
                                      <w:ind w:left="0"/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</w:pPr>
                                  </w:p>
                                  <w:p w14:paraId="362AC547" w14:textId="1C0DB39C" w:rsidR="00DF11EF" w:rsidRPr="00DF11EF" w:rsidRDefault="00ED1ABF" w:rsidP="00DF11EF">
                                    <w:pPr>
                                      <w:spacing w:beforeLines="20" w:before="48" w:afterLines="20" w:after="48"/>
                                      <w:ind w:left="0"/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</w:pPr>
                                    <w:r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Idea: </w:t>
                                    </w:r>
                                    <w:r w:rsidR="00DF11EF" w:rsidRPr="00DF11E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maximize life cycle of products and minimize waste by leveraging circular economy</w:t>
                                    </w:r>
                                    <w:r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 (produce, distribute, consume, reuse, repair, recycle)</w:t>
                                    </w:r>
                                    <w:r w:rsidR="00DF11EF" w:rsidRPr="00DF11E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Enhance by:</w:t>
                                    </w:r>
                                  </w:p>
                                  <w:p w14:paraId="035E4441" w14:textId="0132543D" w:rsidR="00DF11EF" w:rsidRPr="00DF11EF" w:rsidRDefault="00DF11EF" w:rsidP="00DF11EF">
                                    <w:pPr>
                                      <w:spacing w:beforeLines="20" w:before="48" w:afterLines="20" w:after="48"/>
                                      <w:ind w:left="0"/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</w:pPr>
                                    <w:r w:rsidRPr="00DF11E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i. Making sustainable products the norm: last longer, easier to reuse, repair</w:t>
                                    </w:r>
                                    <w:r w:rsidR="001B1C5B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, </w:t>
                                    </w:r>
                                    <w:r w:rsidRPr="00DF11E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recycle</w:t>
                                    </w:r>
                                  </w:p>
                                  <w:p w14:paraId="526D2670" w14:textId="4BF03E19" w:rsidR="00DF11EF" w:rsidRPr="00DF11EF" w:rsidRDefault="00DF11EF" w:rsidP="00DF11EF">
                                    <w:pPr>
                                      <w:spacing w:beforeLines="20" w:before="48" w:afterLines="20" w:after="48"/>
                                      <w:ind w:left="0"/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</w:pPr>
                                    <w:r w:rsidRPr="00DF11E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ii. Empowering consumers: </w:t>
                                    </w:r>
                                    <w:r w:rsidR="00ED1AB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give</w:t>
                                    </w:r>
                                    <w:r w:rsidRPr="00DF11E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 reliable information on reparability</w:t>
                                    </w:r>
                                    <w:r w:rsidR="00ED1AB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, </w:t>
                                    </w:r>
                                    <w:r w:rsidRPr="00DF11E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durabilit</w:t>
                                    </w:r>
                                    <w:r w:rsidR="00ED1AB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y etc</w:t>
                                    </w:r>
                                  </w:p>
                                  <w:p w14:paraId="406872B3" w14:textId="624D5D54" w:rsidR="00DF11EF" w:rsidRPr="00DF11EF" w:rsidRDefault="00DF11EF" w:rsidP="00DF11EF">
                                    <w:pPr>
                                      <w:spacing w:beforeLines="20" w:before="48" w:afterLines="20" w:after="48"/>
                                      <w:ind w:left="0"/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</w:pPr>
                                    <w:r w:rsidRPr="00DF11E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iii. Focus</w:t>
                                    </w:r>
                                    <w:r w:rsidR="001B1C5B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 </w:t>
                                    </w:r>
                                    <w:r w:rsidRPr="00DF11E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on sectors </w:t>
                                    </w:r>
                                    <w:r w:rsidR="001B1C5B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using</w:t>
                                    </w:r>
                                    <w:r w:rsidRPr="00DF11E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 the most resources and with higher</w:t>
                                    </w:r>
                                    <w:r w:rsidR="001B1C5B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 margin for improvement</w:t>
                                    </w:r>
                                    <w:r w:rsidRPr="00DF11E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: ex. batteries</w:t>
                                    </w:r>
                                  </w:p>
                                  <w:p w14:paraId="020518F8" w14:textId="1C8445A3" w:rsidR="00DF11EF" w:rsidRPr="00DF11EF" w:rsidRDefault="00DF11EF" w:rsidP="00DF11EF">
                                    <w:pPr>
                                      <w:spacing w:beforeLines="20" w:before="48" w:afterLines="20" w:after="48"/>
                                      <w:ind w:left="0"/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</w:pPr>
                                    <w:r w:rsidRPr="00DF11E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iv. Ensur</w:t>
                                    </w:r>
                                    <w:r w:rsidR="00ED1AB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>e</w:t>
                                    </w:r>
                                    <w:r w:rsidRPr="00DF11EF">
                                      <w:rPr>
                                        <w:rFonts w:ascii="Garamond" w:hAnsi="Garamond"/>
                                        <w:sz w:val="13"/>
                                        <w:szCs w:val="13"/>
                                      </w:rPr>
                                      <w:t xml:space="preserve"> less waste</w:t>
                                    </w:r>
                                  </w:p>
                                  <w:p w14:paraId="325F4E03" w14:textId="6AA77B1C" w:rsidR="00DF11EF" w:rsidRPr="00DF11EF" w:rsidRDefault="00DF11EF" w:rsidP="00DF11EF">
                                    <w:pPr>
                                      <w:ind w:left="0"/>
                                      <w:rPr>
                                        <w:sz w:val="10"/>
                                        <w:szCs w:val="15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9266268" name="Graphic 2" descr="Badge 4 outlin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77375" y="896592"/>
                                  <a:ext cx="204472" cy="173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448730145" name="Group 3"/>
                              <wpg:cNvGrpSpPr/>
                              <wpg:grpSpPr>
                                <a:xfrm>
                                  <a:off x="3715512" y="252818"/>
                                  <a:ext cx="1366792" cy="479809"/>
                                  <a:chOff x="-409099" y="-37592"/>
                                  <a:chExt cx="1366792" cy="479809"/>
                                </a:xfrm>
                              </wpg:grpSpPr>
                              <wps:wsp>
                                <wps:cNvPr id="392404527" name="Rectangle 2"/>
                                <wps:cNvSpPr/>
                                <wps:spPr>
                                  <a:xfrm>
                                    <a:off x="-209476" y="-4823"/>
                                    <a:ext cx="1167169" cy="44704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E9FF2E3" w14:textId="6BD86614" w:rsidR="00DF11EF" w:rsidRDefault="00F32B87" w:rsidP="00F32B87">
                                      <w:pPr>
                                        <w:ind w:left="0"/>
                                        <w:rPr>
                                          <w:rFonts w:ascii="Garamond" w:hAnsi="Garamond"/>
                                          <w:b/>
                                          <w:bCs/>
                                          <w:sz w:val="13"/>
                                          <w:szCs w:val="13"/>
                                        </w:rPr>
                                      </w:pPr>
                                      <w:r w:rsidRPr="00D3018F">
                                        <w:rPr>
                                          <w:rFonts w:ascii="Garamond" w:hAnsi="Garamond"/>
                                          <w:b/>
                                          <w:bCs/>
                                          <w:sz w:val="13"/>
                                          <w:szCs w:val="13"/>
                                          <w:highlight w:val="green"/>
                                        </w:rPr>
                                        <w:t>European Industrial Strategy</w:t>
                                      </w:r>
                                    </w:p>
                                    <w:p w14:paraId="2F74B574" w14:textId="77777777" w:rsidR="00ED1ABF" w:rsidRDefault="00ED1ABF" w:rsidP="00F32B87">
                                      <w:pPr>
                                        <w:ind w:left="0"/>
                                        <w:rPr>
                                          <w:rFonts w:ascii="Garamond" w:hAnsi="Garamond"/>
                                          <w:b/>
                                          <w:bCs/>
                                          <w:sz w:val="13"/>
                                          <w:szCs w:val="13"/>
                                        </w:rPr>
                                      </w:pPr>
                                    </w:p>
                                    <w:p w14:paraId="139069C3" w14:textId="77A1A0BA" w:rsidR="00F32B87" w:rsidRPr="00F32B87" w:rsidRDefault="00F32B87" w:rsidP="00F32B87">
                                      <w:pPr>
                                        <w:ind w:left="0"/>
                                        <w:rPr>
                                          <w:sz w:val="13"/>
                                          <w:szCs w:val="18"/>
                                        </w:rPr>
                                      </w:pPr>
                                      <w:r w:rsidRPr="00F32B87">
                                        <w:rPr>
                                          <w:rFonts w:ascii="Garamond" w:hAnsi="Garamond"/>
                                          <w:sz w:val="13"/>
                                          <w:szCs w:val="13"/>
                                        </w:rPr>
                                        <w:t>Transition to green + Digital economy.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69755506" name="Graphic 1" descr="Badge 5 outline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1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-409099" y="-37592"/>
                                    <a:ext cx="199622" cy="1746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1671616256" name="Straight Arrow Connector 6"/>
                              <wps:cNvCnPr/>
                              <wps:spPr>
                                <a:xfrm>
                                  <a:off x="2580654" y="769195"/>
                                  <a:ext cx="0" cy="25844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2202994" name="Straight Arrow Connector 6"/>
                              <wps:cNvCnPr/>
                              <wps:spPr>
                                <a:xfrm flipH="1">
                                  <a:off x="1567297" y="792741"/>
                                  <a:ext cx="274782" cy="15066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55741873" name="Straight Arrow Connector 6"/>
                              <wps:cNvCnPr/>
                              <wps:spPr>
                                <a:xfrm>
                                  <a:off x="3336431" y="776972"/>
                                  <a:ext cx="274320" cy="15494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5300504" name="Straight Arrow Connector 6"/>
                              <wps:cNvCnPr/>
                              <wps:spPr>
                                <a:xfrm flipH="1">
                                  <a:off x="1214094" y="500260"/>
                                  <a:ext cx="147320" cy="450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833CB5" id="Group 7" o:spid="_x0000_s1031" style="position:absolute;margin-left:10.2pt;margin-top:1.55pt;width:458.25pt;height:235.15pt;z-index:251754496;mso-width-relative:margin;mso-height-relative:margin" coordorigin="-221,260" coordsize="52792,23974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5" o:spid="_x0000_s1032" type="#_x0000_t75" alt="Badge 1 outline" style="position:absolute;left:-221;top:3214;width:1765;height:141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">
                  <v:imagedata r:id="rId20" o:title="Badge 1 outline"/>
                </v:shape>
                <v:group id="Group 6" o:spid="_x0000_s1033" style="position:absolute;left:602;top:260;width:51969;height:23975" coordorigin=",260" coordsize="51968,239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">
                  <v:shape id="Graphic 4" o:spid="_x0000_s1034" type="#_x0000_t75" alt="Badge outline" style="position:absolute;top:9668;width:1758;height:175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">
                    <v:imagedata r:id="rId21" o:title="Badge outline"/>
                  </v:shape>
                  <v:group id="Group 5" o:spid="_x0000_s1035" style="position:absolute;left:1100;top:260;width:50868;height:23975" coordorigin=",260" coordsize="50868,239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">
                    <v:shape id="Graphic 3" o:spid="_x0000_s1036" type="#_x0000_t75" alt="Badge 3 outline" style="position:absolute;left:24716;top:10516;width:2066;height:1721;flip:y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">
                      <v:imagedata r:id="rId22" o:title="Badge 3 outline"/>
                    </v:shape>
                    <v:group id="Group 4" o:spid="_x0000_s1037" style="position:absolute;top:260;width:50868;height:23975" coordorigin=",260" coordsize="50868,239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">
                      <v:rect id="_x0000_s1038" style="position:absolute;top:3177;width:11853;height:50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" fillcolor="white [3201]" strokecolor="black [3200]" strokeweight="1pt">
                        <v:textbox>
                          <w:txbxContent>
                            <w:p w14:paraId="2A218A99" w14:textId="2BA905A4" w:rsidR="00ED1ABF" w:rsidRDefault="007C0170" w:rsidP="007C0170">
                              <w:pPr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 w:rsidRPr="00D3018F">
                                <w:rPr>
                                  <w:rFonts w:ascii="Garamond" w:hAnsi="Garamond"/>
                                  <w:b/>
                                  <w:bCs/>
                                  <w:sz w:val="13"/>
                                  <w:szCs w:val="13"/>
                                  <w:highlight w:val="green"/>
                                </w:rPr>
                                <w:t>T</w:t>
                              </w:r>
                              <w:r w:rsidR="00DF11EF" w:rsidRPr="00D3018F">
                                <w:rPr>
                                  <w:rFonts w:ascii="Garamond" w:hAnsi="Garamond"/>
                                  <w:b/>
                                  <w:bCs/>
                                  <w:sz w:val="13"/>
                                  <w:szCs w:val="13"/>
                                  <w:highlight w:val="green"/>
                                </w:rPr>
                                <w:t xml:space="preserve">axonomy for </w:t>
                              </w:r>
                              <w:proofErr w:type="spellStart"/>
                              <w:r w:rsidR="00DF11EF" w:rsidRPr="00D3018F">
                                <w:rPr>
                                  <w:rFonts w:ascii="Garamond" w:hAnsi="Garamond"/>
                                  <w:b/>
                                  <w:bCs/>
                                  <w:sz w:val="13"/>
                                  <w:szCs w:val="13"/>
                                  <w:highlight w:val="green"/>
                                </w:rPr>
                                <w:t>sust</w:t>
                              </w:r>
                              <w:proofErr w:type="spellEnd"/>
                              <w:r w:rsidR="00ED1ABF" w:rsidRPr="00D3018F">
                                <w:rPr>
                                  <w:rFonts w:ascii="Garamond" w:hAnsi="Garamond"/>
                                  <w:b/>
                                  <w:bCs/>
                                  <w:sz w:val="13"/>
                                  <w:szCs w:val="13"/>
                                  <w:highlight w:val="green"/>
                                </w:rPr>
                                <w:t xml:space="preserve">. </w:t>
                              </w:r>
                              <w:r w:rsidR="00DF11EF" w:rsidRPr="00D3018F">
                                <w:rPr>
                                  <w:rFonts w:ascii="Garamond" w:hAnsi="Garamond"/>
                                  <w:b/>
                                  <w:bCs/>
                                  <w:sz w:val="13"/>
                                  <w:szCs w:val="13"/>
                                  <w:highlight w:val="green"/>
                                </w:rPr>
                                <w:t>activities</w:t>
                              </w:r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4B1C5EC1" w14:textId="77777777" w:rsidR="00D3018F" w:rsidRDefault="00D3018F" w:rsidP="007C0170">
                              <w:pPr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</w:p>
                            <w:p w14:paraId="56D39F32" w14:textId="2D731C9E" w:rsidR="00F32B87" w:rsidRDefault="00ED1ABF" w:rsidP="007C0170">
                              <w:pPr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L</w:t>
                              </w:r>
                              <w:r w:rsidR="00DF11EF" w:rsidRPr="00DF11E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ist of sustainable economic activities to avoid mislabeling and green washing.</w:t>
                              </w:r>
                            </w:p>
                            <w:p w14:paraId="4C447A5A" w14:textId="77777777" w:rsidR="00D3018F" w:rsidRPr="00DF11EF" w:rsidRDefault="00D3018F" w:rsidP="007C0170">
                              <w:pPr>
                                <w:ind w:left="0"/>
                                <w:rPr>
                                  <w:sz w:val="13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  <v:rect id="_x0000_s1039" style="position:absolute;left:706;top:9455;width:14086;height:692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" fillcolor="white [3201]" strokecolor="black [3200]" strokeweight="1pt">
                        <v:textbox>
                          <w:txbxContent>
                            <w:p w14:paraId="22B086D7" w14:textId="568E052A" w:rsidR="00ED1ABF" w:rsidRDefault="00F32B87" w:rsidP="00F32B87">
                              <w:pPr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 w:rsidRPr="00D3018F">
                                <w:rPr>
                                  <w:rFonts w:ascii="Garamond" w:hAnsi="Garamond"/>
                                  <w:b/>
                                  <w:bCs/>
                                  <w:sz w:val="13"/>
                                  <w:szCs w:val="13"/>
                                  <w:highlight w:val="green"/>
                                </w:rPr>
                                <w:t>Farm-to-fork strategy + Biodiversity Strategy</w:t>
                              </w:r>
                            </w:p>
                            <w:p w14:paraId="33196A0C" w14:textId="77777777" w:rsidR="00ED1ABF" w:rsidRDefault="00ED1ABF" w:rsidP="00F32B87">
                              <w:pPr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</w:p>
                            <w:p w14:paraId="3614D12B" w14:textId="34A3E7D1" w:rsidR="00F32B87" w:rsidRPr="00F32B87" w:rsidRDefault="00ED1ABF" w:rsidP="00F32B87">
                              <w:pPr>
                                <w:ind w:left="0"/>
                                <w:rPr>
                                  <w:sz w:val="13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T</w:t>
                              </w:r>
                              <w:r w:rsidR="00F32B87" w:rsidRPr="00F32B87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everse</w:t>
                              </w:r>
                              <w:proofErr w:type="spellEnd"/>
                              <w:r w:rsidR="00F32B87" w:rsidRPr="00F32B87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the degradation of ecosystems by reducing pesticides and fertilizers, and by reshaping agricultural practices</w:t>
                              </w:r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to more sustainable models</w:t>
                              </w:r>
                            </w:p>
                          </w:txbxContent>
                        </v:textbox>
                      </v:rect>
                      <v:rect id="_x0000_s1040" style="position:absolute;left:14486;top:260;width:21882;height:68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" fillcolor="white [3201]" strokecolor="black [3200]" strokeweight="1pt">
                        <v:textbox>
                          <w:txbxContent>
                            <w:p w14:paraId="7533ADAE" w14:textId="03331E48" w:rsidR="00DF11EF" w:rsidRDefault="00F32B87" w:rsidP="00DD3457">
                              <w:pPr>
                                <w:spacing w:beforeLines="20" w:before="48" w:afterLines="20" w:after="48"/>
                                <w:ind w:left="0"/>
                                <w:jc w:val="center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 w:rsidRPr="00D3018F">
                                <w:rPr>
                                  <w:rFonts w:ascii="Garamond" w:hAnsi="Garamond"/>
                                  <w:b/>
                                  <w:bCs/>
                                  <w:sz w:val="13"/>
                                  <w:szCs w:val="13"/>
                                  <w:highlight w:val="green"/>
                                </w:rPr>
                                <w:t>The European Green Deal Investment Plan</w:t>
                              </w:r>
                            </w:p>
                            <w:p w14:paraId="0C395392" w14:textId="0723E38A" w:rsidR="00F32B87" w:rsidRPr="00F32B87" w:rsidRDefault="00F32B87" w:rsidP="00F32B87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 w:rsidRPr="00F32B87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€1 trillion in sustainable </w:t>
                              </w:r>
                              <w:r w:rsidR="00DF11E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invest.</w:t>
                              </w:r>
                              <w:r w:rsidR="007C0170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for next 10 yrs</w:t>
                              </w:r>
                              <w:r w:rsidRPr="00F32B87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. Funded by EU resources* + instruments to raise private capital. </w:t>
                              </w:r>
                            </w:p>
                            <w:p w14:paraId="1F664752" w14:textId="07D1A372" w:rsidR="00F32B87" w:rsidRPr="00DD3457" w:rsidRDefault="00F32B87" w:rsidP="00DD3457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 w:rsidRPr="00F32B87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*Just Transition mechanism (more funds to countries that find the transition more challenging due to thei</w:t>
                              </w:r>
                              <w:r w:rsidR="007C0170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r specifics</w:t>
                              </w:r>
                              <w:r w:rsidRPr="00F32B87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).</w:t>
                              </w:r>
                            </w:p>
                          </w:txbxContent>
                        </v:textbox>
                      </v:rect>
                      <v:rect id="_x0000_s1041" style="position:absolute;left:37740;top:9034;width:13128;height:50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" fillcolor="white [3201]" strokecolor="black [3200]" strokeweight="1pt">
                        <v:textbox>
                          <w:txbxContent>
                            <w:p w14:paraId="691C20D7" w14:textId="77777777" w:rsidR="00ED1ABF" w:rsidRDefault="00F32B87" w:rsidP="00F32B87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D3018F">
                                <w:rPr>
                                  <w:rFonts w:ascii="Garamond" w:hAnsi="Garamond"/>
                                  <w:b/>
                                  <w:bCs/>
                                  <w:sz w:val="13"/>
                                  <w:szCs w:val="13"/>
                                  <w:highlight w:val="green"/>
                                </w:rPr>
                                <w:t>EU Strategy for Energy System Integration + Hydrogen Strategy</w:t>
                              </w:r>
                            </w:p>
                            <w:p w14:paraId="574F7120" w14:textId="77777777" w:rsidR="00ED1ABF" w:rsidRDefault="00ED1ABF" w:rsidP="00F32B87">
                              <w:pPr>
                                <w:ind w:left="0"/>
                                <w:rPr>
                                  <w:rFonts w:ascii="Garamond" w:hAnsi="Garamond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  <w:p w14:paraId="5D816153" w14:textId="15E3B8C2" w:rsidR="00F32B87" w:rsidRPr="00F32B87" w:rsidRDefault="00ED1ABF" w:rsidP="00F32B87">
                              <w:pPr>
                                <w:ind w:left="0"/>
                                <w:rPr>
                                  <w:sz w:val="13"/>
                                  <w:szCs w:val="18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S</w:t>
                              </w:r>
                              <w:r w:rsidR="00F32B87" w:rsidRPr="00F32B87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upporting green and effective alternatives to fossil fuels.</w:t>
                              </w:r>
                            </w:p>
                          </w:txbxContent>
                        </v:textbox>
                      </v:rect>
                      <v:rect id="_x0000_s1042" style="position:absolute;left:16268;top:12201;width:20017;height:120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" fillcolor="white [3201]" strokecolor="black [3200]" strokeweight="1pt">
                        <v:textbox>
                          <w:txbxContent>
                            <w:p w14:paraId="6CB1F6EC" w14:textId="77777777" w:rsidR="007C0170" w:rsidRDefault="00DF11EF" w:rsidP="00DF11EF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 w:rsidRPr="00D3018F">
                                <w:rPr>
                                  <w:rFonts w:ascii="Garamond" w:hAnsi="Garamond"/>
                                  <w:b/>
                                  <w:bCs/>
                                  <w:sz w:val="13"/>
                                  <w:szCs w:val="13"/>
                                  <w:highlight w:val="green"/>
                                </w:rPr>
                                <w:t>Circular Economy action plan</w:t>
                              </w:r>
                              <w:r w:rsidRPr="00DF11E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56835AD0" w14:textId="77777777" w:rsidR="00ED1ABF" w:rsidRDefault="00ED1ABF" w:rsidP="00DF11EF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</w:p>
                            <w:p w14:paraId="362AC547" w14:textId="1C0DB39C" w:rsidR="00DF11EF" w:rsidRPr="00DF11EF" w:rsidRDefault="00ED1ABF" w:rsidP="00DF11EF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Idea: </w:t>
                              </w:r>
                              <w:r w:rsidR="00DF11EF" w:rsidRPr="00DF11E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maximize life cycle of products and minimize waste by leveraging circular economy</w:t>
                              </w:r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(produce, distribute, consume, reuse, repair, recycle)</w:t>
                              </w:r>
                              <w:r w:rsidR="00DF11EF" w:rsidRPr="00DF11E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. </w:t>
                              </w:r>
                              <w:r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Enhance by:</w:t>
                              </w:r>
                            </w:p>
                            <w:p w14:paraId="035E4441" w14:textId="0132543D" w:rsidR="00DF11EF" w:rsidRPr="00DF11EF" w:rsidRDefault="00DF11EF" w:rsidP="00DF11EF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 w:rsidRPr="00DF11E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i. Making sustainable products the norm: last longer, easier to reuse, repair</w:t>
                              </w:r>
                              <w:r w:rsidR="001B1C5B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, </w:t>
                              </w:r>
                              <w:r w:rsidRPr="00DF11E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recycle</w:t>
                              </w:r>
                            </w:p>
                            <w:p w14:paraId="526D2670" w14:textId="4BF03E19" w:rsidR="00DF11EF" w:rsidRPr="00DF11EF" w:rsidRDefault="00DF11EF" w:rsidP="00DF11EF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 w:rsidRPr="00DF11E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ii. Empowering consumers: </w:t>
                              </w:r>
                              <w:r w:rsidR="00ED1AB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give</w:t>
                              </w:r>
                              <w:r w:rsidRPr="00DF11E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reliable information on reparability</w:t>
                              </w:r>
                              <w:r w:rsidR="00ED1AB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, </w:t>
                              </w:r>
                              <w:r w:rsidRPr="00DF11E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durabilit</w:t>
                              </w:r>
                              <w:r w:rsidR="00ED1AB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y etc</w:t>
                              </w:r>
                            </w:p>
                            <w:p w14:paraId="406872B3" w14:textId="624D5D54" w:rsidR="00DF11EF" w:rsidRPr="00DF11EF" w:rsidRDefault="00DF11EF" w:rsidP="00DF11EF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 w:rsidRPr="00DF11E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iii. Focus</w:t>
                              </w:r>
                              <w:r w:rsidR="001B1C5B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DF11E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on sectors </w:t>
                              </w:r>
                              <w:r w:rsidR="001B1C5B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using</w:t>
                              </w:r>
                              <w:r w:rsidRPr="00DF11E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the most resources and with higher</w:t>
                              </w:r>
                              <w:r w:rsidR="001B1C5B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margin for improvement</w:t>
                              </w:r>
                              <w:r w:rsidRPr="00DF11E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: ex. batteries</w:t>
                              </w:r>
                            </w:p>
                            <w:p w14:paraId="020518F8" w14:textId="1C8445A3" w:rsidR="00DF11EF" w:rsidRPr="00DF11EF" w:rsidRDefault="00DF11EF" w:rsidP="00DF11EF">
                              <w:pPr>
                                <w:spacing w:beforeLines="20" w:before="48" w:afterLines="20" w:after="48"/>
                                <w:ind w:left="0"/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</w:pPr>
                              <w:r w:rsidRPr="00DF11E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iv. Ensur</w:t>
                              </w:r>
                              <w:r w:rsidR="00ED1AB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>e</w:t>
                              </w:r>
                              <w:r w:rsidRPr="00DF11EF">
                                <w:rPr>
                                  <w:rFonts w:ascii="Garamond" w:hAnsi="Garamond"/>
                                  <w:sz w:val="13"/>
                                  <w:szCs w:val="13"/>
                                </w:rPr>
                                <w:t xml:space="preserve"> less waste</w:t>
                              </w:r>
                            </w:p>
                            <w:p w14:paraId="325F4E03" w14:textId="6AA77B1C" w:rsidR="00DF11EF" w:rsidRPr="00DF11EF" w:rsidRDefault="00DF11EF" w:rsidP="00DF11EF">
                              <w:pPr>
                                <w:ind w:left="0"/>
                                <w:rPr>
                                  <w:sz w:val="10"/>
                                  <w:szCs w:val="15"/>
                                </w:rPr>
                              </w:pPr>
                            </w:p>
                          </w:txbxContent>
                        </v:textbox>
                      </v:rect>
                      <v:shape id="Graphic 2" o:spid="_x0000_s1043" type="#_x0000_t75" alt="Badge 4 outline" style="position:absolute;left:35773;top:8965;width:2045;height:17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">
                        <v:imagedata r:id="rId23" o:title="Badge 4 outline"/>
                      </v:shape>
                      <v:group id="Group 3" o:spid="_x0000_s1044" style="position:absolute;left:37155;top:2528;width:13668;height:4798" coordorigin="-4090,-375" coordsize="13667,4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">
                        <v:rect id="_x0000_s1045" style="position:absolute;left:-2094;top:-48;width:11670;height:44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" fillcolor="white [3201]" strokecolor="black [3200]" strokeweight="1pt">
                          <v:textbox>
                            <w:txbxContent>
                              <w:p w14:paraId="0E9FF2E3" w14:textId="6BD86614" w:rsidR="00DF11EF" w:rsidRDefault="00F32B87" w:rsidP="00F32B87">
                                <w:pPr>
                                  <w:ind w:left="0"/>
                                  <w:rPr>
                                    <w:rFonts w:ascii="Garamond" w:hAnsi="Garamond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D3018F">
                                  <w:rPr>
                                    <w:rFonts w:ascii="Garamond" w:hAnsi="Garamond"/>
                                    <w:b/>
                                    <w:bCs/>
                                    <w:sz w:val="13"/>
                                    <w:szCs w:val="13"/>
                                    <w:highlight w:val="green"/>
                                  </w:rPr>
                                  <w:t>European Industrial Strategy</w:t>
                                </w:r>
                              </w:p>
                              <w:p w14:paraId="2F74B574" w14:textId="77777777" w:rsidR="00ED1ABF" w:rsidRDefault="00ED1ABF" w:rsidP="00F32B87">
                                <w:pPr>
                                  <w:ind w:left="0"/>
                                  <w:rPr>
                                    <w:rFonts w:ascii="Garamond" w:hAnsi="Garamond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</w:p>
                              <w:p w14:paraId="139069C3" w14:textId="77A1A0BA" w:rsidR="00F32B87" w:rsidRPr="00F32B87" w:rsidRDefault="00F32B87" w:rsidP="00F32B87">
                                <w:pPr>
                                  <w:ind w:left="0"/>
                                  <w:rPr>
                                    <w:sz w:val="13"/>
                                    <w:szCs w:val="18"/>
                                  </w:rPr>
                                </w:pPr>
                                <w:r w:rsidRPr="00F32B87">
                                  <w:rPr>
                                    <w:rFonts w:ascii="Garamond" w:hAnsi="Garamond"/>
                                    <w:sz w:val="13"/>
                                    <w:szCs w:val="13"/>
                                  </w:rPr>
                                  <w:t>Transition to green + Digital economy.</w:t>
                                </w:r>
                              </w:p>
                            </w:txbxContent>
                          </v:textbox>
                        </v:rect>
                        <v:shape id="Graphic 1" o:spid="_x0000_s1046" type="#_x0000_t75" alt="Badge 5 outline" style="position:absolute;left:-4090;top:-375;width:1996;height:17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">
                          <v:imagedata r:id="rId24" o:title="Badge 5 outline"/>
                        </v:shape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6" o:spid="_x0000_s1047" type="#_x0000_t32" style="position:absolute;left:25806;top:7691;width:0;height:258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" strokecolor="#2f3748 [3204]" strokeweight=".5pt">
                        <v:stroke endarrow="block" joinstyle="miter"/>
                      </v:shape>
                      <v:shape id="Straight Arrow Connector 6" o:spid="_x0000_s1048" type="#_x0000_t32" style="position:absolute;left:15672;top:7927;width:2748;height:1507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" strokecolor="#2f3748 [3204]" strokeweight=".5pt">
                        <v:stroke endarrow="block" joinstyle="miter"/>
                      </v:shape>
                      <v:shape id="Straight Arrow Connector 6" o:spid="_x0000_s1049" type="#_x0000_t32" style="position:absolute;left:33364;top:7769;width:2743;height:155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" strokecolor="#2f3748 [3204]" strokeweight=".5pt">
                        <v:stroke endarrow="block" joinstyle="miter"/>
                      </v:shape>
                      <v:shape id="Straight Arrow Connector 6" o:spid="_x0000_s1050" type="#_x0000_t32" style="position:absolute;left:12140;top:5002;width:1474;height:451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" strokecolor="#2f3748 [3204]" strokeweight=".5pt">
                        <v:stroke endarrow="block" joinstyle="miter"/>
                      </v:shape>
                    </v:group>
                  </v:group>
                </v:group>
              </v:group>
            </w:pict>
          </mc:Fallback>
        </mc:AlternateContent>
      </w:r>
    </w:p>
    <w:p w14:paraId="29535B50" w14:textId="5E1CB47E" w:rsidR="001965F4" w:rsidRDefault="001965F4" w:rsidP="004E6F1D">
      <w:pPr>
        <w:pStyle w:val="ImagePlaceholder"/>
        <w:spacing w:before="48" w:after="48"/>
        <w:ind w:left="0"/>
      </w:pPr>
    </w:p>
    <w:p w14:paraId="303E87FF" w14:textId="289BCB43" w:rsidR="004E6F1D" w:rsidRDefault="004E6F1D" w:rsidP="004E6F1D">
      <w:pPr>
        <w:pStyle w:val="ImagePlaceholder"/>
        <w:spacing w:before="48" w:after="48"/>
        <w:ind w:left="0"/>
      </w:pPr>
    </w:p>
    <w:p w14:paraId="69F3FE40" w14:textId="79BB844D" w:rsidR="004E6F1D" w:rsidRDefault="004E6F1D" w:rsidP="004E6F1D">
      <w:pPr>
        <w:pStyle w:val="ImagePlaceholder"/>
        <w:spacing w:before="48" w:after="48"/>
        <w:ind w:left="0"/>
      </w:pPr>
    </w:p>
    <w:p w14:paraId="12373238" w14:textId="77777777" w:rsidR="001965F4" w:rsidRDefault="001965F4" w:rsidP="004E6F1D">
      <w:pPr>
        <w:pStyle w:val="ImagePlaceholder"/>
        <w:spacing w:before="48" w:after="48"/>
        <w:ind w:left="0"/>
      </w:pPr>
    </w:p>
    <w:p w14:paraId="1CD987AB" w14:textId="77777777" w:rsidR="001965F4" w:rsidRDefault="001965F4" w:rsidP="004E6F1D">
      <w:pPr>
        <w:pStyle w:val="ImagePlaceholder"/>
        <w:spacing w:before="48" w:after="48"/>
        <w:ind w:left="0"/>
      </w:pPr>
    </w:p>
    <w:p w14:paraId="25AD5718" w14:textId="37CDA60C" w:rsidR="001965F4" w:rsidRDefault="001965F4" w:rsidP="004E6F1D">
      <w:pPr>
        <w:pStyle w:val="ImagePlaceholder"/>
        <w:spacing w:before="48" w:after="48"/>
        <w:ind w:left="0"/>
      </w:pPr>
    </w:p>
    <w:p w14:paraId="6B66C491" w14:textId="57CD6C97" w:rsidR="001965F4" w:rsidRDefault="001965F4" w:rsidP="004E6F1D">
      <w:pPr>
        <w:pStyle w:val="ImagePlaceholder"/>
        <w:spacing w:before="48" w:after="48"/>
        <w:ind w:left="0"/>
      </w:pPr>
    </w:p>
    <w:p w14:paraId="623AE2F0" w14:textId="70F165AA" w:rsidR="001965F4" w:rsidRDefault="001965F4" w:rsidP="004E6F1D">
      <w:pPr>
        <w:pStyle w:val="ImagePlaceholder"/>
        <w:spacing w:before="48" w:after="48"/>
        <w:ind w:left="0"/>
      </w:pPr>
    </w:p>
    <w:p w14:paraId="742FA2D4" w14:textId="42C826FF" w:rsidR="001965F4" w:rsidRDefault="001965F4" w:rsidP="004E6F1D">
      <w:pPr>
        <w:pStyle w:val="ImagePlaceholder"/>
        <w:spacing w:before="48" w:after="48"/>
        <w:ind w:left="0"/>
      </w:pPr>
    </w:p>
    <w:p w14:paraId="6204342D" w14:textId="139CE2E4" w:rsidR="001965F4" w:rsidRDefault="001965F4" w:rsidP="004E6F1D">
      <w:pPr>
        <w:pStyle w:val="ImagePlaceholder"/>
        <w:spacing w:before="48" w:after="48"/>
        <w:ind w:left="0"/>
      </w:pPr>
    </w:p>
    <w:p w14:paraId="35F4694A" w14:textId="4206717B" w:rsidR="001965F4" w:rsidRDefault="001965F4" w:rsidP="004E6F1D">
      <w:pPr>
        <w:pStyle w:val="ImagePlaceholder"/>
        <w:spacing w:before="48" w:after="48"/>
        <w:ind w:left="0"/>
      </w:pPr>
    </w:p>
    <w:p w14:paraId="26C941AA" w14:textId="77CFE0E6" w:rsidR="001965F4" w:rsidRDefault="001965F4" w:rsidP="004E6F1D">
      <w:pPr>
        <w:pStyle w:val="ImagePlaceholder"/>
        <w:spacing w:before="48" w:after="48"/>
        <w:ind w:left="0"/>
      </w:pPr>
    </w:p>
    <w:p w14:paraId="2D88D01B" w14:textId="1972A8CF" w:rsidR="001965F4" w:rsidRDefault="001965F4" w:rsidP="004E6F1D">
      <w:pPr>
        <w:pStyle w:val="ImagePlaceholder"/>
        <w:spacing w:before="48" w:after="48"/>
        <w:ind w:left="0"/>
      </w:pPr>
    </w:p>
    <w:p w14:paraId="6014E316" w14:textId="3AD6E080" w:rsidR="001965F4" w:rsidRDefault="001965F4" w:rsidP="004E6F1D">
      <w:pPr>
        <w:pStyle w:val="ImagePlaceholder"/>
        <w:spacing w:before="48" w:after="48"/>
        <w:ind w:left="0"/>
      </w:pPr>
    </w:p>
    <w:p w14:paraId="0E3AAC6B" w14:textId="17581046" w:rsidR="001965F4" w:rsidRDefault="00DD3457" w:rsidP="004E6F1D">
      <w:pPr>
        <w:pStyle w:val="ImagePlaceholder"/>
        <w:spacing w:before="48" w:after="48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506C714" wp14:editId="53E52BBB">
                <wp:simplePos x="0" y="0"/>
                <wp:positionH relativeFrom="column">
                  <wp:posOffset>4172331</wp:posOffset>
                </wp:positionH>
                <wp:positionV relativeFrom="paragraph">
                  <wp:posOffset>36195</wp:posOffset>
                </wp:positionV>
                <wp:extent cx="165389" cy="97492"/>
                <wp:effectExtent l="0" t="0" r="50800" b="42545"/>
                <wp:wrapNone/>
                <wp:docPr id="154249914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389" cy="974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89887" id="Straight Arrow Connector 6" o:spid="_x0000_s1026" type="#_x0000_t32" style="position:absolute;margin-left:328.55pt;margin-top:2.85pt;width:13pt;height:7.7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" strokecolor="#2f3748 [3204]" strokeweight=".5pt">
                <v:stroke endarrow="block" joinstyle="miter"/>
              </v:shape>
            </w:pict>
          </mc:Fallback>
        </mc:AlternateContent>
      </w:r>
    </w:p>
    <w:p w14:paraId="083D8E7E" w14:textId="2A8A514B" w:rsidR="001965F4" w:rsidRDefault="001965F4" w:rsidP="004E6F1D">
      <w:pPr>
        <w:pStyle w:val="ImagePlaceholder"/>
        <w:spacing w:before="48" w:after="48"/>
        <w:ind w:left="0"/>
      </w:pPr>
    </w:p>
    <w:p w14:paraId="01F4C6A2" w14:textId="2CC03DAE" w:rsidR="001965F4" w:rsidRDefault="001965F4" w:rsidP="004E6F1D">
      <w:pPr>
        <w:pStyle w:val="ImagePlaceholder"/>
        <w:spacing w:before="48" w:after="48"/>
        <w:ind w:left="0"/>
      </w:pPr>
    </w:p>
    <w:p w14:paraId="6D8335E1" w14:textId="5E10AFD1" w:rsidR="001965F4" w:rsidRDefault="001965F4" w:rsidP="004E6F1D">
      <w:pPr>
        <w:pStyle w:val="ImagePlaceholder"/>
        <w:spacing w:before="48" w:after="48"/>
        <w:ind w:left="0"/>
      </w:pPr>
    </w:p>
    <w:p w14:paraId="4B88149E" w14:textId="7D6E3197" w:rsidR="001965F4" w:rsidRDefault="001965F4" w:rsidP="004E6F1D">
      <w:pPr>
        <w:pStyle w:val="ImagePlaceholder"/>
        <w:spacing w:before="48" w:after="48"/>
        <w:ind w:left="0"/>
      </w:pPr>
    </w:p>
    <w:p w14:paraId="123D6924" w14:textId="449EE963" w:rsidR="001965F4" w:rsidRDefault="001965F4" w:rsidP="004E6F1D">
      <w:pPr>
        <w:pStyle w:val="ImagePlaceholder"/>
        <w:spacing w:before="48" w:after="48"/>
        <w:ind w:left="0"/>
      </w:pPr>
    </w:p>
    <w:p w14:paraId="1F29ABF6" w14:textId="1D8355CB" w:rsidR="001965F4" w:rsidRDefault="001965F4" w:rsidP="004E6F1D">
      <w:pPr>
        <w:pStyle w:val="ImagePlaceholder"/>
        <w:spacing w:before="48" w:after="48"/>
        <w:ind w:left="0"/>
      </w:pPr>
    </w:p>
    <w:p w14:paraId="27C6E02B" w14:textId="7B126B28" w:rsidR="001965F4" w:rsidRDefault="001965F4" w:rsidP="004E6F1D">
      <w:pPr>
        <w:pStyle w:val="ImagePlaceholder"/>
        <w:spacing w:before="48" w:after="48"/>
        <w:ind w:left="0"/>
      </w:pPr>
    </w:p>
    <w:p w14:paraId="7A029F7B" w14:textId="3905273A" w:rsidR="001965F4" w:rsidRDefault="001965F4" w:rsidP="004E6F1D">
      <w:pPr>
        <w:pStyle w:val="ImagePlaceholder"/>
        <w:spacing w:before="48" w:after="48"/>
        <w:ind w:left="0"/>
      </w:pPr>
    </w:p>
    <w:p w14:paraId="799F62D1" w14:textId="246F52E4" w:rsidR="001965F4" w:rsidRDefault="001965F4" w:rsidP="004E6F1D">
      <w:pPr>
        <w:pStyle w:val="ImagePlaceholder"/>
        <w:spacing w:before="48" w:after="48"/>
        <w:ind w:left="0"/>
      </w:pPr>
    </w:p>
    <w:p w14:paraId="5798CB5B" w14:textId="68132209" w:rsidR="001965F4" w:rsidRDefault="001965F4" w:rsidP="004E6F1D">
      <w:pPr>
        <w:pStyle w:val="ImagePlaceholder"/>
        <w:spacing w:before="48" w:after="48"/>
        <w:ind w:left="0"/>
      </w:pPr>
    </w:p>
    <w:p w14:paraId="6CC4AFF2" w14:textId="77777777" w:rsidR="001965F4" w:rsidRDefault="001965F4" w:rsidP="004E6F1D">
      <w:pPr>
        <w:pStyle w:val="ImagePlaceholder"/>
        <w:spacing w:before="48" w:after="48"/>
        <w:ind w:left="0"/>
      </w:pPr>
    </w:p>
    <w:p w14:paraId="79562424" w14:textId="77777777" w:rsidR="001965F4" w:rsidRDefault="001965F4" w:rsidP="004E6F1D">
      <w:pPr>
        <w:pStyle w:val="ImagePlaceholder"/>
        <w:spacing w:before="48" w:after="48"/>
        <w:ind w:left="0"/>
      </w:pPr>
    </w:p>
    <w:p w14:paraId="64A174D6" w14:textId="35F0E30F" w:rsidR="001965F4" w:rsidRDefault="001965F4" w:rsidP="004E6F1D">
      <w:pPr>
        <w:pStyle w:val="ImagePlaceholder"/>
        <w:spacing w:before="48" w:after="48"/>
        <w:ind w:left="0"/>
      </w:pPr>
    </w:p>
    <w:p w14:paraId="68960397" w14:textId="468C5A17" w:rsidR="001965F4" w:rsidRDefault="001965F4" w:rsidP="004E6F1D">
      <w:pPr>
        <w:pStyle w:val="ImagePlaceholder"/>
        <w:spacing w:before="48" w:after="48"/>
        <w:ind w:left="0"/>
      </w:pPr>
    </w:p>
    <w:p w14:paraId="584852C3" w14:textId="77777777" w:rsidR="001965F4" w:rsidRDefault="001965F4" w:rsidP="004E6F1D">
      <w:pPr>
        <w:pStyle w:val="ImagePlaceholder"/>
        <w:spacing w:before="48" w:after="48"/>
        <w:ind w:left="0"/>
      </w:pPr>
    </w:p>
    <w:p w14:paraId="1EC0AA9B" w14:textId="23D8A846" w:rsidR="001965F4" w:rsidRDefault="001965F4" w:rsidP="004E6F1D">
      <w:pPr>
        <w:pStyle w:val="ImagePlaceholder"/>
        <w:spacing w:before="48" w:after="48"/>
        <w:ind w:left="0"/>
      </w:pPr>
    </w:p>
    <w:p w14:paraId="06473705" w14:textId="5376E154" w:rsidR="001965F4" w:rsidRDefault="001965F4" w:rsidP="004E6F1D">
      <w:pPr>
        <w:pStyle w:val="ImagePlaceholder"/>
        <w:spacing w:before="48" w:after="48"/>
        <w:ind w:left="0"/>
      </w:pPr>
    </w:p>
    <w:p w14:paraId="7B386665" w14:textId="48CABACB" w:rsidR="001965F4" w:rsidRDefault="001965F4" w:rsidP="004E6F1D">
      <w:pPr>
        <w:pStyle w:val="ImagePlaceholder"/>
        <w:spacing w:before="48" w:after="48"/>
        <w:ind w:left="0"/>
      </w:pPr>
    </w:p>
    <w:p w14:paraId="1BF2EAFF" w14:textId="77777777" w:rsidR="001965F4" w:rsidRDefault="001965F4" w:rsidP="004E6F1D">
      <w:pPr>
        <w:pStyle w:val="ImagePlaceholder"/>
        <w:spacing w:before="48" w:after="48"/>
        <w:ind w:left="0"/>
      </w:pPr>
    </w:p>
    <w:p w14:paraId="6AA53C3F" w14:textId="6D5263CA" w:rsidR="001965F4" w:rsidRDefault="001965F4" w:rsidP="004E6F1D">
      <w:pPr>
        <w:pStyle w:val="ImagePlaceholder"/>
        <w:spacing w:before="48" w:after="48"/>
        <w:ind w:left="0"/>
      </w:pPr>
    </w:p>
    <w:p w14:paraId="42649FC8" w14:textId="33D40AD5" w:rsidR="001965F4" w:rsidRDefault="001965F4" w:rsidP="004E6F1D">
      <w:pPr>
        <w:pStyle w:val="ImagePlaceholder"/>
        <w:spacing w:before="48" w:after="48"/>
        <w:ind w:left="0"/>
      </w:pPr>
    </w:p>
    <w:p w14:paraId="5DBCF7A6" w14:textId="77777777" w:rsidR="001965F4" w:rsidRDefault="001965F4" w:rsidP="004E6F1D">
      <w:pPr>
        <w:pStyle w:val="ImagePlaceholder"/>
        <w:spacing w:before="48" w:after="48"/>
        <w:ind w:left="0"/>
      </w:pPr>
    </w:p>
    <w:p w14:paraId="75C881DC" w14:textId="744F8334" w:rsidR="001965F4" w:rsidRDefault="001965F4" w:rsidP="004E6F1D">
      <w:pPr>
        <w:pStyle w:val="ImagePlaceholder"/>
        <w:spacing w:before="48" w:after="48"/>
        <w:ind w:left="0"/>
      </w:pPr>
    </w:p>
    <w:p w14:paraId="0ED75772" w14:textId="77777777" w:rsidR="001965F4" w:rsidRDefault="001965F4" w:rsidP="004E6F1D">
      <w:pPr>
        <w:pStyle w:val="ImagePlaceholder"/>
        <w:spacing w:before="48" w:after="48"/>
        <w:ind w:left="0"/>
      </w:pPr>
    </w:p>
    <w:p w14:paraId="6DB0FFF8" w14:textId="77777777" w:rsidR="001965F4" w:rsidRDefault="001965F4" w:rsidP="004E6F1D">
      <w:pPr>
        <w:pStyle w:val="ImagePlaceholder"/>
        <w:spacing w:before="48" w:after="48"/>
        <w:ind w:left="0"/>
      </w:pPr>
    </w:p>
    <w:p w14:paraId="7A757D9D" w14:textId="77777777" w:rsidR="001965F4" w:rsidRDefault="001965F4" w:rsidP="004E6F1D">
      <w:pPr>
        <w:pStyle w:val="ImagePlaceholder"/>
        <w:spacing w:before="48" w:after="48"/>
        <w:ind w:left="0"/>
      </w:pPr>
    </w:p>
    <w:p w14:paraId="090A100D" w14:textId="77777777" w:rsidR="001965F4" w:rsidRDefault="001965F4" w:rsidP="004E6F1D">
      <w:pPr>
        <w:pStyle w:val="ImagePlaceholder"/>
        <w:spacing w:before="48" w:after="48"/>
        <w:ind w:left="0"/>
      </w:pPr>
    </w:p>
    <w:p w14:paraId="157BD4C7" w14:textId="77777777" w:rsidR="001965F4" w:rsidRDefault="001965F4" w:rsidP="004E6F1D">
      <w:pPr>
        <w:pStyle w:val="ImagePlaceholder"/>
        <w:spacing w:before="48" w:after="48"/>
        <w:ind w:left="0"/>
      </w:pPr>
    </w:p>
    <w:p w14:paraId="3E6E83DE" w14:textId="03B8AE77" w:rsidR="001965F4" w:rsidRDefault="001965F4" w:rsidP="004E6F1D">
      <w:pPr>
        <w:pStyle w:val="ImagePlaceholder"/>
        <w:spacing w:before="48" w:after="48"/>
        <w:ind w:left="0"/>
      </w:pPr>
    </w:p>
    <w:p w14:paraId="2DB0587C" w14:textId="77777777" w:rsidR="001965F4" w:rsidRDefault="001965F4" w:rsidP="004E6F1D">
      <w:pPr>
        <w:pStyle w:val="ImagePlaceholder"/>
        <w:spacing w:before="48" w:after="48"/>
        <w:ind w:left="0"/>
      </w:pPr>
    </w:p>
    <w:p w14:paraId="58A2C0E7" w14:textId="77777777" w:rsidR="001965F4" w:rsidRDefault="001965F4" w:rsidP="004E6F1D">
      <w:pPr>
        <w:pStyle w:val="ImagePlaceholder"/>
        <w:spacing w:before="48" w:after="48"/>
        <w:ind w:left="0"/>
      </w:pPr>
    </w:p>
    <w:p w14:paraId="08586B1B" w14:textId="77777777" w:rsidR="001965F4" w:rsidRDefault="001965F4" w:rsidP="004E6F1D">
      <w:pPr>
        <w:pStyle w:val="ImagePlaceholder"/>
        <w:spacing w:before="48" w:after="48"/>
        <w:ind w:left="0"/>
      </w:pPr>
    </w:p>
    <w:p w14:paraId="17E651B1" w14:textId="77777777" w:rsidR="001965F4" w:rsidRDefault="001965F4" w:rsidP="004E6F1D">
      <w:pPr>
        <w:pStyle w:val="ImagePlaceholder"/>
        <w:spacing w:before="48" w:after="48"/>
        <w:ind w:left="0"/>
      </w:pPr>
    </w:p>
    <w:p w14:paraId="0937DE50" w14:textId="77777777" w:rsidR="001965F4" w:rsidRDefault="001965F4" w:rsidP="004E6F1D">
      <w:pPr>
        <w:pStyle w:val="ImagePlaceholder"/>
        <w:spacing w:before="48" w:after="48"/>
        <w:ind w:left="0"/>
      </w:pPr>
    </w:p>
    <w:p w14:paraId="3908944F" w14:textId="77777777" w:rsidR="001965F4" w:rsidRDefault="001965F4" w:rsidP="004E6F1D">
      <w:pPr>
        <w:pStyle w:val="ImagePlaceholder"/>
        <w:spacing w:before="48" w:after="48"/>
        <w:ind w:left="0"/>
      </w:pPr>
    </w:p>
    <w:p w14:paraId="24623904" w14:textId="77777777" w:rsidR="001965F4" w:rsidRDefault="001965F4" w:rsidP="004E6F1D">
      <w:pPr>
        <w:pStyle w:val="ImagePlaceholder"/>
        <w:spacing w:before="48" w:after="48"/>
        <w:ind w:left="0"/>
      </w:pPr>
    </w:p>
    <w:p w14:paraId="07FBF10C" w14:textId="77777777" w:rsidR="001965F4" w:rsidRDefault="001965F4" w:rsidP="004E6F1D">
      <w:pPr>
        <w:pStyle w:val="ImagePlaceholder"/>
        <w:spacing w:before="48" w:after="48"/>
        <w:ind w:left="0"/>
      </w:pPr>
    </w:p>
    <w:p w14:paraId="293C541C" w14:textId="77777777" w:rsidR="001965F4" w:rsidRDefault="001965F4" w:rsidP="004E6F1D">
      <w:pPr>
        <w:pStyle w:val="ImagePlaceholder"/>
        <w:spacing w:before="48" w:after="48"/>
        <w:ind w:left="0"/>
      </w:pPr>
    </w:p>
    <w:p w14:paraId="09AB8B57" w14:textId="77777777" w:rsidR="001965F4" w:rsidRDefault="001965F4" w:rsidP="004E6F1D">
      <w:pPr>
        <w:pStyle w:val="ImagePlaceholder"/>
        <w:spacing w:before="48" w:after="48"/>
        <w:ind w:left="0"/>
      </w:pPr>
    </w:p>
    <w:p w14:paraId="399E2E18" w14:textId="77777777" w:rsidR="001965F4" w:rsidRDefault="001965F4" w:rsidP="004E6F1D">
      <w:pPr>
        <w:pStyle w:val="ImagePlaceholder"/>
        <w:spacing w:before="48" w:after="48"/>
        <w:ind w:left="0"/>
      </w:pPr>
    </w:p>
    <w:p w14:paraId="34923144" w14:textId="77777777" w:rsidR="001965F4" w:rsidRDefault="001965F4" w:rsidP="004E6F1D">
      <w:pPr>
        <w:pStyle w:val="ImagePlaceholder"/>
        <w:spacing w:before="48" w:after="48"/>
        <w:ind w:left="0"/>
      </w:pPr>
    </w:p>
    <w:p w14:paraId="1F84DD1B" w14:textId="77777777" w:rsidR="001965F4" w:rsidRDefault="001965F4" w:rsidP="004E6F1D">
      <w:pPr>
        <w:pStyle w:val="ImagePlaceholder"/>
        <w:spacing w:before="48" w:after="48"/>
        <w:ind w:left="0"/>
      </w:pPr>
    </w:p>
    <w:p w14:paraId="271B5D85" w14:textId="77777777" w:rsidR="001965F4" w:rsidRDefault="001965F4" w:rsidP="004E6F1D">
      <w:pPr>
        <w:pStyle w:val="ImagePlaceholder"/>
        <w:spacing w:before="48" w:after="48"/>
        <w:ind w:left="0"/>
      </w:pPr>
    </w:p>
    <w:p w14:paraId="1BB720E6" w14:textId="43336A0C" w:rsidR="001965F4" w:rsidRDefault="001965F4" w:rsidP="004E6F1D">
      <w:pPr>
        <w:pStyle w:val="ImagePlaceholder"/>
        <w:spacing w:before="48" w:after="48"/>
        <w:ind w:left="0"/>
      </w:pPr>
    </w:p>
    <w:p w14:paraId="54A3D96B" w14:textId="77777777" w:rsidR="001965F4" w:rsidRDefault="001965F4" w:rsidP="004E6F1D">
      <w:pPr>
        <w:pStyle w:val="ImagePlaceholder"/>
        <w:spacing w:before="48" w:after="48"/>
        <w:ind w:left="0"/>
      </w:pPr>
    </w:p>
    <w:p w14:paraId="10DE94DD" w14:textId="77777777" w:rsidR="001965F4" w:rsidRDefault="001965F4" w:rsidP="004E6F1D">
      <w:pPr>
        <w:pStyle w:val="ImagePlaceholder"/>
        <w:spacing w:before="48" w:after="48"/>
        <w:ind w:left="0"/>
      </w:pPr>
    </w:p>
    <w:p w14:paraId="442BFEE9" w14:textId="77777777" w:rsidR="001965F4" w:rsidRDefault="001965F4" w:rsidP="004E6F1D">
      <w:pPr>
        <w:pStyle w:val="ImagePlaceholder"/>
        <w:spacing w:before="48" w:after="48"/>
        <w:ind w:left="0"/>
      </w:pPr>
    </w:p>
    <w:p w14:paraId="163781FF" w14:textId="77777777" w:rsidR="001965F4" w:rsidRDefault="001965F4" w:rsidP="004E6F1D">
      <w:pPr>
        <w:pStyle w:val="ImagePlaceholder"/>
        <w:spacing w:before="48" w:after="48"/>
        <w:ind w:left="0"/>
      </w:pPr>
    </w:p>
    <w:p w14:paraId="386D9A91" w14:textId="77777777" w:rsidR="001965F4" w:rsidRDefault="001965F4" w:rsidP="004E6F1D">
      <w:pPr>
        <w:pStyle w:val="ImagePlaceholder"/>
        <w:spacing w:before="48" w:after="48"/>
        <w:ind w:left="0"/>
      </w:pPr>
    </w:p>
    <w:p w14:paraId="369950F0" w14:textId="77777777" w:rsidR="001965F4" w:rsidRDefault="001965F4" w:rsidP="004E6F1D">
      <w:pPr>
        <w:pStyle w:val="ImagePlaceholder"/>
        <w:spacing w:before="48" w:after="48"/>
        <w:ind w:left="0"/>
      </w:pPr>
    </w:p>
    <w:p w14:paraId="77A76D93" w14:textId="77777777" w:rsidR="001965F4" w:rsidRDefault="001965F4" w:rsidP="004E6F1D">
      <w:pPr>
        <w:pStyle w:val="ImagePlaceholder"/>
        <w:spacing w:before="48" w:after="48"/>
        <w:ind w:left="0"/>
      </w:pPr>
    </w:p>
    <w:p w14:paraId="0C399C06" w14:textId="77777777" w:rsidR="001965F4" w:rsidRDefault="001965F4" w:rsidP="004E6F1D">
      <w:pPr>
        <w:pStyle w:val="ImagePlaceholder"/>
        <w:spacing w:before="48" w:after="48"/>
        <w:ind w:left="0"/>
      </w:pPr>
    </w:p>
    <w:p w14:paraId="78599987" w14:textId="77777777" w:rsidR="001965F4" w:rsidRDefault="001965F4" w:rsidP="004E6F1D">
      <w:pPr>
        <w:pStyle w:val="ImagePlaceholder"/>
        <w:spacing w:before="48" w:after="48"/>
        <w:ind w:left="0"/>
      </w:pPr>
    </w:p>
    <w:p w14:paraId="3119088C" w14:textId="77777777" w:rsidR="001965F4" w:rsidRDefault="001965F4" w:rsidP="004E6F1D">
      <w:pPr>
        <w:pStyle w:val="ImagePlaceholder"/>
        <w:spacing w:before="48" w:after="48"/>
        <w:ind w:left="0"/>
      </w:pPr>
    </w:p>
    <w:p w14:paraId="7A455E89" w14:textId="77777777" w:rsidR="001965F4" w:rsidRDefault="001965F4" w:rsidP="004E6F1D">
      <w:pPr>
        <w:pStyle w:val="ImagePlaceholder"/>
        <w:spacing w:before="48" w:after="48"/>
        <w:ind w:left="0"/>
      </w:pPr>
    </w:p>
    <w:p w14:paraId="66363313" w14:textId="77777777" w:rsidR="008E14F4" w:rsidRDefault="008E14F4" w:rsidP="008E14F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48525038" w14:textId="77777777" w:rsidR="008E14F4" w:rsidRPr="00A55405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C</w:t>
      </w:r>
      <w:r w:rsidRPr="00A55405">
        <w:rPr>
          <w:rFonts w:ascii="Garamond" w:hAnsi="Garamond"/>
          <w:b/>
          <w:bCs/>
          <w:sz w:val="16"/>
          <w:szCs w:val="16"/>
        </w:rPr>
        <w:t>.</w:t>
      </w:r>
      <w:r>
        <w:rPr>
          <w:rFonts w:ascii="Garamond" w:hAnsi="Garamond"/>
          <w:b/>
          <w:bCs/>
          <w:sz w:val="16"/>
          <w:szCs w:val="16"/>
        </w:rPr>
        <w:t xml:space="preserve"> How to make sure member states will cooperate?</w:t>
      </w:r>
      <w:r w:rsidRPr="00A55405">
        <w:rPr>
          <w:rFonts w:ascii="Garamond" w:hAnsi="Garamond"/>
          <w:b/>
          <w:bCs/>
          <w:sz w:val="16"/>
          <w:szCs w:val="16"/>
        </w:rPr>
        <w:t xml:space="preserve"> The Climate Law</w:t>
      </w:r>
      <w:r>
        <w:rPr>
          <w:rFonts w:ascii="Garamond" w:hAnsi="Garamond"/>
          <w:b/>
          <w:bCs/>
          <w:sz w:val="16"/>
          <w:szCs w:val="16"/>
        </w:rPr>
        <w:t xml:space="preserve"> </w:t>
      </w:r>
    </w:p>
    <w:p w14:paraId="18DC58E6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A legally binding agreement where:</w:t>
      </w:r>
    </w:p>
    <w:p w14:paraId="584B4040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444737B" wp14:editId="210EEEB5">
                <wp:simplePos x="0" y="0"/>
                <wp:positionH relativeFrom="column">
                  <wp:posOffset>101385</wp:posOffset>
                </wp:positionH>
                <wp:positionV relativeFrom="paragraph">
                  <wp:posOffset>5715</wp:posOffset>
                </wp:positionV>
                <wp:extent cx="5367020" cy="323731"/>
                <wp:effectExtent l="0" t="0" r="17780" b="6985"/>
                <wp:wrapNone/>
                <wp:docPr id="2221171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020" cy="3237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2B4EB" w14:textId="77777777" w:rsidR="008E14F4" w:rsidRPr="00DF11EF" w:rsidRDefault="008E14F4" w:rsidP="008E14F4">
                            <w:pPr>
                              <w:ind w:left="0"/>
                              <w:rPr>
                                <w:sz w:val="13"/>
                                <w:szCs w:val="18"/>
                              </w:rPr>
                            </w:pPr>
                            <w:r w:rsidRPr="00BE27D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The 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u</w:t>
                            </w:r>
                            <w:r w:rsidRPr="00BE27D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and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MS </w:t>
                            </w:r>
                            <w:r w:rsidRPr="00BE27D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are bound to take the necessary measures to meet the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selected goals and to set a new 2040 target and a new 2030-2050 budget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4737B" id="Rectangle 2" o:spid="_x0000_s1051" style="position:absolute;left:0;text-align:left;margin-left:8pt;margin-top:.45pt;width:422.6pt;height:25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" fillcolor="white [3201]" strokecolor="black [3200]" strokeweight="1pt">
                <v:textbox>
                  <w:txbxContent>
                    <w:p w14:paraId="6AD2B4EB" w14:textId="77777777" w:rsidR="008E14F4" w:rsidRPr="00DF11EF" w:rsidRDefault="008E14F4" w:rsidP="008E14F4">
                      <w:pPr>
                        <w:ind w:left="0"/>
                        <w:rPr>
                          <w:sz w:val="13"/>
                          <w:szCs w:val="18"/>
                        </w:rPr>
                      </w:pPr>
                      <w:r w:rsidRPr="00BE27D1">
                        <w:rPr>
                          <w:rFonts w:ascii="Garamond" w:hAnsi="Garamond"/>
                          <w:sz w:val="16"/>
                          <w:szCs w:val="16"/>
                        </w:rPr>
                        <w:t>The E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u</w:t>
                      </w:r>
                      <w:r w:rsidRPr="00BE27D1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and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MS </w:t>
                      </w:r>
                      <w:r w:rsidRPr="00BE27D1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are bound to take the necessary measures to meet the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selected goals and to set a new 2040 target and a new 2030-2050 budget</w:t>
                      </w:r>
                    </w:p>
                  </w:txbxContent>
                </v:textbox>
              </v:rect>
            </w:pict>
          </mc:Fallback>
        </mc:AlternateContent>
      </w:r>
    </w:p>
    <w:p w14:paraId="59ECC924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6BED4783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4E851FF" wp14:editId="6F9E7EF9">
                <wp:simplePos x="0" y="0"/>
                <wp:positionH relativeFrom="column">
                  <wp:posOffset>101385</wp:posOffset>
                </wp:positionH>
                <wp:positionV relativeFrom="paragraph">
                  <wp:posOffset>97155</wp:posOffset>
                </wp:positionV>
                <wp:extent cx="5367130" cy="443002"/>
                <wp:effectExtent l="0" t="0" r="17780" b="14605"/>
                <wp:wrapNone/>
                <wp:docPr id="20299081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130" cy="4430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39894" w14:textId="77777777" w:rsidR="008E14F4" w:rsidRDefault="008E14F4" w:rsidP="008E14F4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Defines </w:t>
                            </w:r>
                            <w:r w:rsidRPr="00C74D9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strong coherence across Union policies with the climate neutrality objective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5DB12D52" w14:textId="77777777" w:rsidR="008E14F4" w:rsidRPr="00DF11EF" w:rsidRDefault="008E14F4" w:rsidP="008E14F4">
                            <w:pPr>
                              <w:ind w:left="0"/>
                              <w:rPr>
                                <w:sz w:val="13"/>
                                <w:szCs w:val="18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Ex. objective:</w:t>
                            </w:r>
                            <w:r w:rsidRPr="00C74D9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EU's carbon sink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=&gt; policy of greater coherence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wer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74D9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land use,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74D9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and forestry regulation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+ defines a </w:t>
                            </w:r>
                            <w:r w:rsidRPr="00C74D9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commitment to engage with sectors to prepare sector-specific roadmaps to climate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E851FF" id="_x0000_s1052" style="position:absolute;left:0;text-align:left;margin-left:8pt;margin-top:7.65pt;width:422.6pt;height:34.9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" fillcolor="white [3201]" strokecolor="black [3200]" strokeweight="1pt">
                <v:textbox>
                  <w:txbxContent>
                    <w:p w14:paraId="30739894" w14:textId="77777777" w:rsidR="008E14F4" w:rsidRDefault="008E14F4" w:rsidP="008E14F4">
                      <w:pPr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Defines </w:t>
                      </w:r>
                      <w:r w:rsidRPr="00C74D9C">
                        <w:rPr>
                          <w:rFonts w:ascii="Garamond" w:hAnsi="Garamond"/>
                          <w:sz w:val="16"/>
                          <w:szCs w:val="16"/>
                        </w:rPr>
                        <w:t>strong coherence across Union policies with the climate neutrality objective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:</w:t>
                      </w:r>
                    </w:p>
                    <w:p w14:paraId="5DB12D52" w14:textId="77777777" w:rsidR="008E14F4" w:rsidRPr="00DF11EF" w:rsidRDefault="008E14F4" w:rsidP="008E14F4">
                      <w:pPr>
                        <w:ind w:left="0"/>
                        <w:rPr>
                          <w:sz w:val="13"/>
                          <w:szCs w:val="18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Ex. objective:</w:t>
                      </w:r>
                      <w:r w:rsidRPr="00C74D9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EU's carbon sink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=&gt; policy of greater coherence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wer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Pr="00C74D9C">
                        <w:rPr>
                          <w:rFonts w:ascii="Garamond" w:hAnsi="Garamond"/>
                          <w:sz w:val="16"/>
                          <w:szCs w:val="16"/>
                        </w:rPr>
                        <w:t>land use,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Pr="00C74D9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and forestry regulation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+ defines a </w:t>
                      </w:r>
                      <w:r w:rsidRPr="00C74D9C">
                        <w:rPr>
                          <w:rFonts w:ascii="Garamond" w:hAnsi="Garamond"/>
                          <w:sz w:val="16"/>
                          <w:szCs w:val="16"/>
                        </w:rPr>
                        <w:t>commitment to engage with sectors to prepare sector-specific roadmaps to climate</w:t>
                      </w:r>
                    </w:p>
                  </w:txbxContent>
                </v:textbox>
              </v:rect>
            </w:pict>
          </mc:Fallback>
        </mc:AlternateContent>
      </w:r>
    </w:p>
    <w:p w14:paraId="08DD59D7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2ECC3A24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6BDF30EC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6C64B043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E7A0068" wp14:editId="196E697B">
                <wp:simplePos x="0" y="0"/>
                <wp:positionH relativeFrom="column">
                  <wp:posOffset>100965</wp:posOffset>
                </wp:positionH>
                <wp:positionV relativeFrom="paragraph">
                  <wp:posOffset>6770</wp:posOffset>
                </wp:positionV>
                <wp:extent cx="5367020" cy="380526"/>
                <wp:effectExtent l="0" t="0" r="17780" b="13335"/>
                <wp:wrapNone/>
                <wp:docPr id="18358408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020" cy="3805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48E89" w14:textId="77777777" w:rsidR="008E14F4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Defines </w:t>
                            </w:r>
                            <w:r w:rsidRPr="00BE27D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measures to keep track of progress and adjust actions accordingly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C74D9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the establishment of European Scientific Advisory Board on Climate Change </w:t>
                            </w:r>
                          </w:p>
                          <w:p w14:paraId="227CFF41" w14:textId="77777777" w:rsidR="008E14F4" w:rsidRDefault="008E14F4" w:rsidP="008E14F4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059203B" w14:textId="77777777" w:rsidR="008E14F4" w:rsidRPr="00DF11EF" w:rsidRDefault="008E14F4" w:rsidP="008E14F4">
                            <w:pPr>
                              <w:ind w:left="0"/>
                              <w:rPr>
                                <w:sz w:val="13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7A0068" id="_x0000_s1053" style="position:absolute;left:0;text-align:left;margin-left:7.95pt;margin-top:.55pt;width:422.6pt;height:29.9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" fillcolor="white [3201]" strokecolor="black [3200]" strokeweight="1pt">
                <v:textbox>
                  <w:txbxContent>
                    <w:p w14:paraId="71248E89" w14:textId="77777777" w:rsidR="008E14F4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Defines </w:t>
                      </w:r>
                      <w:r w:rsidRPr="00BE27D1">
                        <w:rPr>
                          <w:rFonts w:ascii="Garamond" w:hAnsi="Garamond"/>
                          <w:sz w:val="16"/>
                          <w:szCs w:val="16"/>
                        </w:rPr>
                        <w:t>measures to keep track of progress and adjust actions accordingly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+ </w:t>
                      </w:r>
                      <w:r w:rsidRPr="00C74D9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the establishment of European Scientific Advisory Board on Climate Change </w:t>
                      </w:r>
                    </w:p>
                    <w:p w14:paraId="227CFF41" w14:textId="77777777" w:rsidR="008E14F4" w:rsidRDefault="008E14F4" w:rsidP="008E14F4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3059203B" w14:textId="77777777" w:rsidR="008E14F4" w:rsidRPr="00DF11EF" w:rsidRDefault="008E14F4" w:rsidP="008E14F4">
                      <w:pPr>
                        <w:ind w:left="0"/>
                        <w:rPr>
                          <w:sz w:val="13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DCAF525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1E2B818F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 </w:t>
      </w:r>
    </w:p>
    <w:p w14:paraId="0615FAD5" w14:textId="77777777" w:rsidR="008E14F4" w:rsidRPr="00C74D9C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4BD60D93" w14:textId="77777777" w:rsidR="001965F4" w:rsidRDefault="001965F4" w:rsidP="004E6F1D">
      <w:pPr>
        <w:pStyle w:val="ImagePlaceholder"/>
        <w:spacing w:before="48" w:after="48"/>
        <w:ind w:left="0"/>
      </w:pPr>
    </w:p>
    <w:p w14:paraId="6A6C4736" w14:textId="45392BDD" w:rsidR="001965F4" w:rsidRDefault="001965F4" w:rsidP="004E6F1D">
      <w:pPr>
        <w:pStyle w:val="ImagePlaceholder"/>
        <w:spacing w:before="48" w:after="48"/>
        <w:ind w:left="0"/>
      </w:pPr>
    </w:p>
    <w:p w14:paraId="070299C4" w14:textId="77777777" w:rsidR="001965F4" w:rsidRDefault="001965F4" w:rsidP="004E6F1D">
      <w:pPr>
        <w:pStyle w:val="ImagePlaceholder"/>
        <w:spacing w:before="48" w:after="48"/>
        <w:ind w:left="0"/>
      </w:pPr>
    </w:p>
    <w:p w14:paraId="493D655A" w14:textId="77777777" w:rsidR="001965F4" w:rsidRDefault="001965F4" w:rsidP="004E6F1D">
      <w:pPr>
        <w:pStyle w:val="ImagePlaceholder"/>
        <w:spacing w:before="48" w:after="48"/>
        <w:ind w:left="0"/>
      </w:pPr>
    </w:p>
    <w:p w14:paraId="0B337058" w14:textId="77777777" w:rsidR="001965F4" w:rsidRDefault="001965F4" w:rsidP="004E6F1D">
      <w:pPr>
        <w:pStyle w:val="ImagePlaceholder"/>
        <w:spacing w:before="48" w:after="48"/>
        <w:ind w:left="0"/>
      </w:pPr>
    </w:p>
    <w:p w14:paraId="1F8C96A0" w14:textId="77777777" w:rsidR="001965F4" w:rsidRDefault="001965F4" w:rsidP="004E6F1D">
      <w:pPr>
        <w:pStyle w:val="ImagePlaceholder"/>
        <w:spacing w:before="48" w:after="48"/>
        <w:ind w:left="0"/>
      </w:pPr>
    </w:p>
    <w:p w14:paraId="0255EE9E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3A3952A4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3AE7E722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66D44D1D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</w:p>
    <w:p w14:paraId="35AFD66D" w14:textId="77777777" w:rsidR="008E14F4" w:rsidRPr="00381013" w:rsidRDefault="008E14F4" w:rsidP="008E14F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35C1E1D3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lastRenderedPageBreak/>
        <w:t xml:space="preserve">D. </w:t>
      </w:r>
      <w:r w:rsidRPr="009929EF">
        <w:rPr>
          <w:rFonts w:ascii="Garamond" w:hAnsi="Garamond"/>
          <w:b/>
          <w:bCs/>
          <w:sz w:val="16"/>
          <w:szCs w:val="16"/>
        </w:rPr>
        <w:t>EC proposed legislation to realize its strategies</w:t>
      </w:r>
    </w:p>
    <w:p w14:paraId="6A013E68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4CC4050E" w14:textId="77777777" w:rsidR="008E14F4" w:rsidRDefault="008E14F4" w:rsidP="008E14F4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 xml:space="preserve">                                   </w:t>
      </w:r>
      <w:r w:rsidRPr="00D3018F">
        <w:rPr>
          <w:rFonts w:ascii="Garamond" w:hAnsi="Garamond"/>
          <w:b/>
          <w:bCs/>
          <w:color w:val="B88D2D" w:themeColor="accent4" w:themeShade="BF"/>
          <w:sz w:val="16"/>
          <w:szCs w:val="16"/>
        </w:rPr>
        <w:t>LAND</w:t>
      </w:r>
      <w:r>
        <w:rPr>
          <w:rFonts w:ascii="Garamond" w:hAnsi="Garamond"/>
          <w:b/>
          <w:bCs/>
          <w:sz w:val="16"/>
          <w:szCs w:val="16"/>
        </w:rPr>
        <w:t xml:space="preserve">                                                    </w:t>
      </w:r>
      <w:r w:rsidRPr="00D3018F">
        <w:rPr>
          <w:rFonts w:ascii="Garamond" w:hAnsi="Garamond"/>
          <w:b/>
          <w:bCs/>
          <w:color w:val="0070C0"/>
          <w:sz w:val="16"/>
          <w:szCs w:val="16"/>
        </w:rPr>
        <w:t>ENERGY EFFICIENCY</w:t>
      </w:r>
      <w:r>
        <w:rPr>
          <w:rFonts w:ascii="Garamond" w:hAnsi="Garamond"/>
          <w:b/>
          <w:bCs/>
          <w:sz w:val="16"/>
          <w:szCs w:val="16"/>
        </w:rPr>
        <w:t xml:space="preserve">                                   </w:t>
      </w:r>
      <w:r w:rsidRPr="00D3018F">
        <w:rPr>
          <w:rFonts w:ascii="Garamond" w:hAnsi="Garamond"/>
          <w:b/>
          <w:bCs/>
          <w:sz w:val="16"/>
          <w:szCs w:val="16"/>
          <w:highlight w:val="green"/>
        </w:rPr>
        <w:t>GREENHOUSE GASSES</w:t>
      </w:r>
    </w:p>
    <w:p w14:paraId="1702CBCC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8EBAC77" wp14:editId="7444139D">
                <wp:simplePos x="0" y="0"/>
                <wp:positionH relativeFrom="column">
                  <wp:posOffset>2099535</wp:posOffset>
                </wp:positionH>
                <wp:positionV relativeFrom="paragraph">
                  <wp:posOffset>7620</wp:posOffset>
                </wp:positionV>
                <wp:extent cx="1922145" cy="258992"/>
                <wp:effectExtent l="0" t="0" r="8255" b="8255"/>
                <wp:wrapNone/>
                <wp:docPr id="6854459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145" cy="258992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D50E5" w14:textId="77777777" w:rsidR="008E14F4" w:rsidRPr="006F00EF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D3018F"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  <w:highlight w:val="cyan"/>
                              </w:rPr>
                              <w:t>Renovation Wave for public/ private buildings</w:t>
                            </w:r>
                          </w:p>
                          <w:p w14:paraId="3E75357C" w14:textId="77777777" w:rsidR="008E14F4" w:rsidRPr="006F00EF" w:rsidRDefault="008E14F4" w:rsidP="008E14F4">
                            <w:pPr>
                              <w:ind w:left="0"/>
                              <w:jc w:val="center"/>
                              <w:rPr>
                                <w:sz w:val="1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BAC77" id="_x0000_s1054" style="position:absolute;left:0;text-align:left;margin-left:165.3pt;margin-top:.6pt;width:151.35pt;height:20.4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" fillcolor="white [3201]" strokecolor="#00b050" strokeweight="1pt">
                <v:textbox>
                  <w:txbxContent>
                    <w:p w14:paraId="4DDD50E5" w14:textId="77777777" w:rsidR="008E14F4" w:rsidRPr="006F00EF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  <w:r w:rsidRPr="00D3018F"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  <w:highlight w:val="cyan"/>
                        </w:rPr>
                        <w:t>Renovation Wave for public/ private buildings</w:t>
                      </w:r>
                    </w:p>
                    <w:p w14:paraId="3E75357C" w14:textId="77777777" w:rsidR="008E14F4" w:rsidRPr="006F00EF" w:rsidRDefault="008E14F4" w:rsidP="008E14F4">
                      <w:pPr>
                        <w:ind w:left="0"/>
                        <w:jc w:val="center"/>
                        <w:rPr>
                          <w:sz w:val="16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b/>
          <w:bCs/>
          <w:noProof/>
          <w:sz w:val="16"/>
          <w:szCs w:val="16"/>
        </w:rPr>
        <w:drawing>
          <wp:anchor distT="0" distB="0" distL="114300" distR="114300" simplePos="0" relativeHeight="251807744" behindDoc="0" locked="0" layoutInCell="1" allowOverlap="1" wp14:anchorId="72B16BB0" wp14:editId="1B7D304E">
            <wp:simplePos x="0" y="0"/>
            <wp:positionH relativeFrom="column">
              <wp:posOffset>4078605</wp:posOffset>
            </wp:positionH>
            <wp:positionV relativeFrom="paragraph">
              <wp:posOffset>88537</wp:posOffset>
            </wp:positionV>
            <wp:extent cx="119380" cy="81280"/>
            <wp:effectExtent l="0" t="0" r="0" b="0"/>
            <wp:wrapNone/>
            <wp:docPr id="646872391" name="Picture 2" descr="A black letter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72391" name="Picture 2" descr="A black letter with a white background&#10;&#10;Description automatically generated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-53" b="76419"/>
                    <a:stretch/>
                  </pic:blipFill>
                  <pic:spPr bwMode="auto">
                    <a:xfrm>
                      <a:off x="0" y="0"/>
                      <a:ext cx="119380" cy="8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CB2F36F" wp14:editId="6831ADA8">
                <wp:simplePos x="0" y="0"/>
                <wp:positionH relativeFrom="column">
                  <wp:posOffset>178435</wp:posOffset>
                </wp:positionH>
                <wp:positionV relativeFrom="paragraph">
                  <wp:posOffset>1905</wp:posOffset>
                </wp:positionV>
                <wp:extent cx="1717675" cy="469900"/>
                <wp:effectExtent l="0" t="0" r="9525" b="12700"/>
                <wp:wrapNone/>
                <wp:docPr id="19395614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675" cy="469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1BD26" w14:textId="77777777" w:rsidR="008E14F4" w:rsidRPr="00D3018F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FFFFFF" w:themeColor="background1"/>
                                <w:sz w:val="13"/>
                                <w:szCs w:val="13"/>
                              </w:rPr>
                            </w:pPr>
                            <w:r w:rsidRPr="00D3018F">
                              <w:rPr>
                                <w:rFonts w:ascii="Garamond" w:hAnsi="Garamond"/>
                                <w:b/>
                                <w:bCs/>
                                <w:color w:val="FFFFFF" w:themeColor="background1"/>
                                <w:sz w:val="13"/>
                                <w:szCs w:val="13"/>
                                <w:highlight w:val="darkYellow"/>
                              </w:rPr>
                              <w:t>Land Use and forest expansion Regulation</w:t>
                            </w:r>
                            <w:r w:rsidRPr="00D3018F">
                              <w:rPr>
                                <w:rFonts w:ascii="Garamond" w:hAnsi="Garamond"/>
                                <w:b/>
                                <w:bCs/>
                                <w:color w:val="FFFFFF" w:themeColor="background1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3F12323F" w14:textId="77777777" w:rsidR="008E14F4" w:rsidRPr="006F00EF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E</w:t>
                            </w:r>
                            <w:r w:rsidRPr="006F00EF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missions and removals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deriving from</w:t>
                            </w:r>
                            <w:r w:rsidRPr="006F00EF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land use must be at least balanced.</w:t>
                            </w:r>
                          </w:p>
                          <w:p w14:paraId="381E73C1" w14:textId="77777777" w:rsidR="008E14F4" w:rsidRPr="006F00EF" w:rsidRDefault="008E14F4" w:rsidP="008E14F4">
                            <w:pPr>
                              <w:ind w:left="0"/>
                              <w:jc w:val="center"/>
                              <w:rPr>
                                <w:sz w:val="1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2F36F" id="_x0000_s1055" style="position:absolute;left:0;text-align:left;margin-left:14.05pt;margin-top:.15pt;width:135.25pt;height:37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" fillcolor="white [3201]" strokecolor="#b88d2d [2407]" strokeweight="1pt">
                <v:textbox>
                  <w:txbxContent>
                    <w:p w14:paraId="3191BD26" w14:textId="77777777" w:rsidR="008E14F4" w:rsidRPr="00D3018F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color w:val="FFFFFF" w:themeColor="background1"/>
                          <w:sz w:val="13"/>
                          <w:szCs w:val="13"/>
                        </w:rPr>
                      </w:pPr>
                      <w:r w:rsidRPr="00D3018F">
                        <w:rPr>
                          <w:rFonts w:ascii="Garamond" w:hAnsi="Garamond"/>
                          <w:b/>
                          <w:bCs/>
                          <w:color w:val="FFFFFF" w:themeColor="background1"/>
                          <w:sz w:val="13"/>
                          <w:szCs w:val="13"/>
                          <w:highlight w:val="darkYellow"/>
                        </w:rPr>
                        <w:t>Land Use and forest expansion Regulation</w:t>
                      </w:r>
                      <w:r w:rsidRPr="00D3018F">
                        <w:rPr>
                          <w:rFonts w:ascii="Garamond" w:hAnsi="Garamond"/>
                          <w:b/>
                          <w:bCs/>
                          <w:color w:val="FFFFFF" w:themeColor="background1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3F12323F" w14:textId="77777777" w:rsidR="008E14F4" w:rsidRPr="006F00EF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E</w:t>
                      </w:r>
                      <w:r w:rsidRPr="006F00EF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missions and removals 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deriving from</w:t>
                      </w:r>
                      <w:r w:rsidRPr="006F00EF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land use must be at least balanced.</w:t>
                      </w:r>
                    </w:p>
                    <w:p w14:paraId="381E73C1" w14:textId="77777777" w:rsidR="008E14F4" w:rsidRPr="006F00EF" w:rsidRDefault="008E14F4" w:rsidP="008E14F4">
                      <w:pPr>
                        <w:ind w:left="0"/>
                        <w:jc w:val="center"/>
                        <w:rPr>
                          <w:sz w:val="16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b/>
          <w:bCs/>
          <w:noProof/>
          <w:sz w:val="16"/>
          <w:szCs w:val="16"/>
        </w:rPr>
        <w:drawing>
          <wp:anchor distT="0" distB="0" distL="114300" distR="114300" simplePos="0" relativeHeight="251804672" behindDoc="0" locked="0" layoutInCell="1" allowOverlap="1" wp14:anchorId="54DFF90C" wp14:editId="11C88DC5">
            <wp:simplePos x="0" y="0"/>
            <wp:positionH relativeFrom="column">
              <wp:posOffset>1969770</wp:posOffset>
            </wp:positionH>
            <wp:positionV relativeFrom="paragraph">
              <wp:posOffset>79159</wp:posOffset>
            </wp:positionV>
            <wp:extent cx="111071" cy="100739"/>
            <wp:effectExtent l="0" t="0" r="3810" b="1270"/>
            <wp:wrapNone/>
            <wp:docPr id="1138107234" name="Picture 1" descr="A white background with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22055" name="Picture 1" descr="A white background with black letters&#10;&#10;Description automatically generated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61" t="58249" r="39931" b="30585"/>
                    <a:stretch/>
                  </pic:blipFill>
                  <pic:spPr bwMode="auto">
                    <a:xfrm>
                      <a:off x="0" y="0"/>
                      <a:ext cx="111071" cy="100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/>
          <w:b/>
          <w:bCs/>
          <w:noProof/>
          <w:sz w:val="16"/>
          <w:szCs w:val="16"/>
        </w:rPr>
        <w:drawing>
          <wp:anchor distT="0" distB="0" distL="114300" distR="114300" simplePos="0" relativeHeight="251802624" behindDoc="0" locked="0" layoutInCell="1" allowOverlap="1" wp14:anchorId="60AEF13A" wp14:editId="32691716">
            <wp:simplePos x="0" y="0"/>
            <wp:positionH relativeFrom="column">
              <wp:posOffset>31225</wp:posOffset>
            </wp:positionH>
            <wp:positionV relativeFrom="paragraph">
              <wp:posOffset>55245</wp:posOffset>
            </wp:positionV>
            <wp:extent cx="139065" cy="134620"/>
            <wp:effectExtent l="0" t="0" r="635" b="5080"/>
            <wp:wrapNone/>
            <wp:docPr id="2137877292" name="Picture 1" descr="A white background with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22055" name="Picture 1" descr="A white background with black letters&#10;&#10;Description automatically generated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8" t="12124" r="38660" b="73815"/>
                    <a:stretch/>
                  </pic:blipFill>
                  <pic:spPr bwMode="auto">
                    <a:xfrm>
                      <a:off x="0" y="0"/>
                      <a:ext cx="139065" cy="13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4A778BE" wp14:editId="27CFCB05">
                <wp:simplePos x="0" y="0"/>
                <wp:positionH relativeFrom="column">
                  <wp:posOffset>4214241</wp:posOffset>
                </wp:positionH>
                <wp:positionV relativeFrom="paragraph">
                  <wp:posOffset>7620</wp:posOffset>
                </wp:positionV>
                <wp:extent cx="1883410" cy="634365"/>
                <wp:effectExtent l="0" t="0" r="8890" b="13335"/>
                <wp:wrapNone/>
                <wp:docPr id="486760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410" cy="634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B76ED" w14:textId="77777777" w:rsidR="008E14F4" w:rsidRPr="00F32B87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D3018F"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  <w:highlight w:val="green"/>
                              </w:rPr>
                              <w:t>The Effort Sharing Regulation</w:t>
                            </w: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011E2457" w14:textId="77777777" w:rsidR="008E14F4" w:rsidRPr="00F32B87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Establishes for each EU Member State a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nat</w:t>
                            </w: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target for the reduction of greenhouse gas emission by 2030 in a list of sectors.</w:t>
                            </w:r>
                          </w:p>
                          <w:p w14:paraId="7C64C099" w14:textId="77777777" w:rsidR="008E14F4" w:rsidRPr="00F32B87" w:rsidRDefault="008E14F4" w:rsidP="008E14F4">
                            <w:pPr>
                              <w:ind w:left="0"/>
                              <w:jc w:val="center"/>
                              <w:rPr>
                                <w:sz w:val="1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778BE" id="_x0000_s1056" style="position:absolute;left:0;text-align:left;margin-left:331.85pt;margin-top:.6pt;width:148.3pt;height:49.9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" fillcolor="white [3201]" strokecolor="black [3200]" strokeweight="1pt">
                <v:textbox>
                  <w:txbxContent>
                    <w:p w14:paraId="034B76ED" w14:textId="77777777" w:rsidR="008E14F4" w:rsidRPr="00F32B87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D3018F"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  <w:highlight w:val="green"/>
                        </w:rPr>
                        <w:t>The Effort Sharing Regulation</w:t>
                      </w: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011E2457" w14:textId="77777777" w:rsidR="008E14F4" w:rsidRPr="00F32B87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Establishes for each EU Member State a 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nat</w:t>
                      </w: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target for the reduction of greenhouse gas emission by 2030 in a list of sectors.</w:t>
                      </w:r>
                    </w:p>
                    <w:p w14:paraId="7C64C099" w14:textId="77777777" w:rsidR="008E14F4" w:rsidRPr="00F32B87" w:rsidRDefault="008E14F4" w:rsidP="008E14F4">
                      <w:pPr>
                        <w:ind w:left="0"/>
                        <w:jc w:val="center"/>
                        <w:rPr>
                          <w:sz w:val="16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150FF30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7B5AC979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</w:rPr>
        <w:drawing>
          <wp:anchor distT="0" distB="0" distL="114300" distR="114300" simplePos="0" relativeHeight="251805696" behindDoc="0" locked="0" layoutInCell="1" allowOverlap="1" wp14:anchorId="69AC48EB" wp14:editId="21BE04BD">
            <wp:simplePos x="0" y="0"/>
            <wp:positionH relativeFrom="column">
              <wp:posOffset>1939700</wp:posOffset>
            </wp:positionH>
            <wp:positionV relativeFrom="paragraph">
              <wp:posOffset>133308</wp:posOffset>
            </wp:positionV>
            <wp:extent cx="133493" cy="114097"/>
            <wp:effectExtent l="0" t="0" r="0" b="635"/>
            <wp:wrapNone/>
            <wp:docPr id="1927438373" name="Picture 1" descr="A white background with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22055" name="Picture 1" descr="A white background with black letters&#10;&#10;Description automatically generated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6" t="72905" r="37885" b="14467"/>
                    <a:stretch/>
                  </pic:blipFill>
                  <pic:spPr bwMode="auto">
                    <a:xfrm>
                      <a:off x="0" y="0"/>
                      <a:ext cx="139302" cy="119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32F53BF" wp14:editId="49AC6C4D">
                <wp:simplePos x="0" y="0"/>
                <wp:positionH relativeFrom="column">
                  <wp:posOffset>2098675</wp:posOffset>
                </wp:positionH>
                <wp:positionV relativeFrom="paragraph">
                  <wp:posOffset>67648</wp:posOffset>
                </wp:positionV>
                <wp:extent cx="1924177" cy="459740"/>
                <wp:effectExtent l="0" t="0" r="19050" b="10160"/>
                <wp:wrapNone/>
                <wp:docPr id="6975525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177" cy="45974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D97C0" w14:textId="77777777" w:rsidR="008E14F4" w:rsidRPr="006F00EF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D3018F"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  <w:highlight w:val="cyan"/>
                              </w:rPr>
                              <w:t>Update the Energy Taxation Directive</w:t>
                            </w:r>
                          </w:p>
                          <w:p w14:paraId="15F3763F" w14:textId="77777777" w:rsidR="008E14F4" w:rsidRPr="006F00EF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1"/>
                                <w:szCs w:val="11"/>
                              </w:rPr>
                            </w:pPr>
                            <w:r w:rsidRPr="006F00EF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Increase the minimum rates of tax for diesel, gasoline and electricity.</w:t>
                            </w:r>
                            <w:r w:rsidRPr="006F00EF">
                              <w:rPr>
                                <w:rFonts w:ascii="Garamond" w:hAnsi="Garamond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  <w:p w14:paraId="380C0C07" w14:textId="77777777" w:rsidR="008E14F4" w:rsidRPr="006F00EF" w:rsidRDefault="008E14F4" w:rsidP="008E14F4">
                            <w:pPr>
                              <w:ind w:left="0"/>
                              <w:jc w:val="center"/>
                              <w:rPr>
                                <w:sz w:val="1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F53BF" id="_x0000_s1057" style="position:absolute;left:0;text-align:left;margin-left:165.25pt;margin-top:5.35pt;width:151.5pt;height:36.2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" fillcolor="white [3201]" strokecolor="#00b050" strokeweight="1pt">
                <v:textbox>
                  <w:txbxContent>
                    <w:p w14:paraId="403D97C0" w14:textId="77777777" w:rsidR="008E14F4" w:rsidRPr="006F00EF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D3018F"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  <w:highlight w:val="cyan"/>
                        </w:rPr>
                        <w:t>Update the Energy Taxation Directive</w:t>
                      </w:r>
                    </w:p>
                    <w:p w14:paraId="15F3763F" w14:textId="77777777" w:rsidR="008E14F4" w:rsidRPr="006F00EF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1"/>
                          <w:szCs w:val="11"/>
                        </w:rPr>
                      </w:pPr>
                      <w:r w:rsidRPr="006F00EF">
                        <w:rPr>
                          <w:rFonts w:ascii="Garamond" w:hAnsi="Garamond"/>
                          <w:sz w:val="13"/>
                          <w:szCs w:val="13"/>
                        </w:rPr>
                        <w:t>Increase the minimum rates of tax for diesel, gasoline and electricity.</w:t>
                      </w:r>
                      <w:r w:rsidRPr="006F00EF">
                        <w:rPr>
                          <w:rFonts w:ascii="Garamond" w:hAnsi="Garamond"/>
                          <w:sz w:val="11"/>
                          <w:szCs w:val="11"/>
                        </w:rPr>
                        <w:t xml:space="preserve"> </w:t>
                      </w:r>
                    </w:p>
                    <w:p w14:paraId="380C0C07" w14:textId="77777777" w:rsidR="008E14F4" w:rsidRPr="006F00EF" w:rsidRDefault="008E14F4" w:rsidP="008E14F4">
                      <w:pPr>
                        <w:ind w:left="0"/>
                        <w:jc w:val="center"/>
                        <w:rPr>
                          <w:sz w:val="16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4F01C85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6C39C5D" wp14:editId="49529D30">
                <wp:simplePos x="0" y="0"/>
                <wp:positionH relativeFrom="column">
                  <wp:posOffset>172224</wp:posOffset>
                </wp:positionH>
                <wp:positionV relativeFrom="paragraph">
                  <wp:posOffset>120650</wp:posOffset>
                </wp:positionV>
                <wp:extent cx="1717675" cy="591981"/>
                <wp:effectExtent l="0" t="0" r="9525" b="17780"/>
                <wp:wrapNone/>
                <wp:docPr id="11061439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675" cy="59198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64AC6" w14:textId="77777777" w:rsidR="008E14F4" w:rsidRPr="00D3018F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color w:val="FFFFFF" w:themeColor="background1"/>
                                <w:sz w:val="13"/>
                                <w:szCs w:val="13"/>
                              </w:rPr>
                            </w:pPr>
                            <w:r w:rsidRPr="00D3018F">
                              <w:rPr>
                                <w:rFonts w:ascii="Garamond" w:hAnsi="Garamond"/>
                                <w:b/>
                                <w:bCs/>
                                <w:color w:val="FFFFFF" w:themeColor="background1"/>
                                <w:sz w:val="13"/>
                                <w:szCs w:val="13"/>
                                <w:highlight w:val="darkYellow"/>
                              </w:rPr>
                              <w:t>Regulation on deforestation-free products</w:t>
                            </w:r>
                          </w:p>
                          <w:p w14:paraId="5ADF6CCA" w14:textId="77777777" w:rsidR="008E14F4" w:rsidRPr="006F00EF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6F00EF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Prohibited to place </w:t>
                            </w:r>
                            <w:r w:rsidRPr="00FB1056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on the EU mkt </w:t>
                            </w:r>
                            <w:r w:rsidRPr="006F00EF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products (mainly commodities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as </w:t>
                            </w:r>
                            <w:r w:rsidRPr="006F00EF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coffee, meat, etc) produced on </w:t>
                            </w:r>
                            <w:r w:rsidRPr="00FB1056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deforested </w:t>
                            </w:r>
                            <w:r w:rsidRPr="006F00EF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land </w:t>
                            </w:r>
                          </w:p>
                          <w:p w14:paraId="485D5993" w14:textId="77777777" w:rsidR="008E14F4" w:rsidRPr="006F00EF" w:rsidRDefault="008E14F4" w:rsidP="008E14F4">
                            <w:pPr>
                              <w:ind w:left="0"/>
                              <w:jc w:val="center"/>
                              <w:rPr>
                                <w:sz w:val="1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39C5D" id="_x0000_s1058" style="position:absolute;left:0;text-align:left;margin-left:13.55pt;margin-top:9.5pt;width:135.25pt;height:46.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" fillcolor="white [3201]" strokecolor="#b88d2d [2407]" strokeweight="1pt">
                <v:textbox>
                  <w:txbxContent>
                    <w:p w14:paraId="41364AC6" w14:textId="77777777" w:rsidR="008E14F4" w:rsidRPr="00D3018F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color w:val="FFFFFF" w:themeColor="background1"/>
                          <w:sz w:val="13"/>
                          <w:szCs w:val="13"/>
                        </w:rPr>
                      </w:pPr>
                      <w:r w:rsidRPr="00D3018F">
                        <w:rPr>
                          <w:rFonts w:ascii="Garamond" w:hAnsi="Garamond"/>
                          <w:b/>
                          <w:bCs/>
                          <w:color w:val="FFFFFF" w:themeColor="background1"/>
                          <w:sz w:val="13"/>
                          <w:szCs w:val="13"/>
                          <w:highlight w:val="darkYellow"/>
                        </w:rPr>
                        <w:t>Regulation on deforestation-free products</w:t>
                      </w:r>
                    </w:p>
                    <w:p w14:paraId="5ADF6CCA" w14:textId="77777777" w:rsidR="008E14F4" w:rsidRPr="006F00EF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6F00EF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Prohibited to place </w:t>
                      </w:r>
                      <w:r w:rsidRPr="00FB1056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on the EU mkt </w:t>
                      </w:r>
                      <w:r w:rsidRPr="006F00EF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products (mainly commodities 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as </w:t>
                      </w:r>
                      <w:r w:rsidRPr="006F00EF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coffee, meat, etc) produced on </w:t>
                      </w:r>
                      <w:r w:rsidRPr="00FB1056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deforested </w:t>
                      </w:r>
                      <w:r w:rsidRPr="006F00EF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land </w:t>
                      </w:r>
                    </w:p>
                    <w:p w14:paraId="485D5993" w14:textId="77777777" w:rsidR="008E14F4" w:rsidRPr="006F00EF" w:rsidRDefault="008E14F4" w:rsidP="008E14F4">
                      <w:pPr>
                        <w:ind w:left="0"/>
                        <w:jc w:val="center"/>
                        <w:rPr>
                          <w:sz w:val="16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A82F401" w14:textId="77777777" w:rsidR="008E14F4" w:rsidRDefault="008E14F4" w:rsidP="008E14F4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</w:rPr>
        <w:drawing>
          <wp:anchor distT="0" distB="0" distL="114300" distR="114300" simplePos="0" relativeHeight="251803648" behindDoc="0" locked="0" layoutInCell="1" allowOverlap="1" wp14:anchorId="01650898" wp14:editId="1C074DA4">
            <wp:simplePos x="0" y="0"/>
            <wp:positionH relativeFrom="column">
              <wp:posOffset>8890</wp:posOffset>
            </wp:positionH>
            <wp:positionV relativeFrom="paragraph">
              <wp:posOffset>38735</wp:posOffset>
            </wp:positionV>
            <wp:extent cx="160655" cy="138430"/>
            <wp:effectExtent l="0" t="0" r="4445" b="1270"/>
            <wp:wrapNone/>
            <wp:docPr id="640122055" name="Picture 1" descr="A white background with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22055" name="Picture 1" descr="A white background with black letters&#10;&#10;Description automatically generated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8" t="28465" r="30856" b="57128"/>
                    <a:stretch/>
                  </pic:blipFill>
                  <pic:spPr bwMode="auto">
                    <a:xfrm>
                      <a:off x="0" y="0"/>
                      <a:ext cx="160655" cy="13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F3A5CAD" wp14:editId="5D0244DB">
                <wp:simplePos x="0" y="0"/>
                <wp:positionH relativeFrom="column">
                  <wp:posOffset>4208145</wp:posOffset>
                </wp:positionH>
                <wp:positionV relativeFrom="paragraph">
                  <wp:posOffset>129540</wp:posOffset>
                </wp:positionV>
                <wp:extent cx="1883410" cy="381000"/>
                <wp:effectExtent l="0" t="0" r="8890" b="12700"/>
                <wp:wrapNone/>
                <wp:docPr id="15388045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41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22E39" w14:textId="77777777" w:rsidR="008E14F4" w:rsidRPr="00F32B87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D3018F"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  <w:highlight w:val="green"/>
                              </w:rPr>
                              <w:t xml:space="preserve">Tighten CO, emissions for cars and vans </w:t>
                            </w:r>
                            <w:proofErr w:type="spellStart"/>
                            <w:r w:rsidRPr="00D3018F"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  <w:highlight w:val="green"/>
                              </w:rPr>
                              <w:t>eg</w:t>
                            </w:r>
                            <w:proofErr w:type="spellEnd"/>
                            <w:r w:rsidRPr="00D3018F"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  <w:highlight w:val="green"/>
                              </w:rPr>
                              <w:t>, only zero-emission cars sold since 2035.</w:t>
                            </w:r>
                          </w:p>
                          <w:p w14:paraId="45F42808" w14:textId="77777777" w:rsidR="008E14F4" w:rsidRPr="00F32B87" w:rsidRDefault="008E14F4" w:rsidP="008E14F4">
                            <w:pPr>
                              <w:ind w:left="0"/>
                              <w:jc w:val="center"/>
                              <w:rPr>
                                <w:sz w:val="1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A5CAD" id="_x0000_s1059" style="position:absolute;margin-left:331.35pt;margin-top:10.2pt;width:148.3pt;height:30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" fillcolor="white [3201]" strokecolor="black [3200]" strokeweight="1pt">
                <v:textbox>
                  <w:txbxContent>
                    <w:p w14:paraId="40422E39" w14:textId="77777777" w:rsidR="008E14F4" w:rsidRPr="00F32B87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  <w:r w:rsidRPr="00D3018F"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  <w:highlight w:val="green"/>
                        </w:rPr>
                        <w:t xml:space="preserve">Tighten CO, emissions for cars and vans </w:t>
                      </w:r>
                      <w:proofErr w:type="spellStart"/>
                      <w:r w:rsidRPr="00D3018F"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  <w:highlight w:val="green"/>
                        </w:rPr>
                        <w:t>eg</w:t>
                      </w:r>
                      <w:proofErr w:type="spellEnd"/>
                      <w:r w:rsidRPr="00D3018F"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  <w:highlight w:val="green"/>
                        </w:rPr>
                        <w:t>, only zero-emission cars sold since 2035.</w:t>
                      </w:r>
                    </w:p>
                    <w:p w14:paraId="45F42808" w14:textId="77777777" w:rsidR="008E14F4" w:rsidRPr="00F32B87" w:rsidRDefault="008E14F4" w:rsidP="008E14F4">
                      <w:pPr>
                        <w:ind w:left="0"/>
                        <w:jc w:val="center"/>
                        <w:rPr>
                          <w:sz w:val="16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CD7B476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</w:rPr>
        <w:drawing>
          <wp:anchor distT="0" distB="0" distL="114300" distR="114300" simplePos="0" relativeHeight="251808768" behindDoc="0" locked="0" layoutInCell="1" allowOverlap="1" wp14:anchorId="3B186C49" wp14:editId="32FF077C">
            <wp:simplePos x="0" y="0"/>
            <wp:positionH relativeFrom="column">
              <wp:posOffset>4071043</wp:posOffset>
            </wp:positionH>
            <wp:positionV relativeFrom="paragraph">
              <wp:posOffset>73660</wp:posOffset>
            </wp:positionV>
            <wp:extent cx="120015" cy="83185"/>
            <wp:effectExtent l="0" t="0" r="0" b="5715"/>
            <wp:wrapNone/>
            <wp:docPr id="55176295" name="Picture 2" descr="A black letter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72391" name="Picture 2" descr="A black letter with a white background&#10;&#10;Description automatically generated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81" r="-144" b="38006"/>
                    <a:stretch/>
                  </pic:blipFill>
                  <pic:spPr bwMode="auto">
                    <a:xfrm>
                      <a:off x="0" y="0"/>
                      <a:ext cx="120015" cy="83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CCEE727" wp14:editId="2886AB78">
                <wp:simplePos x="0" y="0"/>
                <wp:positionH relativeFrom="column">
                  <wp:posOffset>2100096</wp:posOffset>
                </wp:positionH>
                <wp:positionV relativeFrom="paragraph">
                  <wp:posOffset>147434</wp:posOffset>
                </wp:positionV>
                <wp:extent cx="1922145" cy="652780"/>
                <wp:effectExtent l="0" t="0" r="8255" b="7620"/>
                <wp:wrapNone/>
                <wp:docPr id="1582377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145" cy="65278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0A741" w14:textId="77777777" w:rsidR="008E14F4" w:rsidRPr="006F00EF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D3018F"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  <w:highlight w:val="cyan"/>
                              </w:rPr>
                              <w:t>Energy Efficiency + Renewable Energy Directive</w:t>
                            </w:r>
                          </w:p>
                          <w:p w14:paraId="0E0D351E" w14:textId="77777777" w:rsidR="008E14F4" w:rsidRPr="006F00EF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6F00EF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Diversify supply chain, increase storage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, </w:t>
                            </w:r>
                            <w:r w:rsidRPr="006F00EF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secure affordable energy supplies, save energy, invest in renewables.</w:t>
                            </w:r>
                            <w:r w:rsidRPr="00FB1056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In line with t</w:t>
                            </w:r>
                            <w:r w:rsidRPr="00FB1056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he EC </w:t>
                            </w:r>
                            <w:proofErr w:type="spellStart"/>
                            <w:r w:rsidRPr="00FB1056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REPowerEU</w:t>
                            </w:r>
                            <w:proofErr w:type="spellEnd"/>
                            <w:r w:rsidRPr="00FB1056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Plan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(f</w:t>
                            </w:r>
                            <w:r w:rsidRPr="00FB1056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ollowing invasion of </w:t>
                            </w:r>
                            <w:proofErr w:type="spellStart"/>
                            <w:r w:rsidRPr="00FB1056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Ukr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)</w:t>
                            </w:r>
                          </w:p>
                          <w:p w14:paraId="2BBB84D6" w14:textId="77777777" w:rsidR="008E14F4" w:rsidRPr="006F00EF" w:rsidRDefault="008E14F4" w:rsidP="008E14F4">
                            <w:pPr>
                              <w:ind w:left="0"/>
                              <w:jc w:val="center"/>
                              <w:rPr>
                                <w:sz w:val="1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EE727" id="_x0000_s1060" style="position:absolute;left:0;text-align:left;margin-left:165.35pt;margin-top:11.6pt;width:151.35pt;height:51.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" fillcolor="white [3201]" strokecolor="#00b050" strokeweight="1pt">
                <v:textbox>
                  <w:txbxContent>
                    <w:p w14:paraId="42B0A741" w14:textId="77777777" w:rsidR="008E14F4" w:rsidRPr="006F00EF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  <w:r w:rsidRPr="00D3018F"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  <w:highlight w:val="cyan"/>
                        </w:rPr>
                        <w:t>Energy Efficiency + Renewable Energy Directive</w:t>
                      </w:r>
                    </w:p>
                    <w:p w14:paraId="0E0D351E" w14:textId="77777777" w:rsidR="008E14F4" w:rsidRPr="006F00EF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6F00EF">
                        <w:rPr>
                          <w:rFonts w:ascii="Garamond" w:hAnsi="Garamond"/>
                          <w:sz w:val="13"/>
                          <w:szCs w:val="13"/>
                        </w:rPr>
                        <w:t>Diversify supply chain, increase storage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, </w:t>
                      </w:r>
                      <w:r w:rsidRPr="006F00EF">
                        <w:rPr>
                          <w:rFonts w:ascii="Garamond" w:hAnsi="Garamond"/>
                          <w:sz w:val="13"/>
                          <w:szCs w:val="13"/>
                        </w:rPr>
                        <w:t>secure affordable energy supplies, save energy, invest in renewables.</w:t>
                      </w:r>
                      <w:r w:rsidRPr="00FB1056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In line with t</w:t>
                      </w:r>
                      <w:r w:rsidRPr="00FB1056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he EC </w:t>
                      </w:r>
                      <w:proofErr w:type="spellStart"/>
                      <w:r w:rsidRPr="00FB1056">
                        <w:rPr>
                          <w:rFonts w:ascii="Garamond" w:hAnsi="Garamond"/>
                          <w:sz w:val="13"/>
                          <w:szCs w:val="13"/>
                        </w:rPr>
                        <w:t>REPowerEU</w:t>
                      </w:r>
                      <w:proofErr w:type="spellEnd"/>
                      <w:r w:rsidRPr="00FB1056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Plan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(f</w:t>
                      </w:r>
                      <w:r w:rsidRPr="00FB1056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ollowing invasion of </w:t>
                      </w:r>
                      <w:proofErr w:type="spellStart"/>
                      <w:r w:rsidRPr="00FB1056">
                        <w:rPr>
                          <w:rFonts w:ascii="Garamond" w:hAnsi="Garamond"/>
                          <w:sz w:val="13"/>
                          <w:szCs w:val="13"/>
                        </w:rPr>
                        <w:t>Ukr</w:t>
                      </w:r>
                      <w:proofErr w:type="spellEnd"/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)</w:t>
                      </w:r>
                    </w:p>
                    <w:p w14:paraId="2BBB84D6" w14:textId="77777777" w:rsidR="008E14F4" w:rsidRPr="006F00EF" w:rsidRDefault="008E14F4" w:rsidP="008E14F4">
                      <w:pPr>
                        <w:ind w:left="0"/>
                        <w:jc w:val="center"/>
                        <w:rPr>
                          <w:sz w:val="16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A32F480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</w:rPr>
        <w:drawing>
          <wp:anchor distT="0" distB="0" distL="114300" distR="114300" simplePos="0" relativeHeight="251806720" behindDoc="0" locked="0" layoutInCell="1" allowOverlap="1" wp14:anchorId="516CEE70" wp14:editId="41A2E87E">
            <wp:simplePos x="0" y="0"/>
            <wp:positionH relativeFrom="column">
              <wp:posOffset>1953260</wp:posOffset>
            </wp:positionH>
            <wp:positionV relativeFrom="paragraph">
              <wp:posOffset>74501</wp:posOffset>
            </wp:positionV>
            <wp:extent cx="112395" cy="96520"/>
            <wp:effectExtent l="0" t="0" r="1905" b="5080"/>
            <wp:wrapNone/>
            <wp:docPr id="122912848" name="Picture 1" descr="A white background with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22055" name="Picture 1" descr="A white background with black letters&#10;&#10;Description automatically generated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29" t="87535" r="40518" b="1802"/>
                    <a:stretch/>
                  </pic:blipFill>
                  <pic:spPr bwMode="auto">
                    <a:xfrm>
                      <a:off x="0" y="0"/>
                      <a:ext cx="112395" cy="9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DA9FFA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8A653C6" wp14:editId="2FE8A98C">
                <wp:simplePos x="0" y="0"/>
                <wp:positionH relativeFrom="column">
                  <wp:posOffset>4203354</wp:posOffset>
                </wp:positionH>
                <wp:positionV relativeFrom="paragraph">
                  <wp:posOffset>132080</wp:posOffset>
                </wp:positionV>
                <wp:extent cx="1883410" cy="2643447"/>
                <wp:effectExtent l="0" t="0" r="8890" b="11430"/>
                <wp:wrapNone/>
                <wp:docPr id="14698270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410" cy="26434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3BD6A" w14:textId="77777777" w:rsidR="008E14F4" w:rsidRPr="00F32B87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D3018F">
                              <w:rPr>
                                <w:rFonts w:ascii="Garamond" w:hAnsi="Garamond"/>
                                <w:b/>
                                <w:bCs/>
                                <w:sz w:val="13"/>
                                <w:szCs w:val="13"/>
                                <w:highlight w:val="green"/>
                              </w:rPr>
                              <w:t>Reinforce and expand the EU Emissions Trading System (ETS) = Cap and trade scheme</w:t>
                            </w:r>
                          </w:p>
                          <w:p w14:paraId="62E663C6" w14:textId="77777777" w:rsidR="008E14F4" w:rsidRPr="00F32B87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  <w:u w:val="single"/>
                              </w:rPr>
                              <w:t>I. Current system:</w:t>
                            </w:r>
                          </w:p>
                          <w:p w14:paraId="3B8E7BB8" w14:textId="77777777" w:rsidR="008E14F4" w:rsidRPr="00F32B87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i. The EU sets a cap on how much CO2 an industry can emit. Within the cap, firms receive emission allowances (auctioned and/or for free). </w:t>
                            </w:r>
                          </w:p>
                          <w:p w14:paraId="642D250C" w14:textId="77777777" w:rsidR="008E14F4" w:rsidRPr="00F32B87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ii. If a firm emits more, then it needs to buy allowances from another firm, if a firm emits less, then it can sell them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=&gt; trading brings flexibility that ensures emissions are cut where it costs least</w:t>
                            </w:r>
                          </w:p>
                          <w:p w14:paraId="32F32A15" w14:textId="77777777" w:rsidR="008E14F4" w:rsidRPr="00F32B87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C</w:t>
                            </w: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arbon </w:t>
                            </w:r>
                            <w:proofErr w:type="spellStart"/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pirce</w:t>
                            </w:r>
                            <w:proofErr w:type="spellEnd"/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is the price of the allowance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!</w:t>
                            </w:r>
                          </w:p>
                          <w:p w14:paraId="35A2309C" w14:textId="77777777" w:rsidR="008E14F4" w:rsidRPr="00F32B87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  <w:u w:val="single"/>
                              </w:rPr>
                              <w:t>II. Future developments:</w:t>
                            </w:r>
                          </w:p>
                          <w:p w14:paraId="2A2FA75E" w14:textId="77777777" w:rsidR="008E14F4" w:rsidRPr="00F32B87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i.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ETS </w:t>
                            </w: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Expansio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n:</w:t>
                            </w: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currenty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ETS are present in </w:t>
                            </w: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electricity generation, energy-intensive industries such as refineries, aluminum and steel mills. Aim is to enhance the system wrt to buildings, road transport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, </w:t>
                            </w: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maritime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and aviation</w:t>
                            </w: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. </w:t>
                            </w:r>
                          </w:p>
                          <w:p w14:paraId="01347AB3" w14:textId="77777777" w:rsidR="008E14F4" w:rsidRPr="00F32B87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ii. CBAM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Introduction </w:t>
                            </w: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to contrast ‘carbon leakage’. </w:t>
                            </w:r>
                          </w:p>
                          <w:p w14:paraId="5553C552" w14:textId="77777777" w:rsidR="008E14F4" w:rsidRPr="00F32B87" w:rsidRDefault="008E14F4" w:rsidP="008E14F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Carbon leakage:  EU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firms</w:t>
                            </w: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move carbon-intensive production abroad, or EU products get replaced by foreign carbon-intensive imports. Basically </w:t>
                            </w:r>
                            <w:proofErr w:type="spellStart"/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improters</w:t>
                            </w:r>
                            <w:proofErr w:type="spellEnd"/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of some products will have to declare the emiss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i</w:t>
                            </w:r>
                            <w:r w:rsidRPr="00F32B87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ons embedded in their imports and surrender an x amount of certificates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.</w:t>
                            </w:r>
                          </w:p>
                          <w:p w14:paraId="09C5BFA6" w14:textId="77777777" w:rsidR="008E14F4" w:rsidRPr="00F32B87" w:rsidRDefault="008E14F4" w:rsidP="008E14F4">
                            <w:pPr>
                              <w:ind w:left="0"/>
                              <w:jc w:val="center"/>
                              <w:rPr>
                                <w:sz w:val="1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653C6" id="Rectangle 3" o:spid="_x0000_s1061" style="position:absolute;left:0;text-align:left;margin-left:330.95pt;margin-top:10.4pt;width:148.3pt;height:208.1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" fillcolor="white [3201]" strokecolor="black [3200]" strokeweight="1pt">
                <v:textbox>
                  <w:txbxContent>
                    <w:p w14:paraId="53E3BD6A" w14:textId="77777777" w:rsidR="008E14F4" w:rsidRPr="00F32B87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</w:rPr>
                      </w:pPr>
                      <w:r w:rsidRPr="00D3018F">
                        <w:rPr>
                          <w:rFonts w:ascii="Garamond" w:hAnsi="Garamond"/>
                          <w:b/>
                          <w:bCs/>
                          <w:sz w:val="13"/>
                          <w:szCs w:val="13"/>
                          <w:highlight w:val="green"/>
                        </w:rPr>
                        <w:t>Reinforce and expand the EU Emissions Trading System (ETS) = Cap and trade scheme</w:t>
                      </w:r>
                    </w:p>
                    <w:p w14:paraId="62E663C6" w14:textId="77777777" w:rsidR="008E14F4" w:rsidRPr="00F32B87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  <w:u w:val="single"/>
                        </w:rPr>
                      </w:pPr>
                      <w:r w:rsidRPr="00F32B87">
                        <w:rPr>
                          <w:rFonts w:ascii="Garamond" w:hAnsi="Garamond"/>
                          <w:sz w:val="13"/>
                          <w:szCs w:val="13"/>
                          <w:u w:val="single"/>
                        </w:rPr>
                        <w:t>I. Current system:</w:t>
                      </w:r>
                    </w:p>
                    <w:p w14:paraId="3B8E7BB8" w14:textId="77777777" w:rsidR="008E14F4" w:rsidRPr="00F32B87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i. The EU sets a cap on how much CO2 an industry can emit. Within the cap, firms receive emission allowances (auctioned and/or for free). </w:t>
                      </w:r>
                    </w:p>
                    <w:p w14:paraId="642D250C" w14:textId="77777777" w:rsidR="008E14F4" w:rsidRPr="00F32B87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>ii. If a firm emits more, then it needs to buy allowances from another firm, if a firm emits less, then it can sell them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</w:t>
                      </w: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>=&gt; trading brings flexibility that ensures emissions are cut where it costs least</w:t>
                      </w:r>
                    </w:p>
                    <w:p w14:paraId="32F32A15" w14:textId="77777777" w:rsidR="008E14F4" w:rsidRPr="00F32B87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C</w:t>
                      </w: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arbon </w:t>
                      </w:r>
                      <w:proofErr w:type="spellStart"/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>pirce</w:t>
                      </w:r>
                      <w:proofErr w:type="spellEnd"/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is the price of the allowance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!</w:t>
                      </w:r>
                    </w:p>
                    <w:p w14:paraId="35A2309C" w14:textId="77777777" w:rsidR="008E14F4" w:rsidRPr="00F32B87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  <w:u w:val="single"/>
                        </w:rPr>
                      </w:pPr>
                      <w:r w:rsidRPr="00F32B87">
                        <w:rPr>
                          <w:rFonts w:ascii="Garamond" w:hAnsi="Garamond"/>
                          <w:sz w:val="13"/>
                          <w:szCs w:val="13"/>
                          <w:u w:val="single"/>
                        </w:rPr>
                        <w:t>II. Future developments:</w:t>
                      </w:r>
                    </w:p>
                    <w:p w14:paraId="2A2FA75E" w14:textId="77777777" w:rsidR="008E14F4" w:rsidRPr="00F32B87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i. 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ETS </w:t>
                      </w: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>Expansio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n:</w:t>
                      </w: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currenty</w:t>
                      </w:r>
                      <w:proofErr w:type="spellEnd"/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ETS are present in </w:t>
                      </w: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>electricity generation, energy-intensive industries such as refineries, aluminum and steel mills. Aim is to enhance the system wrt to buildings, road transport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, </w:t>
                      </w: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>maritime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and aviation</w:t>
                      </w: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. </w:t>
                      </w:r>
                    </w:p>
                    <w:p w14:paraId="01347AB3" w14:textId="77777777" w:rsidR="008E14F4" w:rsidRPr="00F32B87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ii. CBAM 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Introduction </w:t>
                      </w: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to contrast ‘carbon leakage’. </w:t>
                      </w:r>
                    </w:p>
                    <w:p w14:paraId="5553C552" w14:textId="77777777" w:rsidR="008E14F4" w:rsidRPr="00F32B87" w:rsidRDefault="008E14F4" w:rsidP="008E14F4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3"/>
                          <w:szCs w:val="13"/>
                        </w:rPr>
                      </w:pP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>Carbon leakage:  EU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firms</w:t>
                      </w: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move carbon-intensive production abroad, or EU products get replaced by foreign carbon-intensive imports. Basically </w:t>
                      </w:r>
                      <w:proofErr w:type="spellStart"/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>improters</w:t>
                      </w:r>
                      <w:proofErr w:type="spellEnd"/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 xml:space="preserve"> of some products will have to declare the emiss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i</w:t>
                      </w:r>
                      <w:r w:rsidRPr="00F32B87">
                        <w:rPr>
                          <w:rFonts w:ascii="Garamond" w:hAnsi="Garamond"/>
                          <w:sz w:val="13"/>
                          <w:szCs w:val="13"/>
                        </w:rPr>
                        <w:t>ons embedded in their imports and surrender an x amount of certificates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</w:rPr>
                        <w:t>.</w:t>
                      </w:r>
                    </w:p>
                    <w:p w14:paraId="09C5BFA6" w14:textId="77777777" w:rsidR="008E14F4" w:rsidRPr="00F32B87" w:rsidRDefault="008E14F4" w:rsidP="008E14F4">
                      <w:pPr>
                        <w:ind w:left="0"/>
                        <w:jc w:val="center"/>
                        <w:rPr>
                          <w:sz w:val="16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1380C9F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</w:rPr>
        <w:drawing>
          <wp:anchor distT="0" distB="0" distL="114300" distR="114300" simplePos="0" relativeHeight="251809792" behindDoc="0" locked="0" layoutInCell="1" allowOverlap="1" wp14:anchorId="0BBD38CE" wp14:editId="7538DB40">
            <wp:simplePos x="0" y="0"/>
            <wp:positionH relativeFrom="column">
              <wp:posOffset>4065905</wp:posOffset>
            </wp:positionH>
            <wp:positionV relativeFrom="paragraph">
              <wp:posOffset>61767</wp:posOffset>
            </wp:positionV>
            <wp:extent cx="120015" cy="91440"/>
            <wp:effectExtent l="0" t="0" r="0" b="0"/>
            <wp:wrapNone/>
            <wp:docPr id="115458193" name="Picture 2" descr="A black letter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72391" name="Picture 2" descr="A black letter with a white background&#10;&#10;Description automatically generated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73552" r="-1"/>
                    <a:stretch/>
                  </pic:blipFill>
                  <pic:spPr bwMode="auto">
                    <a:xfrm>
                      <a:off x="0" y="0"/>
                      <a:ext cx="120015" cy="9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48D839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3B9BDFD8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65E732D7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719645FB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2D07B342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1B74B53C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6759727F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6D8A58B6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6F7A3181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3DCA1793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0CF74A08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05DFD067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764ABB6F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2C057E1F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69C43B35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28205931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</w:p>
    <w:p w14:paraId="7C0A66B8" w14:textId="77777777" w:rsidR="008E14F4" w:rsidRDefault="008E14F4" w:rsidP="008E14F4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36138A58" w14:textId="77777777" w:rsidR="008E14F4" w:rsidRDefault="008E14F4" w:rsidP="008E14F4">
      <w:pPr>
        <w:spacing w:beforeLines="20" w:before="48" w:afterLines="20" w:after="48"/>
        <w:ind w:left="0"/>
        <w:rPr>
          <w:rFonts w:ascii="Garamond" w:hAnsi="Garamond"/>
          <w:b/>
          <w:bCs/>
          <w:sz w:val="16"/>
          <w:szCs w:val="16"/>
        </w:rPr>
      </w:pPr>
    </w:p>
    <w:p w14:paraId="26AF2238" w14:textId="77777777" w:rsidR="008E14F4" w:rsidRDefault="008E14F4" w:rsidP="008E14F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7C0866D" w14:textId="77777777" w:rsidR="008E14F4" w:rsidRPr="00DD3457" w:rsidRDefault="008E14F4" w:rsidP="008E14F4">
      <w:pPr>
        <w:spacing w:beforeLines="20" w:before="48" w:afterLines="20" w:after="48"/>
        <w:ind w:left="144"/>
        <w:rPr>
          <w:rFonts w:ascii="Garamond" w:hAnsi="Garamond"/>
          <w:b/>
          <w:bCs/>
          <w:sz w:val="16"/>
          <w:szCs w:val="16"/>
        </w:rPr>
      </w:pPr>
      <w:r w:rsidRPr="00DD3457">
        <w:rPr>
          <w:rFonts w:ascii="Garamond" w:hAnsi="Garamond"/>
          <w:b/>
          <w:bCs/>
          <w:sz w:val="16"/>
          <w:szCs w:val="16"/>
        </w:rPr>
        <w:t>The GD is a new European growth model</w:t>
      </w:r>
    </w:p>
    <w:p w14:paraId="1FF1D366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Potential: new </w:t>
      </w:r>
      <w:proofErr w:type="spellStart"/>
      <w:r>
        <w:rPr>
          <w:rFonts w:ascii="Garamond" w:hAnsi="Garamond"/>
          <w:sz w:val="16"/>
          <w:szCs w:val="16"/>
        </w:rPr>
        <w:t>infrastructuresm</w:t>
      </w:r>
      <w:proofErr w:type="spellEnd"/>
      <w:r>
        <w:rPr>
          <w:rFonts w:ascii="Garamond" w:hAnsi="Garamond"/>
          <w:sz w:val="16"/>
          <w:szCs w:val="16"/>
        </w:rPr>
        <w:t xml:space="preserve"> new jobs, overall better life quality. Required </w:t>
      </w:r>
      <w:proofErr w:type="spellStart"/>
      <w:r>
        <w:rPr>
          <w:rFonts w:ascii="Garamond" w:hAnsi="Garamond"/>
          <w:sz w:val="16"/>
          <w:szCs w:val="16"/>
        </w:rPr>
        <w:t>investet</w:t>
      </w:r>
      <w:proofErr w:type="spellEnd"/>
      <w:r>
        <w:rPr>
          <w:rFonts w:ascii="Garamond" w:hAnsi="Garamond"/>
          <w:sz w:val="16"/>
          <w:szCs w:val="16"/>
        </w:rPr>
        <w:t xml:space="preserve"> to ger Net 0 in 2050: 28 trillions</w:t>
      </w:r>
    </w:p>
    <w:p w14:paraId="1B47B4B1" w14:textId="77777777" w:rsidR="008E14F4" w:rsidRDefault="008E14F4" w:rsidP="008E14F4">
      <w:pPr>
        <w:spacing w:beforeLines="20" w:before="48" w:afterLines="20" w:after="48"/>
        <w:ind w:left="144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Recovery fund (total 750 bn), main: green transition, smart sustainable and inclusive growth, digital transformation, social cohesion</w:t>
      </w:r>
    </w:p>
    <w:p w14:paraId="63B77F71" w14:textId="77777777" w:rsidR="001965F4" w:rsidRDefault="001965F4" w:rsidP="004E6F1D">
      <w:pPr>
        <w:pStyle w:val="ImagePlaceholder"/>
        <w:spacing w:before="48" w:after="48"/>
        <w:ind w:left="0"/>
      </w:pPr>
    </w:p>
    <w:p w14:paraId="697FEDB7" w14:textId="77777777" w:rsidR="001965F4" w:rsidRDefault="001965F4" w:rsidP="004E6F1D">
      <w:pPr>
        <w:pStyle w:val="ImagePlaceholder"/>
        <w:spacing w:before="48" w:after="48"/>
        <w:ind w:left="0"/>
      </w:pPr>
    </w:p>
    <w:p w14:paraId="130EDED6" w14:textId="77777777" w:rsidR="001965F4" w:rsidRDefault="001965F4" w:rsidP="004E6F1D">
      <w:pPr>
        <w:pStyle w:val="ImagePlaceholder"/>
        <w:spacing w:before="48" w:after="48"/>
        <w:ind w:left="0"/>
      </w:pPr>
    </w:p>
    <w:p w14:paraId="32F24BF7" w14:textId="707947B2" w:rsidR="001965F4" w:rsidRDefault="001965F4" w:rsidP="004E6F1D">
      <w:pPr>
        <w:pStyle w:val="ImagePlaceholder"/>
        <w:spacing w:before="48" w:after="48"/>
        <w:ind w:left="0"/>
      </w:pPr>
    </w:p>
    <w:p w14:paraId="369C01E3" w14:textId="77777777" w:rsidR="001965F4" w:rsidRDefault="001965F4" w:rsidP="004E6F1D">
      <w:pPr>
        <w:pStyle w:val="ImagePlaceholder"/>
        <w:spacing w:before="48" w:after="48"/>
        <w:ind w:left="0"/>
      </w:pPr>
    </w:p>
    <w:p w14:paraId="3D7DA34D" w14:textId="17CC6554" w:rsidR="001965F4" w:rsidRDefault="001965F4" w:rsidP="004E6F1D">
      <w:pPr>
        <w:pStyle w:val="ImagePlaceholder"/>
        <w:spacing w:before="48" w:after="48"/>
        <w:ind w:left="0"/>
      </w:pPr>
    </w:p>
    <w:p w14:paraId="16D4B6BB" w14:textId="77777777" w:rsidR="001965F4" w:rsidRDefault="001965F4" w:rsidP="004E6F1D">
      <w:pPr>
        <w:pStyle w:val="ImagePlaceholder"/>
        <w:spacing w:before="48" w:after="48"/>
        <w:ind w:left="0"/>
      </w:pPr>
    </w:p>
    <w:sectPr w:rsidR="001965F4" w:rsidSect="00147E31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55D62" w14:textId="77777777" w:rsidR="0070587A" w:rsidRDefault="0070587A" w:rsidP="00F316AD">
      <w:pPr>
        <w:spacing w:before="48" w:after="48"/>
      </w:pPr>
      <w:r>
        <w:separator/>
      </w:r>
    </w:p>
  </w:endnote>
  <w:endnote w:type="continuationSeparator" w:id="0">
    <w:p w14:paraId="61208FE5" w14:textId="77777777" w:rsidR="0070587A" w:rsidRDefault="0070587A" w:rsidP="00F316AD">
      <w:pPr>
        <w:spacing w:before="48" w:after="48"/>
      </w:pPr>
      <w:r>
        <w:continuationSeparator/>
      </w:r>
    </w:p>
  </w:endnote>
  <w:endnote w:type="continuationNotice" w:id="1">
    <w:p w14:paraId="7A5997B1" w14:textId="77777777" w:rsidR="0070587A" w:rsidRDefault="0070587A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32EE3" w14:textId="77777777" w:rsidR="0070587A" w:rsidRDefault="0070587A" w:rsidP="00F316AD">
      <w:pPr>
        <w:spacing w:before="48" w:after="48"/>
      </w:pPr>
      <w:r>
        <w:separator/>
      </w:r>
    </w:p>
  </w:footnote>
  <w:footnote w:type="continuationSeparator" w:id="0">
    <w:p w14:paraId="7F122097" w14:textId="77777777" w:rsidR="0070587A" w:rsidRDefault="0070587A" w:rsidP="00F316AD">
      <w:pPr>
        <w:spacing w:before="48" w:after="48"/>
      </w:pPr>
      <w:r>
        <w:continuationSeparator/>
      </w:r>
    </w:p>
  </w:footnote>
  <w:footnote w:type="continuationNotice" w:id="1">
    <w:p w14:paraId="4776F18F" w14:textId="77777777" w:rsidR="0070587A" w:rsidRDefault="0070587A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E197F"/>
    <w:multiLevelType w:val="hybridMultilevel"/>
    <w:tmpl w:val="AC5A630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3"/>
  </w:num>
  <w:num w:numId="2" w16cid:durableId="422535719">
    <w:abstractNumId w:val="0"/>
  </w:num>
  <w:num w:numId="3" w16cid:durableId="1810049275">
    <w:abstractNumId w:val="2"/>
  </w:num>
  <w:num w:numId="4" w16cid:durableId="666446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00"/>
    <w:rsid w:val="00000AEC"/>
    <w:rsid w:val="00015900"/>
    <w:rsid w:val="0002353C"/>
    <w:rsid w:val="000238CE"/>
    <w:rsid w:val="000453C1"/>
    <w:rsid w:val="000513F6"/>
    <w:rsid w:val="00061E4B"/>
    <w:rsid w:val="00064602"/>
    <w:rsid w:val="00065553"/>
    <w:rsid w:val="000D7331"/>
    <w:rsid w:val="000E1D44"/>
    <w:rsid w:val="00120193"/>
    <w:rsid w:val="00137C2D"/>
    <w:rsid w:val="00147E31"/>
    <w:rsid w:val="0015252B"/>
    <w:rsid w:val="0016222F"/>
    <w:rsid w:val="0016696C"/>
    <w:rsid w:val="00186FDF"/>
    <w:rsid w:val="00194350"/>
    <w:rsid w:val="001965F4"/>
    <w:rsid w:val="001A3712"/>
    <w:rsid w:val="001A4DBF"/>
    <w:rsid w:val="001A5561"/>
    <w:rsid w:val="001B1C5B"/>
    <w:rsid w:val="001B744B"/>
    <w:rsid w:val="001C4A17"/>
    <w:rsid w:val="001E6F1E"/>
    <w:rsid w:val="0020696E"/>
    <w:rsid w:val="00210701"/>
    <w:rsid w:val="00214991"/>
    <w:rsid w:val="002356A2"/>
    <w:rsid w:val="00260B1C"/>
    <w:rsid w:val="00271A16"/>
    <w:rsid w:val="002745A5"/>
    <w:rsid w:val="00280DBB"/>
    <w:rsid w:val="00294052"/>
    <w:rsid w:val="0029770D"/>
    <w:rsid w:val="002A6308"/>
    <w:rsid w:val="002D12DA"/>
    <w:rsid w:val="002D63F6"/>
    <w:rsid w:val="002E53C4"/>
    <w:rsid w:val="003019B2"/>
    <w:rsid w:val="00304788"/>
    <w:rsid w:val="00311FD2"/>
    <w:rsid w:val="003220F2"/>
    <w:rsid w:val="00322BC2"/>
    <w:rsid w:val="0033248B"/>
    <w:rsid w:val="003334FA"/>
    <w:rsid w:val="00343D29"/>
    <w:rsid w:val="0034688D"/>
    <w:rsid w:val="0035351F"/>
    <w:rsid w:val="00366C2A"/>
    <w:rsid w:val="00381013"/>
    <w:rsid w:val="003A08F7"/>
    <w:rsid w:val="003A4ADA"/>
    <w:rsid w:val="003E7565"/>
    <w:rsid w:val="003F2D42"/>
    <w:rsid w:val="0040233B"/>
    <w:rsid w:val="00412AD6"/>
    <w:rsid w:val="00426A32"/>
    <w:rsid w:val="00437633"/>
    <w:rsid w:val="00446803"/>
    <w:rsid w:val="00471FD0"/>
    <w:rsid w:val="00481994"/>
    <w:rsid w:val="004B5F10"/>
    <w:rsid w:val="004D3A4C"/>
    <w:rsid w:val="004E6F1D"/>
    <w:rsid w:val="004F03F5"/>
    <w:rsid w:val="004F531F"/>
    <w:rsid w:val="00511A6E"/>
    <w:rsid w:val="005630CF"/>
    <w:rsid w:val="0057534A"/>
    <w:rsid w:val="00576F90"/>
    <w:rsid w:val="00595EEC"/>
    <w:rsid w:val="005C0BE7"/>
    <w:rsid w:val="005E4B65"/>
    <w:rsid w:val="00605A5B"/>
    <w:rsid w:val="00611CD0"/>
    <w:rsid w:val="00647EE2"/>
    <w:rsid w:val="006739BE"/>
    <w:rsid w:val="00692B82"/>
    <w:rsid w:val="006C60E6"/>
    <w:rsid w:val="006D6DD7"/>
    <w:rsid w:val="006E5801"/>
    <w:rsid w:val="006E70D3"/>
    <w:rsid w:val="006F00EF"/>
    <w:rsid w:val="006F13AA"/>
    <w:rsid w:val="0070587A"/>
    <w:rsid w:val="007127A0"/>
    <w:rsid w:val="007302D3"/>
    <w:rsid w:val="00740F0B"/>
    <w:rsid w:val="00742A54"/>
    <w:rsid w:val="007561DD"/>
    <w:rsid w:val="007A3D57"/>
    <w:rsid w:val="007B0F94"/>
    <w:rsid w:val="007B3957"/>
    <w:rsid w:val="007C0170"/>
    <w:rsid w:val="008007A8"/>
    <w:rsid w:val="0084513D"/>
    <w:rsid w:val="0084569D"/>
    <w:rsid w:val="0084757D"/>
    <w:rsid w:val="00852412"/>
    <w:rsid w:val="00854E0B"/>
    <w:rsid w:val="00872A76"/>
    <w:rsid w:val="008A01CE"/>
    <w:rsid w:val="008C5144"/>
    <w:rsid w:val="008D0091"/>
    <w:rsid w:val="008D2E29"/>
    <w:rsid w:val="008E14F4"/>
    <w:rsid w:val="008E77E1"/>
    <w:rsid w:val="00907300"/>
    <w:rsid w:val="009079F3"/>
    <w:rsid w:val="00927425"/>
    <w:rsid w:val="009460F4"/>
    <w:rsid w:val="009538EE"/>
    <w:rsid w:val="0095494A"/>
    <w:rsid w:val="009929EF"/>
    <w:rsid w:val="009A7E48"/>
    <w:rsid w:val="009C0059"/>
    <w:rsid w:val="009C0C11"/>
    <w:rsid w:val="009D020F"/>
    <w:rsid w:val="009D1B58"/>
    <w:rsid w:val="009F6F67"/>
    <w:rsid w:val="00A005D6"/>
    <w:rsid w:val="00A03035"/>
    <w:rsid w:val="00A05F52"/>
    <w:rsid w:val="00A107D9"/>
    <w:rsid w:val="00A10C09"/>
    <w:rsid w:val="00A134EE"/>
    <w:rsid w:val="00A23870"/>
    <w:rsid w:val="00A24B78"/>
    <w:rsid w:val="00A55405"/>
    <w:rsid w:val="00A57DFC"/>
    <w:rsid w:val="00A63F8D"/>
    <w:rsid w:val="00A73DEB"/>
    <w:rsid w:val="00A76A25"/>
    <w:rsid w:val="00A77921"/>
    <w:rsid w:val="00AA3EF7"/>
    <w:rsid w:val="00AB1BC0"/>
    <w:rsid w:val="00AB4E38"/>
    <w:rsid w:val="00AC0430"/>
    <w:rsid w:val="00AC6491"/>
    <w:rsid w:val="00AE681F"/>
    <w:rsid w:val="00B471FA"/>
    <w:rsid w:val="00B575FB"/>
    <w:rsid w:val="00B66E63"/>
    <w:rsid w:val="00BD492D"/>
    <w:rsid w:val="00BE27D1"/>
    <w:rsid w:val="00BF7B29"/>
    <w:rsid w:val="00C064CA"/>
    <w:rsid w:val="00C0652C"/>
    <w:rsid w:val="00C1095A"/>
    <w:rsid w:val="00C22A3E"/>
    <w:rsid w:val="00C36587"/>
    <w:rsid w:val="00C55791"/>
    <w:rsid w:val="00C55A77"/>
    <w:rsid w:val="00C55D85"/>
    <w:rsid w:val="00C74D9C"/>
    <w:rsid w:val="00C77211"/>
    <w:rsid w:val="00CA2273"/>
    <w:rsid w:val="00CD008D"/>
    <w:rsid w:val="00CD50FD"/>
    <w:rsid w:val="00CD7F27"/>
    <w:rsid w:val="00CE2B1B"/>
    <w:rsid w:val="00CE409F"/>
    <w:rsid w:val="00CE4EAB"/>
    <w:rsid w:val="00CE7496"/>
    <w:rsid w:val="00CF1FD7"/>
    <w:rsid w:val="00CF356A"/>
    <w:rsid w:val="00D05DEF"/>
    <w:rsid w:val="00D255E1"/>
    <w:rsid w:val="00D3018F"/>
    <w:rsid w:val="00D365FA"/>
    <w:rsid w:val="00D47124"/>
    <w:rsid w:val="00D62D33"/>
    <w:rsid w:val="00D62D7A"/>
    <w:rsid w:val="00D748FB"/>
    <w:rsid w:val="00D759F2"/>
    <w:rsid w:val="00D834F0"/>
    <w:rsid w:val="00DC715A"/>
    <w:rsid w:val="00DD3457"/>
    <w:rsid w:val="00DD5D7B"/>
    <w:rsid w:val="00DE7CC5"/>
    <w:rsid w:val="00DF11EF"/>
    <w:rsid w:val="00E05A8E"/>
    <w:rsid w:val="00E10F01"/>
    <w:rsid w:val="00E11608"/>
    <w:rsid w:val="00E5327D"/>
    <w:rsid w:val="00E61BAC"/>
    <w:rsid w:val="00E61EA9"/>
    <w:rsid w:val="00E63E1D"/>
    <w:rsid w:val="00E82E2B"/>
    <w:rsid w:val="00E842E3"/>
    <w:rsid w:val="00EA73C8"/>
    <w:rsid w:val="00EB3739"/>
    <w:rsid w:val="00EB540E"/>
    <w:rsid w:val="00EB7056"/>
    <w:rsid w:val="00ED1ABF"/>
    <w:rsid w:val="00EE2991"/>
    <w:rsid w:val="00EE2BDB"/>
    <w:rsid w:val="00F012B4"/>
    <w:rsid w:val="00F316AD"/>
    <w:rsid w:val="00F32B87"/>
    <w:rsid w:val="00F42EBA"/>
    <w:rsid w:val="00F4501B"/>
    <w:rsid w:val="00F4615D"/>
    <w:rsid w:val="00F6603D"/>
    <w:rsid w:val="00F71DD0"/>
    <w:rsid w:val="00F7416C"/>
    <w:rsid w:val="00F8262B"/>
    <w:rsid w:val="00F91E10"/>
    <w:rsid w:val="00FB1056"/>
    <w:rsid w:val="00FB34EE"/>
    <w:rsid w:val="00FC1C4B"/>
    <w:rsid w:val="00FC78EE"/>
    <w:rsid w:val="00FE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264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7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8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8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90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9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5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48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96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9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5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3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22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35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1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61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2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0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79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1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91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30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3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8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0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0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3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1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36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73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75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81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2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2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3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7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sv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2024-02-14T13:47:00Z</dcterms:created>
  <dcterms:modified xsi:type="dcterms:W3CDTF">2025-02-13T10:51:00Z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
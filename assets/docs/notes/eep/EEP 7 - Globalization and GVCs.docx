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33AA" w14:textId="77777777" w:rsidR="004E6F1D" w:rsidRDefault="004E6F1D" w:rsidP="0084569D">
      <w:pPr>
        <w:pStyle w:val="ImagePlaceholder"/>
        <w:spacing w:before="48" w:after="48"/>
      </w:pPr>
    </w:p>
    <w:p w14:paraId="012DD68E" w14:textId="77777777" w:rsidR="004E6F1D" w:rsidRDefault="004E6F1D" w:rsidP="0084569D">
      <w:pPr>
        <w:pStyle w:val="ImagePlaceholder"/>
        <w:spacing w:before="48" w:after="48"/>
      </w:pPr>
    </w:p>
    <w:p w14:paraId="568CB83D" w14:textId="77777777" w:rsidR="004E6F1D" w:rsidRDefault="004E6F1D" w:rsidP="0084569D">
      <w:pPr>
        <w:pStyle w:val="ImagePlaceholder"/>
        <w:spacing w:before="48" w:after="48"/>
      </w:pPr>
    </w:p>
    <w:p w14:paraId="6F84CDE8" w14:textId="77777777" w:rsidR="004E6F1D" w:rsidRDefault="004E6F1D" w:rsidP="0084569D">
      <w:pPr>
        <w:pStyle w:val="ImagePlaceholder"/>
        <w:spacing w:before="48" w:after="48"/>
      </w:pPr>
    </w:p>
    <w:p w14:paraId="54DC291A" w14:textId="77777777" w:rsidR="004E6F1D" w:rsidRDefault="004E6F1D" w:rsidP="0084569D">
      <w:pPr>
        <w:pStyle w:val="ImagePlaceholder"/>
        <w:spacing w:before="48" w:after="48"/>
      </w:pPr>
    </w:p>
    <w:p w14:paraId="1D21B2F9" w14:textId="77777777" w:rsidR="004E6F1D" w:rsidRDefault="004E6F1D" w:rsidP="0084569D">
      <w:pPr>
        <w:pStyle w:val="ImagePlaceholder"/>
        <w:spacing w:before="48" w:after="48"/>
      </w:pPr>
    </w:p>
    <w:p w14:paraId="30DBBCD8" w14:textId="77777777" w:rsidR="004E6F1D" w:rsidRDefault="004E6F1D" w:rsidP="0084569D">
      <w:pPr>
        <w:pStyle w:val="ImagePlaceholder"/>
        <w:spacing w:before="48" w:after="48"/>
      </w:pPr>
    </w:p>
    <w:p w14:paraId="78E881C2" w14:textId="77777777" w:rsidR="004E6F1D" w:rsidRDefault="004E6F1D" w:rsidP="0084569D">
      <w:pPr>
        <w:pStyle w:val="ImagePlaceholder"/>
        <w:spacing w:before="48" w:after="48"/>
      </w:pPr>
    </w:p>
    <w:p w14:paraId="0AC6E0C6" w14:textId="77777777" w:rsidR="004E6F1D" w:rsidRDefault="004E6F1D" w:rsidP="0084569D">
      <w:pPr>
        <w:pStyle w:val="ImagePlaceholder"/>
        <w:spacing w:before="48" w:after="48"/>
      </w:pPr>
    </w:p>
    <w:p w14:paraId="0AA9B19F" w14:textId="77777777" w:rsidR="004E6F1D" w:rsidRDefault="004E6F1D" w:rsidP="0084569D">
      <w:pPr>
        <w:pStyle w:val="ImagePlaceholder"/>
        <w:spacing w:before="48" w:after="48"/>
      </w:pPr>
    </w:p>
    <w:p w14:paraId="2B0FE240" w14:textId="77777777" w:rsidR="004E6F1D" w:rsidRDefault="004E6F1D" w:rsidP="0084569D">
      <w:pPr>
        <w:pStyle w:val="ImagePlaceholder"/>
        <w:spacing w:before="48" w:after="48"/>
      </w:pPr>
    </w:p>
    <w:p w14:paraId="1B6781A7" w14:textId="77777777" w:rsidR="004E6F1D" w:rsidRDefault="004E6F1D" w:rsidP="0084569D">
      <w:pPr>
        <w:pStyle w:val="ImagePlaceholder"/>
        <w:spacing w:before="48" w:after="48"/>
      </w:pPr>
    </w:p>
    <w:p w14:paraId="6CE59352" w14:textId="77777777" w:rsidR="004E6F1D" w:rsidRDefault="004E6F1D" w:rsidP="0084569D">
      <w:pPr>
        <w:pStyle w:val="ImagePlaceholder"/>
        <w:spacing w:before="48" w:after="48"/>
      </w:pPr>
    </w:p>
    <w:p w14:paraId="3E519EB6" w14:textId="77777777" w:rsidR="004E6F1D" w:rsidRDefault="004E6F1D" w:rsidP="0084569D">
      <w:pPr>
        <w:pStyle w:val="ImagePlaceholder"/>
        <w:spacing w:before="48" w:after="48"/>
      </w:pPr>
    </w:p>
    <w:p w14:paraId="5C427193" w14:textId="77777777" w:rsidR="004E6F1D" w:rsidRDefault="004E6F1D" w:rsidP="0084569D">
      <w:pPr>
        <w:pStyle w:val="ImagePlaceholder"/>
        <w:spacing w:before="48" w:after="48"/>
      </w:pPr>
    </w:p>
    <w:p w14:paraId="7C0BFCD9" w14:textId="77777777" w:rsidR="004E6F1D" w:rsidRDefault="004E6F1D" w:rsidP="0084569D">
      <w:pPr>
        <w:pStyle w:val="ImagePlaceholder"/>
        <w:spacing w:before="48" w:after="48"/>
      </w:pPr>
    </w:p>
    <w:p w14:paraId="72F018F9" w14:textId="77777777" w:rsidR="004E6F1D" w:rsidRDefault="004E6F1D" w:rsidP="0084569D">
      <w:pPr>
        <w:pStyle w:val="ImagePlaceholder"/>
        <w:spacing w:before="48" w:after="48"/>
      </w:pPr>
    </w:p>
    <w:p w14:paraId="7FFB0A4E" w14:textId="77777777" w:rsidR="004E6F1D" w:rsidRDefault="004E6F1D" w:rsidP="0084569D">
      <w:pPr>
        <w:pStyle w:val="ImagePlaceholder"/>
        <w:spacing w:before="48" w:after="48"/>
      </w:pPr>
    </w:p>
    <w:p w14:paraId="5CC74A4B" w14:textId="77777777" w:rsidR="004E6F1D" w:rsidRDefault="004E6F1D" w:rsidP="0084569D">
      <w:pPr>
        <w:pStyle w:val="ImagePlaceholder"/>
        <w:spacing w:before="48" w:after="48"/>
      </w:pPr>
    </w:p>
    <w:p w14:paraId="647A181B" w14:textId="77777777" w:rsidR="004E6F1D" w:rsidRDefault="004E6F1D" w:rsidP="0084569D">
      <w:pPr>
        <w:pStyle w:val="ImagePlaceholder"/>
        <w:spacing w:before="48" w:after="48"/>
      </w:pPr>
    </w:p>
    <w:p w14:paraId="3AFB9D20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57458C9" wp14:editId="3F5D9F7E">
                <wp:simplePos x="0" y="0"/>
                <wp:positionH relativeFrom="column">
                  <wp:posOffset>-266065</wp:posOffset>
                </wp:positionH>
                <wp:positionV relativeFrom="paragraph">
                  <wp:posOffset>-977900</wp:posOffset>
                </wp:positionV>
                <wp:extent cx="7851140" cy="1340485"/>
                <wp:effectExtent l="0" t="0" r="0" b="5715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3404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D8CD1" w14:textId="2955F627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A87FDB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Globalization and GVCs</w:t>
                            </w:r>
                          </w:p>
                          <w:p w14:paraId="3E9022F7" w14:textId="46EE254B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C06B9B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EEP </w:t>
                            </w:r>
                            <w:r w:rsidR="00FF7105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458C9" id="Rectangle 1" o:spid="_x0000_s1026" alt="&quot;&quot;" style="position:absolute;left:0;text-align:left;margin-left:-20.95pt;margin-top:-77pt;width:618.2pt;height:105.5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" fillcolor="#e5d2c2 [1301]" stroked="f" strokeweight="1pt">
                <v:textbox>
                  <w:txbxContent>
                    <w:p w14:paraId="6F7D8CD1" w14:textId="2955F627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A87FDB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Globalization and GVCs</w:t>
                      </w:r>
                    </w:p>
                    <w:p w14:paraId="3E9022F7" w14:textId="46EE254B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C06B9B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EEP </w:t>
                      </w:r>
                      <w:r w:rsidR="00FF7105">
                        <w:rPr>
                          <w:rFonts w:ascii="Garamond" w:hAnsi="Garamond"/>
                          <w:sz w:val="28"/>
                          <w:szCs w:val="40"/>
                        </w:rPr>
                        <w:t>7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1C79BE1" w14:textId="77777777" w:rsidR="004E6F1D" w:rsidRDefault="004E6F1D" w:rsidP="004E6F1D">
      <w:pPr>
        <w:pStyle w:val="ImagePlaceholder"/>
        <w:spacing w:before="48" w:after="48"/>
      </w:pPr>
    </w:p>
    <w:p w14:paraId="41B3FCFA" w14:textId="77777777" w:rsidR="004E6F1D" w:rsidRDefault="004E6F1D" w:rsidP="004E6F1D">
      <w:pPr>
        <w:pStyle w:val="ImagePlaceholder"/>
        <w:spacing w:before="48" w:after="48"/>
      </w:pPr>
    </w:p>
    <w:p w14:paraId="30FCCE6D" w14:textId="77777777" w:rsidR="004E6F1D" w:rsidRDefault="004E6F1D" w:rsidP="004E6F1D">
      <w:pPr>
        <w:pStyle w:val="ImagePlaceholder"/>
        <w:spacing w:before="48" w:after="48"/>
        <w:ind w:left="0"/>
      </w:pPr>
    </w:p>
    <w:p w14:paraId="6D87E9A3" w14:textId="77777777" w:rsidR="004E6F1D" w:rsidRDefault="004E6F1D" w:rsidP="004E6F1D">
      <w:pPr>
        <w:pStyle w:val="ImagePlaceholder"/>
        <w:spacing w:before="48" w:after="48"/>
        <w:ind w:left="0"/>
      </w:pPr>
    </w:p>
    <w:p w14:paraId="121AFB58" w14:textId="77777777" w:rsidR="004E6F1D" w:rsidRDefault="004E6F1D" w:rsidP="004E6F1D">
      <w:pPr>
        <w:pStyle w:val="ImagePlaceholder"/>
        <w:spacing w:before="48" w:after="48"/>
        <w:ind w:left="0"/>
      </w:pPr>
    </w:p>
    <w:p w14:paraId="30290C74" w14:textId="77777777" w:rsidR="004E6F1D" w:rsidRDefault="004E6F1D" w:rsidP="004E6F1D">
      <w:pPr>
        <w:pStyle w:val="ImagePlaceholder"/>
        <w:spacing w:before="48" w:after="48"/>
        <w:ind w:left="0"/>
      </w:pPr>
    </w:p>
    <w:p w14:paraId="31CF7B6F" w14:textId="5337B335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1890"/>
        <w:gridCol w:w="9284"/>
      </w:tblGrid>
      <w:tr w:rsidR="00964B68" w14:paraId="43D58632" w14:textId="77777777" w:rsidTr="006E3681">
        <w:trPr>
          <w:trHeight w:val="3028"/>
        </w:trPr>
        <w:tc>
          <w:tcPr>
            <w:tcW w:w="1890" w:type="dxa"/>
          </w:tcPr>
          <w:p w14:paraId="3FFF2C15" w14:textId="2E743140" w:rsidR="002C0122" w:rsidRPr="00967118" w:rsidRDefault="004E6F1D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967118">
              <w:rPr>
                <w:rFonts w:ascii="Garamond" w:hAnsi="Garamond"/>
                <w:color w:val="C00000"/>
                <w:sz w:val="16"/>
                <w:szCs w:val="16"/>
              </w:rPr>
              <w:t xml:space="preserve">1. </w:t>
            </w:r>
            <w:r w:rsidR="00CB411E" w:rsidRPr="00967118">
              <w:rPr>
                <w:rFonts w:ascii="Garamond" w:hAnsi="Garamond"/>
                <w:color w:val="C00000"/>
                <w:sz w:val="16"/>
                <w:szCs w:val="16"/>
              </w:rPr>
              <w:t>History of World trade</w:t>
            </w:r>
          </w:p>
          <w:p w14:paraId="47C04F34" w14:textId="77777777" w:rsidR="002C0122" w:rsidRPr="00967118" w:rsidRDefault="002C012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41D896C" w14:textId="77777777" w:rsidR="002C0122" w:rsidRPr="00967118" w:rsidRDefault="002C012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65B48A6" w14:textId="77777777" w:rsidR="002C0122" w:rsidRPr="00967118" w:rsidRDefault="002C012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BE00F7B" w14:textId="77777777" w:rsidR="002C0122" w:rsidRPr="00967118" w:rsidRDefault="002C012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CEA0A49" w14:textId="77777777" w:rsidR="002C0122" w:rsidRPr="00967118" w:rsidRDefault="002C012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F1DE8BD" w14:textId="77777777" w:rsidR="002C0122" w:rsidRPr="00967118" w:rsidRDefault="002C012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0BEFFE7" w14:textId="77777777" w:rsidR="002C0122" w:rsidRPr="00967118" w:rsidRDefault="002C012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2DAB8AA" w14:textId="77777777" w:rsidR="002C0122" w:rsidRPr="00967118" w:rsidRDefault="002C012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50EBF9E" w14:textId="77777777" w:rsidR="002C0122" w:rsidRPr="00967118" w:rsidRDefault="002C012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C3F7087" w14:textId="77777777" w:rsidR="002C0122" w:rsidRPr="00967118" w:rsidRDefault="002C012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41B8A10" w14:textId="77777777" w:rsidR="002C0122" w:rsidRPr="00967118" w:rsidRDefault="002C012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7008163" w14:textId="77777777" w:rsidR="00BC5E46" w:rsidRDefault="00BC5E46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7AA1487F" w14:textId="77777777" w:rsidR="00BC5E46" w:rsidRDefault="00BC5E46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7B6A25F" w14:textId="77777777" w:rsidR="00BC5E46" w:rsidRDefault="00BC5E46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26F1B06" w14:textId="77777777" w:rsidR="006075D9" w:rsidRDefault="006075D9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7CE0CB18" w14:textId="77777777" w:rsidR="00BC5E46" w:rsidRPr="00967118" w:rsidRDefault="00BC5E46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94D5C24" w14:textId="4B6C7731" w:rsidR="006E3681" w:rsidRPr="006075D9" w:rsidRDefault="002C0122" w:rsidP="006E3681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967118">
              <w:rPr>
                <w:rFonts w:ascii="Garamond" w:hAnsi="Garamond"/>
                <w:color w:val="C00000"/>
                <w:sz w:val="16"/>
                <w:szCs w:val="16"/>
              </w:rPr>
              <w:t xml:space="preserve">2. Understanding modern Trade </w:t>
            </w:r>
          </w:p>
          <w:p w14:paraId="0EE083B3" w14:textId="2BCA3D94" w:rsidR="002C0122" w:rsidRPr="00967118" w:rsidRDefault="002C0122" w:rsidP="002C0122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967118">
              <w:rPr>
                <w:rFonts w:ascii="Garamond" w:hAnsi="Garamond"/>
                <w:color w:val="FF0000"/>
                <w:sz w:val="16"/>
                <w:szCs w:val="16"/>
              </w:rPr>
              <w:t>A. Global Value Chains</w:t>
            </w:r>
          </w:p>
          <w:p w14:paraId="50A4AA55" w14:textId="77777777" w:rsidR="002C0122" w:rsidRPr="00967118" w:rsidRDefault="002C0122" w:rsidP="002C0122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A778602" w14:textId="77777777" w:rsidR="002C0122" w:rsidRDefault="002C0122" w:rsidP="002C0122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1804FA4" w14:textId="77777777" w:rsidR="006E3681" w:rsidRDefault="006E3681" w:rsidP="002C0122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5EAFF93" w14:textId="77777777" w:rsidR="006075D9" w:rsidRDefault="006075D9" w:rsidP="002C0122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0D48D72" w14:textId="77777777" w:rsidR="006075D9" w:rsidRDefault="006075D9" w:rsidP="002C0122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16930E8" w14:textId="77777777" w:rsidR="00761D9B" w:rsidRDefault="00761D9B" w:rsidP="00BC5E46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8BAD2A9" w14:textId="77777777" w:rsidR="00D6543F" w:rsidRPr="00967118" w:rsidRDefault="00D6543F" w:rsidP="00D6543F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7E96685" w14:textId="124B917B" w:rsidR="00431B3E" w:rsidRPr="00967118" w:rsidRDefault="002C0122" w:rsidP="00431B3E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967118">
              <w:rPr>
                <w:rFonts w:ascii="Garamond" w:hAnsi="Garamond"/>
                <w:color w:val="FF0000"/>
                <w:sz w:val="16"/>
                <w:szCs w:val="16"/>
              </w:rPr>
              <w:t>B. Factors affecting sourcing decision</w:t>
            </w:r>
          </w:p>
          <w:p w14:paraId="38CAD1EB" w14:textId="77777777" w:rsidR="00442B42" w:rsidRPr="00967118" w:rsidRDefault="00442B42" w:rsidP="00431B3E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962DDB7" w14:textId="77777777" w:rsidR="00442B42" w:rsidRPr="00967118" w:rsidRDefault="00442B42" w:rsidP="00442B42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10118D0" w14:textId="71A78B43" w:rsidR="00442B42" w:rsidRPr="00967118" w:rsidRDefault="00442B42" w:rsidP="00431B3E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967118">
              <w:rPr>
                <w:rFonts w:ascii="Garamond" w:hAnsi="Garamond"/>
                <w:color w:val="FF0000"/>
                <w:sz w:val="16"/>
                <w:szCs w:val="16"/>
              </w:rPr>
              <w:t>C. Possible Strategies</w:t>
            </w:r>
          </w:p>
          <w:p w14:paraId="6E765F88" w14:textId="77777777" w:rsidR="00431B3E" w:rsidRPr="00967118" w:rsidRDefault="00431B3E" w:rsidP="00431B3E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DB77D0B" w14:textId="076B6A44" w:rsidR="00442B42" w:rsidRPr="00967118" w:rsidRDefault="00442B42" w:rsidP="00431B3E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B31013E" w14:textId="77777777" w:rsidR="00431B3E" w:rsidRPr="00967118" w:rsidRDefault="00431B3E" w:rsidP="00CB411E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85DD6BF" w14:textId="77777777" w:rsidR="00CB411E" w:rsidRDefault="00CB411E" w:rsidP="00CB411E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3735E9F" w14:textId="77777777" w:rsidR="006075D9" w:rsidRDefault="006075D9" w:rsidP="00CB411E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CB711F6" w14:textId="77777777" w:rsidR="006075D9" w:rsidRPr="00967118" w:rsidRDefault="006075D9" w:rsidP="00CB411E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11E3C65" w14:textId="77777777" w:rsidR="00CB411E" w:rsidRDefault="00CB411E" w:rsidP="00CB411E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8271A8D" w14:textId="77777777" w:rsidR="00761D9B" w:rsidRPr="00967118" w:rsidRDefault="00761D9B" w:rsidP="00CB411E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6B984A6" w14:textId="74012F83" w:rsidR="00431B3E" w:rsidRPr="00967118" w:rsidRDefault="00442B42" w:rsidP="00431B3E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967118">
              <w:rPr>
                <w:rFonts w:ascii="Garamond" w:hAnsi="Garamond"/>
                <w:color w:val="FF0000"/>
                <w:sz w:val="16"/>
                <w:szCs w:val="16"/>
              </w:rPr>
              <w:t>D</w:t>
            </w:r>
            <w:r w:rsidR="00431B3E" w:rsidRPr="00967118">
              <w:rPr>
                <w:rFonts w:ascii="Garamond" w:hAnsi="Garamond"/>
                <w:color w:val="FF0000"/>
                <w:sz w:val="16"/>
                <w:szCs w:val="16"/>
              </w:rPr>
              <w:t>. Risks</w:t>
            </w:r>
          </w:p>
          <w:p w14:paraId="1D44EE40" w14:textId="77777777" w:rsidR="000D7331" w:rsidRPr="00967118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E36774D" w14:textId="77777777" w:rsidR="003420C7" w:rsidRPr="00967118" w:rsidRDefault="003420C7" w:rsidP="00431B3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7311675" w14:textId="77777777" w:rsidR="00D6543F" w:rsidRPr="00967118" w:rsidRDefault="00D6543F" w:rsidP="00431B3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6048FCC" w14:textId="77777777" w:rsidR="00D6543F" w:rsidRPr="00967118" w:rsidRDefault="00D6543F" w:rsidP="00431B3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F32194D" w14:textId="77777777" w:rsidR="00D6543F" w:rsidRPr="00967118" w:rsidRDefault="00D6543F" w:rsidP="00431B3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350D78F" w14:textId="77777777" w:rsidR="00D6543F" w:rsidRPr="00967118" w:rsidRDefault="00D6543F" w:rsidP="00431B3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4A97404" w14:textId="77777777" w:rsidR="00D6543F" w:rsidRPr="00967118" w:rsidRDefault="00D6543F" w:rsidP="00431B3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89B39D8" w14:textId="77777777" w:rsidR="00D86A54" w:rsidRPr="00967118" w:rsidRDefault="00D86A54" w:rsidP="00431B3E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78126FE" w14:textId="6E9A4C3D" w:rsidR="00D6543F" w:rsidRPr="00967118" w:rsidRDefault="00D6543F" w:rsidP="00431B3E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967118">
              <w:rPr>
                <w:rFonts w:ascii="Garamond" w:hAnsi="Garamond"/>
                <w:color w:val="C00000"/>
                <w:sz w:val="16"/>
                <w:szCs w:val="16"/>
              </w:rPr>
              <w:t>3. End of globalization?</w:t>
            </w:r>
          </w:p>
          <w:p w14:paraId="2F62DDBC" w14:textId="77777777" w:rsidR="003420C7" w:rsidRPr="00967118" w:rsidRDefault="003420C7" w:rsidP="00431B3E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110CCA5" w14:textId="77777777" w:rsidR="003420C7" w:rsidRPr="00967118" w:rsidRDefault="003420C7" w:rsidP="00431B3E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82B0E7A" w14:textId="77777777" w:rsidR="003420C7" w:rsidRPr="00967118" w:rsidRDefault="003420C7" w:rsidP="00431B3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2B8DD75" w14:textId="77777777" w:rsidR="003420C7" w:rsidRPr="00967118" w:rsidRDefault="003420C7" w:rsidP="00431B3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63540B7" w14:textId="77777777" w:rsidR="003420C7" w:rsidRPr="00967118" w:rsidRDefault="003420C7" w:rsidP="00431B3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7305224" w14:textId="77777777" w:rsidR="00431B3E" w:rsidRPr="00967118" w:rsidRDefault="00431B3E" w:rsidP="00431B3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1A2A10" w14:textId="77777777" w:rsidR="00431B3E" w:rsidRPr="00967118" w:rsidRDefault="00431B3E" w:rsidP="00431B3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F04EED5" w14:textId="77777777" w:rsidR="001E547B" w:rsidRPr="00967118" w:rsidRDefault="001E547B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DAB3C5A" w14:textId="77777777" w:rsidR="00967118" w:rsidRDefault="00967118" w:rsidP="006D2551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E679B5C" w14:textId="77777777" w:rsidR="006D2551" w:rsidRPr="00967118" w:rsidRDefault="006D2551" w:rsidP="006D2551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4B20F0A" w14:textId="2EDDF71F" w:rsidR="001E547B" w:rsidRPr="00967118" w:rsidRDefault="00CB411E" w:rsidP="00CB411E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967118">
              <w:rPr>
                <w:rFonts w:ascii="Garamond" w:hAnsi="Garamond"/>
                <w:color w:val="C00000"/>
                <w:sz w:val="16"/>
                <w:szCs w:val="16"/>
              </w:rPr>
              <w:lastRenderedPageBreak/>
              <w:t>4. EU Response</w:t>
            </w:r>
            <w:r w:rsidR="00B463E8" w:rsidRPr="00967118">
              <w:rPr>
                <w:rFonts w:ascii="Garamond" w:hAnsi="Garamond"/>
                <w:color w:val="C00000"/>
                <w:sz w:val="16"/>
                <w:szCs w:val="16"/>
              </w:rPr>
              <w:t>: Open Strategic Autonomy</w:t>
            </w:r>
          </w:p>
          <w:p w14:paraId="049A3639" w14:textId="77777777" w:rsidR="00D0533F" w:rsidRPr="00967118" w:rsidRDefault="00D0533F" w:rsidP="00A24B78">
            <w:pPr>
              <w:spacing w:before="48" w:after="48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770C596" w14:textId="77777777" w:rsidR="00D0533F" w:rsidRPr="00967118" w:rsidRDefault="00D0533F" w:rsidP="00A24B78">
            <w:pPr>
              <w:spacing w:before="48" w:after="48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90F634E" w14:textId="77777777" w:rsidR="00D0533F" w:rsidRPr="00967118" w:rsidRDefault="00D0533F" w:rsidP="00A24B78">
            <w:pPr>
              <w:spacing w:before="48" w:after="48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787E0861" w14:textId="77777777" w:rsidR="00D0533F" w:rsidRPr="00967118" w:rsidRDefault="00D0533F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545FC5B" w14:textId="77777777" w:rsidR="00D0533F" w:rsidRPr="00967118" w:rsidRDefault="00D0533F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44C5BB3" w14:textId="77777777" w:rsidR="00D0533F" w:rsidRPr="00967118" w:rsidRDefault="00D0533F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438B7AB" w14:textId="77777777" w:rsidR="00D0533F" w:rsidRPr="00967118" w:rsidRDefault="00D0533F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728EE83" w14:textId="77777777" w:rsidR="00D0533F" w:rsidRPr="00967118" w:rsidRDefault="00D0533F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2552B80" w14:textId="77777777" w:rsidR="00D0533F" w:rsidRPr="00967118" w:rsidRDefault="00D0533F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3F48A78" w14:textId="77777777" w:rsidR="00D0533F" w:rsidRPr="00967118" w:rsidRDefault="00D0533F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72A783C" w14:textId="77777777" w:rsidR="000D7331" w:rsidRPr="00967118" w:rsidRDefault="000D7331" w:rsidP="00CB411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631AF35" w14:textId="77777777" w:rsidR="00CB411E" w:rsidRPr="00967118" w:rsidRDefault="00CB411E" w:rsidP="00CB411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</w:tc>
        <w:tc>
          <w:tcPr>
            <w:tcW w:w="9284" w:type="dxa"/>
            <w:tcBorders>
              <w:left w:val="single" w:sz="8" w:space="0" w:color="D8BCA4" w:themeColor="accent2" w:themeTint="99"/>
            </w:tcBorders>
          </w:tcPr>
          <w:p w14:paraId="2D9A36DF" w14:textId="74DB803E" w:rsidR="006E3681" w:rsidRPr="006E3681" w:rsidRDefault="006E3681" w:rsidP="00EB540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6E3681"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>History of World trade</w:t>
            </w:r>
          </w:p>
          <w:p w14:paraId="53999487" w14:textId="2986A5FA" w:rsidR="004E6F1D" w:rsidRDefault="006E3681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85888" behindDoc="1" locked="0" layoutInCell="1" allowOverlap="1" wp14:anchorId="636B2631" wp14:editId="74D1A3D2">
                  <wp:simplePos x="0" y="0"/>
                  <wp:positionH relativeFrom="column">
                    <wp:posOffset>3562350</wp:posOffset>
                  </wp:positionH>
                  <wp:positionV relativeFrom="paragraph">
                    <wp:posOffset>173990</wp:posOffset>
                  </wp:positionV>
                  <wp:extent cx="2322830" cy="1706880"/>
                  <wp:effectExtent l="0" t="0" r="1270" b="0"/>
                  <wp:wrapTight wrapText="bothSides">
                    <wp:wrapPolygon edited="0">
                      <wp:start x="0" y="0"/>
                      <wp:lineTo x="0" y="21375"/>
                      <wp:lineTo x="21494" y="21375"/>
                      <wp:lineTo x="21494" y="0"/>
                      <wp:lineTo x="0" y="0"/>
                    </wp:wrapPolygon>
                  </wp:wrapTight>
                  <wp:docPr id="463281086" name="Picture 1" descr="A graph showing the exchange ra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281086" name="Picture 1" descr="A graph showing the exchange rate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5" r="5417"/>
                          <a:stretch/>
                        </pic:blipFill>
                        <pic:spPr bwMode="auto">
                          <a:xfrm>
                            <a:off x="0" y="0"/>
                            <a:ext cx="2322830" cy="1706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F7105">
              <w:rPr>
                <w:rFonts w:ascii="Garamond" w:hAnsi="Garamond"/>
                <w:sz w:val="16"/>
                <w:szCs w:val="16"/>
              </w:rPr>
              <w:t>Consider</w:t>
            </w:r>
            <w:r w:rsidR="00CB411E">
              <w:rPr>
                <w:rFonts w:ascii="Garamond" w:hAnsi="Garamond"/>
                <w:sz w:val="16"/>
                <w:szCs w:val="16"/>
              </w:rPr>
              <w:t xml:space="preserve"> Trade =</w:t>
            </w:r>
            <w:r w:rsidR="00FF7105">
              <w:rPr>
                <w:rFonts w:ascii="Garamond" w:hAnsi="Garamond"/>
                <w:sz w:val="16"/>
                <w:szCs w:val="16"/>
              </w:rPr>
              <w:t xml:space="preserve"> (exports + imports) / GDP</w:t>
            </w:r>
          </w:p>
          <w:p w14:paraId="48377B2D" w14:textId="360C4509" w:rsidR="00BC5E46" w:rsidRDefault="00BC5E46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6A2F5DF" wp14:editId="35A422C3">
                      <wp:simplePos x="0" y="0"/>
                      <wp:positionH relativeFrom="column">
                        <wp:posOffset>99124</wp:posOffset>
                      </wp:positionH>
                      <wp:positionV relativeFrom="paragraph">
                        <wp:posOffset>4694</wp:posOffset>
                      </wp:positionV>
                      <wp:extent cx="3426107" cy="217843"/>
                      <wp:effectExtent l="0" t="0" r="15875" b="10795"/>
                      <wp:wrapNone/>
                      <wp:docPr id="3210090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6107" cy="21784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268837" w14:textId="77777777" w:rsidR="00BC5E46" w:rsidRPr="00BC5E46" w:rsidRDefault="00BC5E46" w:rsidP="00BC5E46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A. 1945-1980: trade is growing faster than GDP</w:t>
                                  </w:r>
                                </w:p>
                                <w:p w14:paraId="7FD6724F" w14:textId="77777777" w:rsidR="00BC5E46" w:rsidRPr="00BC5E46" w:rsidRDefault="00BC5E46" w:rsidP="00BC5E46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A2F5DF" id="_x0000_s1027" style="position:absolute;left:0;text-align:left;margin-left:7.8pt;margin-top:.35pt;width:269.75pt;height:17.1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" fillcolor="white [3201]" strokecolor="#958b8b [3209]" strokeweight="1pt">
                      <v:textbox>
                        <w:txbxContent>
                          <w:p w14:paraId="63268837" w14:textId="77777777" w:rsidR="00BC5E46" w:rsidRPr="00BC5E46" w:rsidRDefault="00BC5E46" w:rsidP="00BC5E46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A. 1945-1980: trade is growing faster than GDP</w:t>
                            </w:r>
                          </w:p>
                          <w:p w14:paraId="7FD6724F" w14:textId="77777777" w:rsidR="00BC5E46" w:rsidRPr="00BC5E46" w:rsidRDefault="00BC5E46" w:rsidP="00BC5E46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C4FDC2" w14:textId="7286119D" w:rsidR="00BC5E46" w:rsidRDefault="00BC5E46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B8B7CE8" wp14:editId="74D6742B">
                      <wp:simplePos x="0" y="0"/>
                      <wp:positionH relativeFrom="column">
                        <wp:posOffset>99124</wp:posOffset>
                      </wp:positionH>
                      <wp:positionV relativeFrom="paragraph">
                        <wp:posOffset>126132</wp:posOffset>
                      </wp:positionV>
                      <wp:extent cx="3426107" cy="595902"/>
                      <wp:effectExtent l="0" t="0" r="15875" b="13970"/>
                      <wp:wrapNone/>
                      <wp:docPr id="177492900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6107" cy="59590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647291" w14:textId="2C43EB1E" w:rsidR="00BC5E46" w:rsidRPr="00BC5E46" w:rsidRDefault="00BC5E46" w:rsidP="00BC5E46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B. 1980-2000: </w:t>
                                  </w:r>
                                  <w:proofErr w:type="spellStart"/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greates</w:t>
                                  </w:r>
                                  <w:proofErr w:type="spellEnd"/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development thanks to</w:t>
                                  </w:r>
                                </w:p>
                                <w:p w14:paraId="748BF5D2" w14:textId="77777777" w:rsidR="00BC5E46" w:rsidRPr="00BC5E46" w:rsidRDefault="00BC5E46" w:rsidP="00BC5E46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i. huge tariffs reduction from GATT (40 to 15%) + reduction in costs of ICT (ex. calls)</w:t>
                                  </w:r>
                                </w:p>
                                <w:p w14:paraId="38626EA1" w14:textId="77777777" w:rsidR="00BC5E46" w:rsidRPr="00BC5E46" w:rsidRDefault="00BC5E46" w:rsidP="00BC5E46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ii. air transport cost reduction + development of container ships (larger)</w:t>
                                  </w:r>
                                </w:p>
                                <w:p w14:paraId="59E10D46" w14:textId="333ADB33" w:rsidR="00BC5E46" w:rsidRPr="00BC5E46" w:rsidRDefault="00BC5E46" w:rsidP="00BC5E46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iii. liberalization of FDI</w:t>
                                  </w:r>
                                </w:p>
                                <w:p w14:paraId="2CF2B454" w14:textId="77777777" w:rsidR="00BC5E46" w:rsidRPr="00BC5E46" w:rsidRDefault="00BC5E46" w:rsidP="00BC5E46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8B7CE8" id="_x0000_s1028" style="position:absolute;left:0;text-align:left;margin-left:7.8pt;margin-top:9.95pt;width:269.75pt;height:46.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" fillcolor="white [3201]" strokecolor="#958b8b [3209]" strokeweight="1pt">
                      <v:textbox>
                        <w:txbxContent>
                          <w:p w14:paraId="3C647291" w14:textId="2C43EB1E" w:rsidR="00BC5E46" w:rsidRPr="00BC5E46" w:rsidRDefault="00BC5E46" w:rsidP="00BC5E46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B. 1980-2000: </w:t>
                            </w:r>
                            <w:proofErr w:type="spellStart"/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greates</w:t>
                            </w:r>
                            <w:proofErr w:type="spellEnd"/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development thanks to</w:t>
                            </w:r>
                          </w:p>
                          <w:p w14:paraId="748BF5D2" w14:textId="77777777" w:rsidR="00BC5E46" w:rsidRPr="00BC5E46" w:rsidRDefault="00BC5E46" w:rsidP="00BC5E46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i. huge tariffs reduction from GATT (40 to 15%) + reduction in costs of ICT (ex. calls)</w:t>
                            </w:r>
                          </w:p>
                          <w:p w14:paraId="38626EA1" w14:textId="77777777" w:rsidR="00BC5E46" w:rsidRPr="00BC5E46" w:rsidRDefault="00BC5E46" w:rsidP="00BC5E46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ii. air transport cost reduction + development of container ships (larger)</w:t>
                            </w:r>
                          </w:p>
                          <w:p w14:paraId="59E10D46" w14:textId="333ADB33" w:rsidR="00BC5E46" w:rsidRPr="00BC5E46" w:rsidRDefault="00BC5E46" w:rsidP="00BC5E46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iii. liberalization of FDI</w:t>
                            </w:r>
                          </w:p>
                          <w:p w14:paraId="2CF2B454" w14:textId="77777777" w:rsidR="00BC5E46" w:rsidRPr="00BC5E46" w:rsidRDefault="00BC5E46" w:rsidP="00BC5E46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4BB3700" w14:textId="4F32FFA4" w:rsidR="00BC5E46" w:rsidRDefault="00BC5E46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2E87CC3" w14:textId="5947CF87" w:rsidR="00BC5E46" w:rsidRDefault="00BC5E46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87B8AC0" w14:textId="77777777" w:rsidR="00BC5E46" w:rsidRDefault="00BC5E46" w:rsidP="00BC5E4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06F07E1" w14:textId="77777777" w:rsidR="00BC5E46" w:rsidRDefault="00BC5E46" w:rsidP="00BC5E4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0498FB6" w14:textId="013BBE14" w:rsidR="00BC5E46" w:rsidRDefault="00BC5E46" w:rsidP="00BC5E4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71FE248" wp14:editId="623393F3">
                      <wp:simplePos x="0" y="0"/>
                      <wp:positionH relativeFrom="column">
                        <wp:posOffset>93337</wp:posOffset>
                      </wp:positionH>
                      <wp:positionV relativeFrom="paragraph">
                        <wp:posOffset>50414</wp:posOffset>
                      </wp:positionV>
                      <wp:extent cx="3431120" cy="724328"/>
                      <wp:effectExtent l="0" t="0" r="10795" b="12700"/>
                      <wp:wrapNone/>
                      <wp:docPr id="16256876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1120" cy="72432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87D877" w14:textId="77777777" w:rsidR="00BC5E46" w:rsidRPr="00BC5E46" w:rsidRDefault="00BC5E46" w:rsidP="00BC5E46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C. 2010- : trade has flattened (Post globalization period). Surge of protectionism in the Us, the hearth of </w:t>
                                  </w:r>
                                  <w:proofErr w:type="spellStart"/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wto</w:t>
                                  </w:r>
                                  <w:proofErr w:type="spellEnd"/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(founder and promoter), with Trump but also Biden. Due to: </w:t>
                                  </w:r>
                                </w:p>
                                <w:p w14:paraId="20882C77" w14:textId="77777777" w:rsidR="00BC5E46" w:rsidRPr="00BC5E46" w:rsidRDefault="00BC5E46" w:rsidP="00BC5E46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proofErr w:type="spellStart"/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Idelogy</w:t>
                                  </w:r>
                                  <w:proofErr w:type="spellEnd"/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: Make it in America with American workers, buy American, Innovate in America, Invest in America,  Supply America (bring back critical supply chains to </w:t>
                                  </w:r>
                                  <w:proofErr w:type="spellStart"/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america</w:t>
                                  </w:r>
                                  <w:proofErr w:type="spellEnd"/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  <w:p w14:paraId="4F49AC33" w14:textId="231EA5E7" w:rsidR="00BC5E46" w:rsidRPr="00BC5E46" w:rsidRDefault="00BC5E46" w:rsidP="00BC5E46">
                                  <w:pPr>
                                    <w:ind w:left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- Trade War: Started by Us claiming that China is stealing IP, </w:t>
                                  </w:r>
                                  <w:proofErr w:type="spellStart"/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manypulating</w:t>
                                  </w:r>
                                  <w:proofErr w:type="spellEnd"/>
                                  <w:r w:rsidRPr="00BC5E46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exchange rates, unfair trade practices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1FE248" id="_x0000_s1029" style="position:absolute;margin-left:7.35pt;margin-top:3.95pt;width:270.15pt;height:57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" fillcolor="white [3201]" strokecolor="#958b8b [3209]" strokeweight="1pt">
                      <v:textbox>
                        <w:txbxContent>
                          <w:p w14:paraId="3287D877" w14:textId="77777777" w:rsidR="00BC5E46" w:rsidRPr="00BC5E46" w:rsidRDefault="00BC5E46" w:rsidP="00BC5E46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C. 2010- : trade has flattened (Post globalization period). Surge of protectionism in the Us, the hearth of </w:t>
                            </w:r>
                            <w:proofErr w:type="spellStart"/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wto</w:t>
                            </w:r>
                            <w:proofErr w:type="spellEnd"/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(founder and promoter), with Trump but also Biden. Due to: </w:t>
                            </w:r>
                          </w:p>
                          <w:p w14:paraId="20882C77" w14:textId="77777777" w:rsidR="00BC5E46" w:rsidRPr="00BC5E46" w:rsidRDefault="00BC5E46" w:rsidP="00BC5E46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</w:t>
                            </w:r>
                            <w:proofErr w:type="spellStart"/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Idelogy</w:t>
                            </w:r>
                            <w:proofErr w:type="spellEnd"/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: Make it in America with American workers, buy American, Innovate in America, Invest in America,  Supply America (bring back critical supply chains to </w:t>
                            </w:r>
                            <w:proofErr w:type="spellStart"/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america</w:t>
                            </w:r>
                            <w:proofErr w:type="spellEnd"/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F49AC33" w14:textId="231EA5E7" w:rsidR="00BC5E46" w:rsidRPr="00BC5E46" w:rsidRDefault="00BC5E46" w:rsidP="00BC5E46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Trade War: Started by Us claiming that China is stealing IP, </w:t>
                            </w:r>
                            <w:proofErr w:type="spellStart"/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manypulating</w:t>
                            </w:r>
                            <w:proofErr w:type="spellEnd"/>
                            <w:r w:rsidRPr="00BC5E46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exchange rates, unfair trade practices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5EFD610" w14:textId="4E933A98" w:rsidR="00BC5E46" w:rsidRDefault="00BC5E46" w:rsidP="002C012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13DF038" w14:textId="77777777" w:rsidR="00BC5E46" w:rsidRDefault="00BC5E46" w:rsidP="002C012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6860495" w14:textId="77777777" w:rsidR="00BC5E46" w:rsidRDefault="00BC5E46" w:rsidP="002C012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FBE3CCF" w14:textId="77777777" w:rsidR="00BC5E46" w:rsidRDefault="00BC5E46" w:rsidP="002C012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502A5A1" w14:textId="77777777" w:rsidR="006E3681" w:rsidRDefault="006E3681" w:rsidP="00B463E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4C7AD52" w14:textId="77777777" w:rsidR="006E3681" w:rsidRDefault="006E3681" w:rsidP="00B463E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FDE1CCB" w14:textId="4165B25D" w:rsidR="006E3681" w:rsidRPr="006E3681" w:rsidRDefault="006E3681" w:rsidP="006E368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6E3681">
              <w:rPr>
                <w:rFonts w:ascii="Garamond" w:hAnsi="Garamond"/>
                <w:b/>
                <w:bCs/>
                <w:sz w:val="16"/>
                <w:szCs w:val="16"/>
              </w:rPr>
              <w:t>Understanding modern Trade</w:t>
            </w:r>
          </w:p>
          <w:p w14:paraId="39C566C6" w14:textId="6EF2FA32" w:rsidR="002C0122" w:rsidRDefault="006E3681" w:rsidP="002C012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6E3681">
              <w:rPr>
                <w:rFonts w:ascii="Garamond" w:hAnsi="Garamond"/>
                <w:b/>
                <w:bCs/>
                <w:sz w:val="16"/>
                <w:szCs w:val="16"/>
              </w:rPr>
              <w:t>Global Value Chains</w:t>
            </w:r>
            <w:r>
              <w:rPr>
                <w:rFonts w:ascii="Garamond" w:hAnsi="Garamond"/>
                <w:sz w:val="16"/>
                <w:szCs w:val="16"/>
              </w:rPr>
              <w:t xml:space="preserve">: </w:t>
            </w:r>
            <w:r w:rsidR="002C0122">
              <w:rPr>
                <w:rFonts w:ascii="Garamond" w:hAnsi="Garamond"/>
                <w:sz w:val="16"/>
                <w:szCs w:val="16"/>
              </w:rPr>
              <w:t xml:space="preserve">Trade is not firm in A produces smt and sells to firm in B </w:t>
            </w:r>
          </w:p>
          <w:p w14:paraId="0D08E4EB" w14:textId="2583BFD4" w:rsidR="006E3681" w:rsidRDefault="006E3681" w:rsidP="002C012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6E3681">
              <w:rPr>
                <w:rFonts w:ascii="Garamond" w:hAnsi="Garamond"/>
                <w:sz w:val="16"/>
                <w:szCs w:val="16"/>
              </w:rPr>
              <w:t>A value chain is the full range of activities that firms engage in to bring a product to the market, from conception to final use (from design, production, marketing, logistics and distribution to support the final customer).</w:t>
            </w:r>
          </w:p>
          <w:p w14:paraId="72F58952" w14:textId="77777777" w:rsidR="006E3681" w:rsidRPr="006E3681" w:rsidRDefault="006E3681" w:rsidP="006E368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6E3681">
              <w:rPr>
                <w:rFonts w:ascii="Garamond" w:hAnsi="Garamond"/>
                <w:sz w:val="16"/>
                <w:szCs w:val="16"/>
              </w:rPr>
              <w:t xml:space="preserve">Value chain are going global: Firms slice their production processes (the value chain) across countries. Key to Source inputs more efficiently and </w:t>
            </w:r>
            <w:proofErr w:type="spellStart"/>
            <w:r w:rsidRPr="006E3681">
              <w:rPr>
                <w:rFonts w:ascii="Garamond" w:hAnsi="Garamond"/>
                <w:sz w:val="16"/>
                <w:szCs w:val="16"/>
              </w:rPr>
              <w:t>specialise</w:t>
            </w:r>
            <w:proofErr w:type="spellEnd"/>
            <w:r w:rsidRPr="006E3681">
              <w:rPr>
                <w:rFonts w:ascii="Garamond" w:hAnsi="Garamond"/>
                <w:sz w:val="16"/>
                <w:szCs w:val="16"/>
              </w:rPr>
              <w:t xml:space="preserve">, expand activities into new markets (Ricardo’s theory of comparative advantage). GVCs have made national economies very </w:t>
            </w:r>
            <w:proofErr w:type="spellStart"/>
            <w:r w:rsidRPr="006E3681">
              <w:rPr>
                <w:rFonts w:ascii="Garamond" w:hAnsi="Garamond"/>
                <w:sz w:val="16"/>
                <w:szCs w:val="16"/>
              </w:rPr>
              <w:t>uintertwined</w:t>
            </w:r>
            <w:proofErr w:type="spellEnd"/>
            <w:r w:rsidRPr="006E3681">
              <w:rPr>
                <w:rFonts w:ascii="Garamond" w:hAnsi="Garamond"/>
                <w:sz w:val="16"/>
                <w:szCs w:val="16"/>
              </w:rPr>
              <w:t xml:space="preserve"> and played a pivotal role in reducing poverty and creating growth in developing countries.</w:t>
            </w:r>
          </w:p>
          <w:p w14:paraId="15D702C0" w14:textId="007DE8E4" w:rsidR="002C0122" w:rsidRDefault="006E3681" w:rsidP="006E368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6E3681">
              <w:rPr>
                <w:rFonts w:ascii="Garamond" w:hAnsi="Garamond"/>
                <w:sz w:val="16"/>
                <w:szCs w:val="16"/>
              </w:rPr>
              <w:t>=&gt; Trade in intermediates nowadays dominates trade flows, representing 56% of trade in goods in OEC</w:t>
            </w:r>
            <w:r>
              <w:rPr>
                <w:rFonts w:ascii="Garamond" w:hAnsi="Garamond"/>
                <w:sz w:val="16"/>
                <w:szCs w:val="16"/>
              </w:rPr>
              <w:t>D</w:t>
            </w:r>
          </w:p>
          <w:p w14:paraId="619D7455" w14:textId="77777777" w:rsidR="006E3681" w:rsidRDefault="006E3681" w:rsidP="006E368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0AFE9CF" w14:textId="2AA7C002" w:rsidR="006E3681" w:rsidRPr="006E3681" w:rsidRDefault="006E3681" w:rsidP="006E368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6E3681">
              <w:rPr>
                <w:rFonts w:ascii="Garamond" w:hAnsi="Garamond"/>
                <w:b/>
                <w:bCs/>
                <w:sz w:val="16"/>
                <w:szCs w:val="16"/>
              </w:rPr>
              <w:t>Factors affecting sourcing decision</w:t>
            </w:r>
          </w:p>
          <w:p w14:paraId="6873383F" w14:textId="1CC02E88" w:rsidR="00442B42" w:rsidRDefault="002C0122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proofErr w:type="spellStart"/>
            <w:r>
              <w:rPr>
                <w:rFonts w:ascii="Garamond" w:hAnsi="Garamond"/>
                <w:sz w:val="16"/>
                <w:szCs w:val="16"/>
              </w:rPr>
              <w:t>Labour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cost,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aboundance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of key imports, access to H/S or L/S workforce, presence of infrastructure, </w:t>
            </w:r>
            <w:r w:rsidR="00940E21" w:rsidRPr="00940E21">
              <w:rPr>
                <w:rFonts w:ascii="Garamond" w:hAnsi="Garamond"/>
                <w:sz w:val="16"/>
                <w:szCs w:val="16"/>
              </w:rPr>
              <w:t xml:space="preserve"> Good institutions </w:t>
            </w:r>
            <w:r>
              <w:rPr>
                <w:rFonts w:ascii="Garamond" w:hAnsi="Garamond"/>
                <w:sz w:val="16"/>
                <w:szCs w:val="16"/>
              </w:rPr>
              <w:t>(</w:t>
            </w:r>
            <w:proofErr w:type="spellStart"/>
            <w:r w:rsidR="00940E21" w:rsidRPr="00940E21">
              <w:rPr>
                <w:rFonts w:ascii="Garamond" w:hAnsi="Garamond"/>
                <w:sz w:val="16"/>
                <w:szCs w:val="16"/>
              </w:rPr>
              <w:t>eg</w:t>
            </w:r>
            <w:proofErr w:type="spellEnd"/>
            <w:r w:rsidR="00940E21" w:rsidRPr="00940E21">
              <w:rPr>
                <w:rFonts w:ascii="Garamond" w:hAnsi="Garamond"/>
                <w:sz w:val="16"/>
                <w:szCs w:val="16"/>
              </w:rPr>
              <w:t>, protection of</w:t>
            </w:r>
            <w:r>
              <w:rPr>
                <w:rFonts w:ascii="Garamond" w:hAnsi="Garamond"/>
                <w:sz w:val="16"/>
                <w:szCs w:val="16"/>
              </w:rPr>
              <w:t xml:space="preserve"> IP </w:t>
            </w:r>
            <w:r w:rsidR="00940E21" w:rsidRPr="00940E21">
              <w:rPr>
                <w:rFonts w:ascii="Garamond" w:hAnsi="Garamond"/>
                <w:sz w:val="16"/>
                <w:szCs w:val="16"/>
              </w:rPr>
              <w:t>rights</w:t>
            </w:r>
            <w:r>
              <w:rPr>
                <w:rFonts w:ascii="Garamond" w:hAnsi="Garamond"/>
                <w:sz w:val="16"/>
                <w:szCs w:val="16"/>
              </w:rPr>
              <w:t xml:space="preserve">), </w:t>
            </w:r>
            <w:r w:rsidR="00940E21" w:rsidRPr="00940E21">
              <w:rPr>
                <w:rFonts w:ascii="Garamond" w:hAnsi="Garamond"/>
                <w:sz w:val="16"/>
                <w:szCs w:val="16"/>
              </w:rPr>
              <w:t xml:space="preserve">Proximity to large markets, </w:t>
            </w:r>
            <w:r>
              <w:rPr>
                <w:rFonts w:ascii="Garamond" w:hAnsi="Garamond"/>
                <w:sz w:val="16"/>
                <w:szCs w:val="16"/>
              </w:rPr>
              <w:t>possible geopolitical risks</w:t>
            </w:r>
            <w:r w:rsidR="00CB411E">
              <w:rPr>
                <w:rFonts w:ascii="Garamond" w:hAnsi="Garamond"/>
                <w:sz w:val="16"/>
                <w:szCs w:val="16"/>
              </w:rPr>
              <w:t>, raw materials</w:t>
            </w:r>
          </w:p>
          <w:p w14:paraId="2161EDD1" w14:textId="77777777" w:rsidR="00442B42" w:rsidRDefault="00442B42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C34E06C" w14:textId="0F917D75" w:rsidR="006E3681" w:rsidRPr="006E3681" w:rsidRDefault="006E3681" w:rsidP="00442B4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6E3681">
              <w:rPr>
                <w:rFonts w:ascii="Garamond" w:hAnsi="Garamond"/>
                <w:b/>
                <w:bCs/>
                <w:sz w:val="16"/>
                <w:szCs w:val="16"/>
              </w:rPr>
              <w:t>Possible Responses</w:t>
            </w:r>
          </w:p>
          <w:p w14:paraId="0C084EDA" w14:textId="2341F717" w:rsidR="00442B42" w:rsidRDefault="00442B42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CB411E">
              <w:rPr>
                <w:rFonts w:ascii="Garamond" w:hAnsi="Garamond"/>
                <w:sz w:val="16"/>
                <w:szCs w:val="16"/>
                <w:u w:val="single"/>
              </w:rPr>
              <w:t>Diversification:</w:t>
            </w:r>
            <w:r w:rsidRPr="003420C7">
              <w:rPr>
                <w:rFonts w:ascii="Garamond" w:hAnsi="Garamond"/>
                <w:sz w:val="16"/>
                <w:szCs w:val="16"/>
              </w:rPr>
              <w:t xml:space="preserve"> Enlarging the number of suppliers and countries involved in the value chain.</w:t>
            </w:r>
          </w:p>
          <w:p w14:paraId="2E7102E8" w14:textId="721BC9E8" w:rsidR="00442B42" w:rsidRDefault="00967118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67118">
              <w:rPr>
                <w:rFonts w:ascii="Garamond" w:hAnsi="Garamond"/>
                <w:sz w:val="16"/>
                <w:szCs w:val="16"/>
              </w:rPr>
              <w:t xml:space="preserve">    </w:t>
            </w:r>
            <w:r>
              <w:rPr>
                <w:rFonts w:ascii="Garamond" w:hAnsi="Garamond"/>
                <w:sz w:val="16"/>
                <w:szCs w:val="16"/>
              </w:rPr>
              <w:t xml:space="preserve">    </w:t>
            </w:r>
            <w:r w:rsidR="00442B42" w:rsidRPr="00CB411E">
              <w:rPr>
                <w:rFonts w:ascii="Garamond" w:hAnsi="Garamond"/>
                <w:sz w:val="16"/>
                <w:szCs w:val="16"/>
                <w:u w:val="single"/>
              </w:rPr>
              <w:t>Nearshoring:</w:t>
            </w:r>
            <w:r w:rsidR="00442B42" w:rsidRPr="003420C7">
              <w:rPr>
                <w:rFonts w:ascii="Garamond" w:hAnsi="Garamond"/>
                <w:sz w:val="16"/>
                <w:szCs w:val="16"/>
              </w:rPr>
              <w:t xml:space="preserve"> shortening the value chain</w:t>
            </w:r>
            <w:r w:rsidR="00442B42">
              <w:rPr>
                <w:rFonts w:ascii="Garamond" w:hAnsi="Garamond"/>
                <w:sz w:val="16"/>
                <w:szCs w:val="16"/>
              </w:rPr>
              <w:t xml:space="preserve"> (from </w:t>
            </w:r>
            <w:proofErr w:type="spellStart"/>
            <w:r w:rsidR="00442B42">
              <w:rPr>
                <w:rFonts w:ascii="Garamond" w:hAnsi="Garamond"/>
                <w:sz w:val="16"/>
                <w:szCs w:val="16"/>
              </w:rPr>
              <w:t>china</w:t>
            </w:r>
            <w:proofErr w:type="spellEnd"/>
            <w:r w:rsidR="00442B42">
              <w:rPr>
                <w:rFonts w:ascii="Garamond" w:hAnsi="Garamond"/>
                <w:sz w:val="16"/>
                <w:szCs w:val="16"/>
              </w:rPr>
              <w:t xml:space="preserve"> to mex)</w:t>
            </w:r>
          </w:p>
          <w:p w14:paraId="3619CB36" w14:textId="3ED86ECC" w:rsidR="00442B42" w:rsidRDefault="00BC5E46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779331B" wp14:editId="16CF83CA">
                      <wp:simplePos x="0" y="0"/>
                      <wp:positionH relativeFrom="column">
                        <wp:posOffset>-57151</wp:posOffset>
                      </wp:positionH>
                      <wp:positionV relativeFrom="paragraph">
                        <wp:posOffset>150948</wp:posOffset>
                      </wp:positionV>
                      <wp:extent cx="820420" cy="97790"/>
                      <wp:effectExtent l="196215" t="0" r="201295" b="0"/>
                      <wp:wrapNone/>
                      <wp:docPr id="313483547" name="Right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3397662">
                                <a:off x="0" y="0"/>
                                <a:ext cx="820420" cy="9779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63B70F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" o:spid="_x0000_s1026" type="#_x0000_t13" style="position:absolute;margin-left:-4.5pt;margin-top:11.9pt;width:64.6pt;height:7.7pt;rotation:3711153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" adj="20313" fillcolor="red" strokecolor="#07080a [484]" strokeweight="1pt"/>
                  </w:pict>
                </mc:Fallback>
              </mc:AlternateContent>
            </w:r>
            <w:r w:rsidR="00967118" w:rsidRPr="00967118">
              <w:rPr>
                <w:rFonts w:ascii="Garamond" w:hAnsi="Garamond"/>
                <w:sz w:val="16"/>
                <w:szCs w:val="16"/>
              </w:rPr>
              <w:t xml:space="preserve">     </w:t>
            </w:r>
            <w:r w:rsidR="00967118">
              <w:rPr>
                <w:rFonts w:ascii="Garamond" w:hAnsi="Garamond"/>
                <w:sz w:val="16"/>
                <w:szCs w:val="16"/>
              </w:rPr>
              <w:t xml:space="preserve">      </w:t>
            </w:r>
            <w:r w:rsidR="00967118" w:rsidRPr="00967118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442B42" w:rsidRPr="00CB411E">
              <w:rPr>
                <w:rFonts w:ascii="Garamond" w:hAnsi="Garamond"/>
                <w:sz w:val="16"/>
                <w:szCs w:val="16"/>
                <w:u w:val="single"/>
              </w:rPr>
              <w:t>Friendshoring:</w:t>
            </w:r>
            <w:r w:rsidR="00442B42" w:rsidRPr="003420C7">
              <w:rPr>
                <w:rFonts w:ascii="Garamond" w:hAnsi="Garamond"/>
                <w:sz w:val="16"/>
                <w:szCs w:val="16"/>
              </w:rPr>
              <w:t xml:space="preserve"> strengthening trade relationships with allies and trusted countries.</w:t>
            </w:r>
          </w:p>
          <w:p w14:paraId="13E7E46D" w14:textId="6B370E3D" w:rsidR="00442B42" w:rsidRDefault="00967118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67118">
              <w:rPr>
                <w:rFonts w:ascii="Garamond" w:hAnsi="Garamond"/>
                <w:sz w:val="16"/>
                <w:szCs w:val="16"/>
              </w:rPr>
              <w:t xml:space="preserve">        </w:t>
            </w:r>
            <w:r>
              <w:rPr>
                <w:rFonts w:ascii="Garamond" w:hAnsi="Garamond"/>
                <w:sz w:val="16"/>
                <w:szCs w:val="16"/>
              </w:rPr>
              <w:t xml:space="preserve">        </w:t>
            </w:r>
            <w:r w:rsidR="00442B42" w:rsidRPr="00CB411E">
              <w:rPr>
                <w:rFonts w:ascii="Garamond" w:hAnsi="Garamond"/>
                <w:sz w:val="16"/>
                <w:szCs w:val="16"/>
                <w:u w:val="single"/>
              </w:rPr>
              <w:t>Reshoring:</w:t>
            </w:r>
            <w:r w:rsidR="00442B42" w:rsidRPr="003420C7">
              <w:rPr>
                <w:rFonts w:ascii="Garamond" w:hAnsi="Garamond"/>
                <w:sz w:val="16"/>
                <w:szCs w:val="16"/>
              </w:rPr>
              <w:t xml:space="preserve"> bringing productive activities "home."</w:t>
            </w:r>
          </w:p>
          <w:p w14:paraId="44CAB9AD" w14:textId="0D1EBE7C" w:rsidR="00442B42" w:rsidRDefault="00967118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67118">
              <w:rPr>
                <w:rFonts w:ascii="Garamond" w:hAnsi="Garamond"/>
                <w:sz w:val="16"/>
                <w:szCs w:val="16"/>
              </w:rPr>
              <w:t xml:space="preserve">          </w:t>
            </w:r>
            <w:r>
              <w:rPr>
                <w:rFonts w:ascii="Garamond" w:hAnsi="Garamond"/>
                <w:sz w:val="16"/>
                <w:szCs w:val="16"/>
              </w:rPr>
              <w:t xml:space="preserve">         </w:t>
            </w:r>
            <w:r w:rsidR="009C739C" w:rsidRPr="009C739C">
              <w:rPr>
                <w:rFonts w:ascii="Garamond" w:hAnsi="Garamond"/>
                <w:sz w:val="16"/>
                <w:szCs w:val="16"/>
              </w:rPr>
              <w:t>De-risking: a soft decoupling.</w:t>
            </w:r>
          </w:p>
          <w:p w14:paraId="7F5EB741" w14:textId="6D041F89" w:rsidR="00967118" w:rsidRDefault="00967118" w:rsidP="0096711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67118">
              <w:rPr>
                <w:rFonts w:ascii="Garamond" w:hAnsi="Garamond"/>
                <w:sz w:val="16"/>
                <w:szCs w:val="16"/>
              </w:rPr>
              <w:t xml:space="preserve">            </w:t>
            </w:r>
            <w:r>
              <w:rPr>
                <w:rFonts w:ascii="Garamond" w:hAnsi="Garamond"/>
                <w:sz w:val="16"/>
                <w:szCs w:val="16"/>
              </w:rPr>
              <w:t xml:space="preserve">         </w:t>
            </w:r>
            <w:r w:rsidR="00761D9B">
              <w:rPr>
                <w:rFonts w:ascii="Garamond" w:hAnsi="Garamond"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9C739C" w:rsidRPr="009C739C">
              <w:rPr>
                <w:rFonts w:ascii="Garamond" w:hAnsi="Garamond"/>
                <w:sz w:val="16"/>
                <w:szCs w:val="16"/>
              </w:rPr>
              <w:t>De-coupling (excessive): complete cutting off between the US-centered economies and the China-centered ones.</w:t>
            </w:r>
          </w:p>
          <w:p w14:paraId="18EF4EF3" w14:textId="77777777" w:rsidR="00967118" w:rsidRDefault="00967118" w:rsidP="0096711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AA3CF72" w14:textId="12DFF962" w:rsidR="00967118" w:rsidRPr="006E3681" w:rsidRDefault="006E3681" w:rsidP="00967118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6E3681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CA4B44D" wp14:editId="55FEA9A0">
                      <wp:simplePos x="0" y="0"/>
                      <wp:positionH relativeFrom="column">
                        <wp:posOffset>102910</wp:posOffset>
                      </wp:positionH>
                      <wp:positionV relativeFrom="paragraph">
                        <wp:posOffset>129042</wp:posOffset>
                      </wp:positionV>
                      <wp:extent cx="4285515" cy="1779"/>
                      <wp:effectExtent l="0" t="0" r="0" b="0"/>
                      <wp:wrapNone/>
                      <wp:docPr id="158027253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85515" cy="17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694980" id="Straight Connector 3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1pt,10.15pt" to="345.55pt,1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Pr="006E3681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2FB5128" wp14:editId="583105E2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108585</wp:posOffset>
                      </wp:positionV>
                      <wp:extent cx="0" cy="22860"/>
                      <wp:effectExtent l="0" t="0" r="12700" b="15240"/>
                      <wp:wrapNone/>
                      <wp:docPr id="555856155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48748D" id="Straight Connector 4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5pt,8.55pt" to="11.5pt,1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Pr="006E3681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9C5FC1D" wp14:editId="702047A3">
                      <wp:simplePos x="0" y="0"/>
                      <wp:positionH relativeFrom="column">
                        <wp:posOffset>101664</wp:posOffset>
                      </wp:positionH>
                      <wp:positionV relativeFrom="paragraph">
                        <wp:posOffset>127635</wp:posOffset>
                      </wp:positionV>
                      <wp:extent cx="0" cy="22860"/>
                      <wp:effectExtent l="0" t="0" r="12700" b="15240"/>
                      <wp:wrapNone/>
                      <wp:docPr id="6970231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957AB7" id="Straight Connector 4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pt,10.05pt" to="8pt,1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Pr="006E3681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28CA3AF" wp14:editId="34619317">
                      <wp:simplePos x="0" y="0"/>
                      <wp:positionH relativeFrom="column">
                        <wp:posOffset>4390105</wp:posOffset>
                      </wp:positionH>
                      <wp:positionV relativeFrom="paragraph">
                        <wp:posOffset>127635</wp:posOffset>
                      </wp:positionV>
                      <wp:extent cx="0" cy="22860"/>
                      <wp:effectExtent l="0" t="0" r="12700" b="15240"/>
                      <wp:wrapNone/>
                      <wp:docPr id="8039538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C4FC56" id="Straight Connector 4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7pt,10.05pt" to="345.7pt,1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5505EF" w:rsidRPr="006E3681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4FED4A1" wp14:editId="5C1A56C8">
                      <wp:simplePos x="0" y="0"/>
                      <wp:positionH relativeFrom="column">
                        <wp:posOffset>3612515</wp:posOffset>
                      </wp:positionH>
                      <wp:positionV relativeFrom="paragraph">
                        <wp:posOffset>128778</wp:posOffset>
                      </wp:positionV>
                      <wp:extent cx="0" cy="22860"/>
                      <wp:effectExtent l="0" t="0" r="12700" b="15240"/>
                      <wp:wrapNone/>
                      <wp:docPr id="161244652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35541D" id="Straight Connector 4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45pt,10.15pt" to="284.45pt,1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5505EF" w:rsidRPr="006E3681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23FDB73" wp14:editId="5F8F2FA7">
                      <wp:simplePos x="0" y="0"/>
                      <wp:positionH relativeFrom="column">
                        <wp:posOffset>2299335</wp:posOffset>
                      </wp:positionH>
                      <wp:positionV relativeFrom="paragraph">
                        <wp:posOffset>128143</wp:posOffset>
                      </wp:positionV>
                      <wp:extent cx="0" cy="22860"/>
                      <wp:effectExtent l="0" t="0" r="12700" b="15240"/>
                      <wp:wrapNone/>
                      <wp:docPr id="37216096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2BB787" id="Straight Connector 4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05pt,10.1pt" to="181.05pt,1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C722C3" w:rsidRPr="006E3681">
              <w:rPr>
                <w:rFonts w:ascii="Garamond" w:hAnsi="Garamond"/>
                <w:b/>
                <w:bCs/>
                <w:sz w:val="16"/>
                <w:szCs w:val="16"/>
              </w:rPr>
              <w:t>R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isks</w:t>
            </w:r>
          </w:p>
          <w:p w14:paraId="5A3C51CD" w14:textId="354EE5D4" w:rsidR="00761D9B" w:rsidRDefault="006E3681" w:rsidP="00940E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45D83DC" wp14:editId="3C69B96D">
                      <wp:simplePos x="0" y="0"/>
                      <wp:positionH relativeFrom="column">
                        <wp:posOffset>97367</wp:posOffset>
                      </wp:positionH>
                      <wp:positionV relativeFrom="paragraph">
                        <wp:posOffset>35560</wp:posOffset>
                      </wp:positionV>
                      <wp:extent cx="1964266" cy="778933"/>
                      <wp:effectExtent l="0" t="0" r="17145" b="8890"/>
                      <wp:wrapNone/>
                      <wp:docPr id="111417945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4266" cy="77893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85DE84" w14:textId="5858A4F9" w:rsidR="00761D9B" w:rsidRPr="00761D9B" w:rsidRDefault="00761D9B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Visibility issues: GVCs have many tiers and layers. Building a car requires many components, each produced by a </w:t>
                                  </w:r>
                                  <w:r w:rsidR="006E368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diff</w:t>
                                  </w:r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supplier.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</w:t>
                                  </w:r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ach suppliers has its suppliers. Companies at the top of the layer: just a tiny chip can halt the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prod</w:t>
                                  </w:r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of a car that is 99% ready.</w:t>
                                  </w:r>
                                </w:p>
                                <w:p w14:paraId="68611DBD" w14:textId="77777777" w:rsidR="00761D9B" w:rsidRPr="00761D9B" w:rsidRDefault="00761D9B" w:rsidP="00761D9B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5D83DC" id="_x0000_s1030" style="position:absolute;left:0;text-align:left;margin-left:7.65pt;margin-top:2.8pt;width:154.65pt;height:61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" fillcolor="white [3201]" strokecolor="#958b8b [3209]" strokeweight="1pt">
                      <v:textbox>
                        <w:txbxContent>
                          <w:p w14:paraId="6285DE84" w14:textId="5858A4F9" w:rsidR="00761D9B" w:rsidRPr="00761D9B" w:rsidRDefault="00761D9B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Visibility issues: GVCs have many tiers and layers. Building a car requires many components, each produced by a </w:t>
                            </w:r>
                            <w:r w:rsidR="006E3681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diff</w:t>
                            </w:r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supplier.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</w:t>
                            </w:r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ach suppliers has its suppliers. Companies at the top of the layer: just a tiny chip can halt the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prod</w:t>
                            </w:r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of a car that is 99% ready.</w:t>
                            </w:r>
                          </w:p>
                          <w:p w14:paraId="68611DBD" w14:textId="77777777" w:rsidR="00761D9B" w:rsidRPr="00761D9B" w:rsidRDefault="00761D9B" w:rsidP="00761D9B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3B27874" wp14:editId="6CEE328A">
                      <wp:simplePos x="0" y="0"/>
                      <wp:positionH relativeFrom="column">
                        <wp:posOffset>2122593</wp:posOffset>
                      </wp:positionH>
                      <wp:positionV relativeFrom="paragraph">
                        <wp:posOffset>35560</wp:posOffset>
                      </wp:positionV>
                      <wp:extent cx="1063413" cy="778510"/>
                      <wp:effectExtent l="0" t="0" r="16510" b="8890"/>
                      <wp:wrapNone/>
                      <wp:docPr id="177175377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3413" cy="77851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89F4D9" w14:textId="28CCB1A4" w:rsidR="00761D9B" w:rsidRDefault="00761D9B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Natural disasters, pandemics, Geopolitical uncertainties</w:t>
                                  </w:r>
                                </w:p>
                                <w:p w14:paraId="6DE661B6" w14:textId="77777777" w:rsidR="006E3681" w:rsidRDefault="006E3681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2FF165BB" w14:textId="77777777" w:rsidR="006E3681" w:rsidRPr="00761D9B" w:rsidRDefault="006E3681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B212A4A" w14:textId="77777777" w:rsidR="00761D9B" w:rsidRPr="00761D9B" w:rsidRDefault="00761D9B" w:rsidP="00761D9B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B27874" id="_x0000_s1031" style="position:absolute;left:0;text-align:left;margin-left:167.15pt;margin-top:2.8pt;width:83.75pt;height:61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" fillcolor="white [3201]" strokecolor="#958b8b [3209]" strokeweight="1pt">
                      <v:textbox>
                        <w:txbxContent>
                          <w:p w14:paraId="2789F4D9" w14:textId="28CCB1A4" w:rsidR="00761D9B" w:rsidRDefault="00761D9B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Natural disasters, pandemics, Geopolitical uncertainties</w:t>
                            </w:r>
                          </w:p>
                          <w:p w14:paraId="6DE661B6" w14:textId="77777777" w:rsidR="006E3681" w:rsidRDefault="006E3681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2FF165BB" w14:textId="77777777" w:rsidR="006E3681" w:rsidRPr="00761D9B" w:rsidRDefault="006E3681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7B212A4A" w14:textId="77777777" w:rsidR="00761D9B" w:rsidRPr="00761D9B" w:rsidRDefault="00761D9B" w:rsidP="00761D9B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06D0516" wp14:editId="0915BBB7">
                      <wp:simplePos x="0" y="0"/>
                      <wp:positionH relativeFrom="column">
                        <wp:posOffset>3240193</wp:posOffset>
                      </wp:positionH>
                      <wp:positionV relativeFrom="paragraph">
                        <wp:posOffset>35560</wp:posOffset>
                      </wp:positionV>
                      <wp:extent cx="1063413" cy="778510"/>
                      <wp:effectExtent l="0" t="0" r="16510" b="8890"/>
                      <wp:wrapNone/>
                      <wp:docPr id="104518015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3413" cy="77851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DE805F" w14:textId="1696A70C" w:rsidR="00761D9B" w:rsidRDefault="00761D9B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Oil price fluctuations, trade </w:t>
                                  </w:r>
                                  <w:proofErr w:type="spellStart"/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disrtuptions</w:t>
                                  </w:r>
                                  <w:proofErr w:type="spellEnd"/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(Houthi)</w:t>
                                  </w:r>
                                </w:p>
                                <w:p w14:paraId="412E2DFD" w14:textId="77777777" w:rsidR="006E3681" w:rsidRDefault="006E3681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ECFCEDC" w14:textId="77777777" w:rsidR="006E3681" w:rsidRDefault="006E3681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58C9B97" w14:textId="77777777" w:rsidR="006E3681" w:rsidRDefault="006E3681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A3220E1" w14:textId="77777777" w:rsidR="006E3681" w:rsidRDefault="006E3681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17412FEF" w14:textId="77777777" w:rsidR="006E3681" w:rsidRPr="00761D9B" w:rsidRDefault="006E3681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7B9C88F" w14:textId="77777777" w:rsidR="00761D9B" w:rsidRPr="00761D9B" w:rsidRDefault="00761D9B" w:rsidP="00761D9B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6D0516" id="_x0000_s1032" style="position:absolute;left:0;text-align:left;margin-left:255.15pt;margin-top:2.8pt;width:83.75pt;height:61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" fillcolor="white [3201]" strokecolor="#958b8b [3209]" strokeweight="1pt">
                      <v:textbox>
                        <w:txbxContent>
                          <w:p w14:paraId="13DE805F" w14:textId="1696A70C" w:rsidR="00761D9B" w:rsidRDefault="00761D9B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Oil price fluctuations, trade </w:t>
                            </w:r>
                            <w:proofErr w:type="spellStart"/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disrtuptions</w:t>
                            </w:r>
                            <w:proofErr w:type="spellEnd"/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(Houthi)</w:t>
                            </w:r>
                          </w:p>
                          <w:p w14:paraId="412E2DFD" w14:textId="77777777" w:rsidR="006E3681" w:rsidRDefault="006E3681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5ECFCEDC" w14:textId="77777777" w:rsidR="006E3681" w:rsidRDefault="006E3681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558C9B97" w14:textId="77777777" w:rsidR="006E3681" w:rsidRDefault="006E3681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5A3220E1" w14:textId="77777777" w:rsidR="006E3681" w:rsidRDefault="006E3681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17412FEF" w14:textId="77777777" w:rsidR="006E3681" w:rsidRPr="00761D9B" w:rsidRDefault="006E3681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77B9C88F" w14:textId="77777777" w:rsidR="00761D9B" w:rsidRPr="00761D9B" w:rsidRDefault="00761D9B" w:rsidP="00761D9B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61D9B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16EED57" wp14:editId="21CF1E65">
                      <wp:simplePos x="0" y="0"/>
                      <wp:positionH relativeFrom="column">
                        <wp:posOffset>4344247</wp:posOffset>
                      </wp:positionH>
                      <wp:positionV relativeFrom="paragraph">
                        <wp:posOffset>35560</wp:posOffset>
                      </wp:positionV>
                      <wp:extent cx="1063413" cy="778510"/>
                      <wp:effectExtent l="0" t="0" r="16510" b="8890"/>
                      <wp:wrapNone/>
                      <wp:docPr id="186780436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3413" cy="77851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A1BF6" w14:textId="20EDB805" w:rsidR="00761D9B" w:rsidRPr="00761D9B" w:rsidRDefault="00761D9B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Low inventories</w:t>
                                  </w:r>
                                </w:p>
                                <w:p w14:paraId="156CE12D" w14:textId="77777777" w:rsidR="00761D9B" w:rsidRPr="00761D9B" w:rsidRDefault="00761D9B" w:rsidP="00761D9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05840C6E" w14:textId="77777777" w:rsidR="00761D9B" w:rsidRDefault="00761D9B" w:rsidP="00761D9B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218D5E05" w14:textId="77777777" w:rsidR="006E3681" w:rsidRDefault="006E3681" w:rsidP="00761D9B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47157C8C" w14:textId="77777777" w:rsidR="006E3681" w:rsidRDefault="006E3681" w:rsidP="00761D9B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2B8DADA0" w14:textId="77777777" w:rsidR="006E3681" w:rsidRDefault="006E3681" w:rsidP="00761D9B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4967D91B" w14:textId="77777777" w:rsidR="006E3681" w:rsidRDefault="006E3681" w:rsidP="00761D9B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26D7460C" w14:textId="77777777" w:rsidR="006E3681" w:rsidRDefault="006E3681" w:rsidP="00761D9B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420F8D99" w14:textId="77777777" w:rsidR="006E3681" w:rsidRDefault="006E3681" w:rsidP="00761D9B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538A7A2E" w14:textId="77777777" w:rsidR="006E3681" w:rsidRPr="00761D9B" w:rsidRDefault="006E3681" w:rsidP="00761D9B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6EED57" id="_x0000_s1033" style="position:absolute;left:0;text-align:left;margin-left:342.05pt;margin-top:2.8pt;width:83.75pt;height:6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" fillcolor="white [3201]" strokecolor="#958b8b [3209]" strokeweight="1pt">
                      <v:textbox>
                        <w:txbxContent>
                          <w:p w14:paraId="793A1BF6" w14:textId="20EDB805" w:rsidR="00761D9B" w:rsidRPr="00761D9B" w:rsidRDefault="00761D9B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Low inventories</w:t>
                            </w:r>
                          </w:p>
                          <w:p w14:paraId="156CE12D" w14:textId="77777777" w:rsidR="00761D9B" w:rsidRPr="00761D9B" w:rsidRDefault="00761D9B" w:rsidP="00761D9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05840C6E" w14:textId="77777777" w:rsidR="00761D9B" w:rsidRDefault="00761D9B" w:rsidP="00761D9B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218D5E05" w14:textId="77777777" w:rsidR="006E3681" w:rsidRDefault="006E3681" w:rsidP="00761D9B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47157C8C" w14:textId="77777777" w:rsidR="006E3681" w:rsidRDefault="006E3681" w:rsidP="00761D9B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2B8DADA0" w14:textId="77777777" w:rsidR="006E3681" w:rsidRDefault="006E3681" w:rsidP="00761D9B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4967D91B" w14:textId="77777777" w:rsidR="006E3681" w:rsidRDefault="006E3681" w:rsidP="00761D9B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26D7460C" w14:textId="77777777" w:rsidR="006E3681" w:rsidRDefault="006E3681" w:rsidP="00761D9B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420F8D99" w14:textId="77777777" w:rsidR="006E3681" w:rsidRDefault="006E3681" w:rsidP="00761D9B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  <w:p w14:paraId="538A7A2E" w14:textId="77777777" w:rsidR="006E3681" w:rsidRPr="00761D9B" w:rsidRDefault="006E3681" w:rsidP="00761D9B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FD20FA" w14:textId="5F279D92" w:rsidR="00761D9B" w:rsidRDefault="00761D9B" w:rsidP="00940E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B7CD49B" w14:textId="24FF416F" w:rsidR="00761D9B" w:rsidRDefault="00761D9B" w:rsidP="00940E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BD199CB" w14:textId="652893F9" w:rsidR="00761D9B" w:rsidRDefault="00761D9B" w:rsidP="00940E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60956D9" w14:textId="349A63A5" w:rsidR="00761D9B" w:rsidRDefault="00761D9B" w:rsidP="00940E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DC1EC7A" w14:textId="77777777" w:rsidR="00761D9B" w:rsidRDefault="00761D9B" w:rsidP="00761D9B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ED3CE59" w14:textId="677399CE" w:rsidR="003420C7" w:rsidRDefault="00431B3E" w:rsidP="00BC5E4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clearly exposure depends on many variables, </w:t>
            </w:r>
            <w:r w:rsidRPr="00431B3E">
              <w:rPr>
                <w:rFonts w:ascii="Garamond" w:hAnsi="Garamond"/>
                <w:sz w:val="16"/>
                <w:szCs w:val="16"/>
              </w:rPr>
              <w:t>like geographic dispersion/concentration and trade intensity with trade partners.</w:t>
            </w:r>
          </w:p>
          <w:p w14:paraId="339E370E" w14:textId="77777777" w:rsidR="00BC5E46" w:rsidRDefault="00BC5E46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D2D1FC2" w14:textId="30D9EE78" w:rsidR="00D6543F" w:rsidRDefault="00967118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The</w:t>
            </w:r>
            <w:r w:rsidR="00442B42">
              <w:rPr>
                <w:rFonts w:ascii="Garamond" w:hAnsi="Garamond"/>
                <w:sz w:val="16"/>
                <w:szCs w:val="16"/>
              </w:rPr>
              <w:t xml:space="preserve"> economic outlook has been </w:t>
            </w:r>
            <w:proofErr w:type="spellStart"/>
            <w:r w:rsidR="00442B42">
              <w:rPr>
                <w:rFonts w:ascii="Garamond" w:hAnsi="Garamond"/>
                <w:sz w:val="16"/>
                <w:szCs w:val="16"/>
              </w:rPr>
              <w:t>degradating</w:t>
            </w:r>
            <w:proofErr w:type="spellEnd"/>
            <w:r w:rsidR="00442B42">
              <w:rPr>
                <w:rFonts w:ascii="Garamond" w:hAnsi="Garamond"/>
                <w:sz w:val="16"/>
                <w:szCs w:val="16"/>
              </w:rPr>
              <w:t xml:space="preserve"> recently:</w:t>
            </w:r>
          </w:p>
          <w:p w14:paraId="76DAF086" w14:textId="767E1D2C" w:rsidR="006E3681" w:rsidRDefault="006E3681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6E3681">
              <w:rPr>
                <w:rFonts w:ascii="Garamond" w:hAnsi="Garamond"/>
                <w:sz w:val="16"/>
                <w:szCs w:val="16"/>
              </w:rPr>
              <w:t>- After Covid-19 and China’s zero covid policy: we discovered how reliant we were to Chinese production.</w:t>
            </w:r>
          </w:p>
          <w:p w14:paraId="20325545" w14:textId="5F32248F" w:rsidR="00545BAD" w:rsidRDefault="006E3681" w:rsidP="00D654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--</w:t>
            </w:r>
            <w:r w:rsidR="00D6543F">
              <w:rPr>
                <w:rFonts w:ascii="Garamond" w:hAnsi="Garamond"/>
                <w:sz w:val="16"/>
                <w:szCs w:val="16"/>
              </w:rPr>
              <w:t xml:space="preserve"> After</w:t>
            </w:r>
            <w:r w:rsidR="00545BAD" w:rsidRPr="00964B68">
              <w:rPr>
                <w:rFonts w:ascii="Garamond" w:hAnsi="Garamond"/>
                <w:sz w:val="16"/>
                <w:szCs w:val="16"/>
              </w:rPr>
              <w:t xml:space="preserve"> Russia’s invasion of Ukraine</w:t>
            </w:r>
          </w:p>
          <w:p w14:paraId="62247AA6" w14:textId="5B0AA8A4" w:rsidR="00D6543F" w:rsidRDefault="006E3681" w:rsidP="00D654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--- </w:t>
            </w:r>
            <w:r w:rsidR="00D6543F">
              <w:rPr>
                <w:rFonts w:ascii="Garamond" w:hAnsi="Garamond"/>
                <w:sz w:val="16"/>
                <w:szCs w:val="16"/>
              </w:rPr>
              <w:t>This year: Hamas, Trump</w:t>
            </w:r>
            <w:r w:rsidR="0023476C">
              <w:rPr>
                <w:rFonts w:ascii="Garamond" w:hAnsi="Garamond"/>
                <w:sz w:val="16"/>
                <w:szCs w:val="16"/>
              </w:rPr>
              <w:t xml:space="preserve"> Mercantilism</w:t>
            </w:r>
            <w:r w:rsidR="00D6543F">
              <w:rPr>
                <w:rFonts w:ascii="Garamond" w:hAnsi="Garamond"/>
                <w:sz w:val="16"/>
                <w:szCs w:val="16"/>
              </w:rPr>
              <w:t>, Houthi</w:t>
            </w:r>
            <w:r w:rsidR="0023476C">
              <w:rPr>
                <w:rFonts w:ascii="Garamond" w:hAnsi="Garamond"/>
                <w:sz w:val="16"/>
                <w:szCs w:val="16"/>
              </w:rPr>
              <w:t>, failure of Doha rounds,</w:t>
            </w:r>
          </w:p>
          <w:p w14:paraId="59BCD081" w14:textId="58E052EB" w:rsidR="00761D9B" w:rsidRPr="00964B68" w:rsidRDefault="00442B42" w:rsidP="00BC5E4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=&gt; world now is no longer efficiency but resilience</w:t>
            </w:r>
            <w:r w:rsidRPr="00964B68">
              <w:rPr>
                <w:rFonts w:ascii="Garamond" w:hAnsi="Garamond"/>
                <w:sz w:val="16"/>
                <w:szCs w:val="16"/>
              </w:rPr>
              <w:t xml:space="preserve"> (</w:t>
            </w:r>
            <w:proofErr w:type="spellStart"/>
            <w:r w:rsidRPr="00964B68">
              <w:rPr>
                <w:rFonts w:ascii="Garamond" w:hAnsi="Garamond"/>
                <w:sz w:val="16"/>
                <w:szCs w:val="16"/>
              </w:rPr>
              <w:t>ie</w:t>
            </w:r>
            <w:proofErr w:type="spellEnd"/>
            <w:r w:rsidRPr="00964B68">
              <w:rPr>
                <w:rFonts w:ascii="Garamond" w:hAnsi="Garamond"/>
                <w:sz w:val="16"/>
                <w:szCs w:val="16"/>
              </w:rPr>
              <w:t>, the ability to withstand disruptions</w:t>
            </w:r>
            <w:r>
              <w:rPr>
                <w:rFonts w:ascii="Garamond" w:hAnsi="Garamond"/>
                <w:sz w:val="16"/>
                <w:szCs w:val="16"/>
              </w:rPr>
              <w:t xml:space="preserve">, find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back up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solutions</w:t>
            </w:r>
            <w:r w:rsidRPr="00964B68">
              <w:rPr>
                <w:rFonts w:ascii="Garamond" w:hAnsi="Garamond"/>
                <w:sz w:val="16"/>
                <w:szCs w:val="16"/>
              </w:rPr>
              <w:t>)</w:t>
            </w:r>
          </w:p>
          <w:p w14:paraId="22D44AFB" w14:textId="18D459D6" w:rsidR="00431B3E" w:rsidRPr="006D2551" w:rsidRDefault="006E3681" w:rsidP="00442B4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6D2551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3331243" wp14:editId="1822D8F7">
                      <wp:simplePos x="0" y="0"/>
                      <wp:positionH relativeFrom="column">
                        <wp:posOffset>4218940</wp:posOffset>
                      </wp:positionH>
                      <wp:positionV relativeFrom="paragraph">
                        <wp:posOffset>128524</wp:posOffset>
                      </wp:positionV>
                      <wp:extent cx="1152144" cy="505841"/>
                      <wp:effectExtent l="0" t="0" r="16510" b="15240"/>
                      <wp:wrapNone/>
                      <wp:docPr id="19958612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144" cy="50584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950E88" w14:textId="2F8874F4" w:rsidR="005505EF" w:rsidRPr="005505EF" w:rsidRDefault="005505EF" w:rsidP="005505EF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Strategic autonomy in key industries ex pharma, semiconductors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331243" id="Rectangle 2" o:spid="_x0000_s1034" style="position:absolute;left:0;text-align:left;margin-left:332.2pt;margin-top:10.1pt;width:90.7pt;height:39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" fillcolor="white [3201]" strokecolor="#c00000" strokeweight="1pt">
                      <v:textbox>
                        <w:txbxContent>
                          <w:p w14:paraId="1D950E88" w14:textId="2F8874F4" w:rsidR="005505EF" w:rsidRPr="005505EF" w:rsidRDefault="005505EF" w:rsidP="005505EF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Strategic autonomy in key industries ex pharma, semiconductors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D2551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7FC94CE" wp14:editId="53F2698A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134620</wp:posOffset>
                      </wp:positionV>
                      <wp:extent cx="1158240" cy="511810"/>
                      <wp:effectExtent l="0" t="0" r="10160" b="8890"/>
                      <wp:wrapNone/>
                      <wp:docPr id="136719878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240" cy="51181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757F8F" w14:textId="28DE59D6" w:rsidR="00761D9B" w:rsidRPr="005505EF" w:rsidRDefault="00761D9B" w:rsidP="00761D9B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Diversify, solidify, strengthen the security of supply</w:t>
                                  </w:r>
                                </w:p>
                                <w:p w14:paraId="122CBCFF" w14:textId="77777777" w:rsidR="00761D9B" w:rsidRDefault="00761D9B" w:rsidP="00761D9B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</w:p>
                                <w:p w14:paraId="2A0DC3E8" w14:textId="77777777" w:rsidR="006E3681" w:rsidRPr="005505EF" w:rsidRDefault="006E3681" w:rsidP="00761D9B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FC94CE" id="_x0000_s1035" style="position:absolute;left:0;text-align:left;margin-left:78.05pt;margin-top:10.6pt;width:91.2pt;height:40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" fillcolor="white [3201]" strokecolor="#c00000" strokeweight="1pt">
                      <v:textbox>
                        <w:txbxContent>
                          <w:p w14:paraId="14757F8F" w14:textId="28DE59D6" w:rsidR="00761D9B" w:rsidRPr="005505EF" w:rsidRDefault="00761D9B" w:rsidP="00761D9B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Diversify, solidify, strengthen the security of supply</w:t>
                            </w:r>
                          </w:p>
                          <w:p w14:paraId="122CBCFF" w14:textId="77777777" w:rsidR="00761D9B" w:rsidRDefault="00761D9B" w:rsidP="00761D9B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</w:p>
                          <w:p w14:paraId="2A0DC3E8" w14:textId="77777777" w:rsidR="006E3681" w:rsidRPr="005505EF" w:rsidRDefault="006E3681" w:rsidP="00761D9B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D2551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6311048" wp14:editId="3DEC4F91">
                      <wp:simplePos x="0" y="0"/>
                      <wp:positionH relativeFrom="column">
                        <wp:posOffset>2170430</wp:posOffset>
                      </wp:positionH>
                      <wp:positionV relativeFrom="paragraph">
                        <wp:posOffset>134620</wp:posOffset>
                      </wp:positionV>
                      <wp:extent cx="1265555" cy="507365"/>
                      <wp:effectExtent l="0" t="0" r="17145" b="13335"/>
                      <wp:wrapNone/>
                      <wp:docPr id="103321675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5555" cy="50736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2D316C" w14:textId="257AA8ED" w:rsidR="00761D9B" w:rsidRPr="00761D9B" w:rsidRDefault="00761D9B" w:rsidP="00761D9B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Reshoring (</w:t>
                                  </w:r>
                                  <w:r w:rsid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but</w:t>
                                  </w:r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you need to produce tons of things + we lack many ra</w:t>
                                  </w:r>
                                  <w:r w:rsid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w </w:t>
                                  </w:r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materials!)</w:t>
                                  </w:r>
                                </w:p>
                                <w:p w14:paraId="64D365F1" w14:textId="4A1AB8B7" w:rsidR="00761D9B" w:rsidRPr="00761D9B" w:rsidRDefault="00761D9B" w:rsidP="00761D9B">
                                  <w:pPr>
                                    <w:ind w:left="0"/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311048" id="_x0000_s1036" style="position:absolute;left:0;text-align:left;margin-left:170.9pt;margin-top:10.6pt;width:99.65pt;height:39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" fillcolor="white [3201]" strokecolor="#c00000" strokeweight="1pt">
                      <v:textbox>
                        <w:txbxContent>
                          <w:p w14:paraId="7E2D316C" w14:textId="257AA8ED" w:rsidR="00761D9B" w:rsidRPr="00761D9B" w:rsidRDefault="00761D9B" w:rsidP="00761D9B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Reshoring (</w:t>
                            </w:r>
                            <w:r w:rsid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but</w:t>
                            </w:r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you need to produce tons of things + we lack many ra</w:t>
                            </w:r>
                            <w:r w:rsid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w </w:t>
                            </w:r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materials!)</w:t>
                            </w:r>
                          </w:p>
                          <w:p w14:paraId="64D365F1" w14:textId="4A1AB8B7" w:rsidR="00761D9B" w:rsidRPr="00761D9B" w:rsidRDefault="00761D9B" w:rsidP="00761D9B">
                            <w:pPr>
                              <w:ind w:left="0"/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D2551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BF687BF" wp14:editId="62694F6D">
                      <wp:simplePos x="0" y="0"/>
                      <wp:positionH relativeFrom="column">
                        <wp:posOffset>3469386</wp:posOffset>
                      </wp:positionH>
                      <wp:positionV relativeFrom="paragraph">
                        <wp:posOffset>134620</wp:posOffset>
                      </wp:positionV>
                      <wp:extent cx="720090" cy="499745"/>
                      <wp:effectExtent l="0" t="0" r="16510" b="8255"/>
                      <wp:wrapNone/>
                      <wp:docPr id="211073826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90" cy="49974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EF605D" w14:textId="061A334C" w:rsidR="00761D9B" w:rsidRDefault="00761D9B" w:rsidP="00761D9B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Flexibility in production</w:t>
                                  </w:r>
                                </w:p>
                                <w:p w14:paraId="368E83D5" w14:textId="77777777" w:rsidR="006E3681" w:rsidRPr="005505EF" w:rsidRDefault="006E3681" w:rsidP="00761D9B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33BBB774" w14:textId="77777777" w:rsidR="00761D9B" w:rsidRPr="005505EF" w:rsidRDefault="00761D9B" w:rsidP="00761D9B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F687BF" id="_x0000_s1037" style="position:absolute;left:0;text-align:left;margin-left:273.2pt;margin-top:10.6pt;width:56.7pt;height:39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" fillcolor="white [3201]" strokecolor="#c00000" strokeweight="1pt">
                      <v:textbox>
                        <w:txbxContent>
                          <w:p w14:paraId="30EF605D" w14:textId="061A334C" w:rsidR="00761D9B" w:rsidRDefault="00761D9B" w:rsidP="00761D9B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Flexibility in production</w:t>
                            </w:r>
                          </w:p>
                          <w:p w14:paraId="368E83D5" w14:textId="77777777" w:rsidR="006E3681" w:rsidRPr="005505EF" w:rsidRDefault="006E3681" w:rsidP="00761D9B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33BBB774" w14:textId="77777777" w:rsidR="00761D9B" w:rsidRPr="005505EF" w:rsidRDefault="00761D9B" w:rsidP="00761D9B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D2551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BB3C31F" wp14:editId="002DB9DA">
                      <wp:simplePos x="0" y="0"/>
                      <wp:positionH relativeFrom="column">
                        <wp:posOffset>98045</wp:posOffset>
                      </wp:positionH>
                      <wp:positionV relativeFrom="paragraph">
                        <wp:posOffset>134620</wp:posOffset>
                      </wp:positionV>
                      <wp:extent cx="865632" cy="511810"/>
                      <wp:effectExtent l="0" t="0" r="10795" b="8890"/>
                      <wp:wrapNone/>
                      <wp:docPr id="13034092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5632" cy="51181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FC24F6" w14:textId="567D1EEA" w:rsidR="00761D9B" w:rsidRDefault="00761D9B" w:rsidP="00761D9B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761D9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Stockpiling</w:t>
                                  </w:r>
                                </w:p>
                                <w:p w14:paraId="3C6743F0" w14:textId="77777777" w:rsidR="006E3681" w:rsidRDefault="006E3681" w:rsidP="00761D9B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D1632E0" w14:textId="77777777" w:rsidR="006E3681" w:rsidRPr="00761D9B" w:rsidRDefault="006E3681" w:rsidP="00761D9B">
                                  <w:pPr>
                                    <w:ind w:left="0"/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B3C31F" id="_x0000_s1038" style="position:absolute;left:0;text-align:left;margin-left:7.7pt;margin-top:10.6pt;width:68.15pt;height:40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" fillcolor="white [3201]" strokecolor="#c00000" strokeweight="1pt">
                      <v:textbox>
                        <w:txbxContent>
                          <w:p w14:paraId="6FFC24F6" w14:textId="567D1EEA" w:rsidR="00761D9B" w:rsidRDefault="00761D9B" w:rsidP="00761D9B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761D9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Stockpiling</w:t>
                            </w:r>
                          </w:p>
                          <w:p w14:paraId="3C6743F0" w14:textId="77777777" w:rsidR="006E3681" w:rsidRDefault="006E3681" w:rsidP="00761D9B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5D1632E0" w14:textId="77777777" w:rsidR="006E3681" w:rsidRPr="00761D9B" w:rsidRDefault="006E3681" w:rsidP="00761D9B">
                            <w:pPr>
                              <w:ind w:left="0"/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42B42" w:rsidRPr="006D2551">
              <w:rPr>
                <w:rFonts w:ascii="Garamond" w:hAnsi="Garamond"/>
                <w:b/>
                <w:bCs/>
                <w:sz w:val="16"/>
                <w:szCs w:val="16"/>
              </w:rPr>
              <w:t>Consequences:</w:t>
            </w:r>
            <w:r w:rsidR="00D6543F" w:rsidRPr="006D2551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</w:p>
          <w:p w14:paraId="1DDDC10A" w14:textId="56875FED" w:rsidR="006E3681" w:rsidRDefault="006E3681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6144072" w14:textId="01AACFA2" w:rsidR="006E3681" w:rsidRDefault="006E3681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EDEAA91" w14:textId="77777777" w:rsidR="006E3681" w:rsidRDefault="006E3681" w:rsidP="00442B4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03F4073" w14:textId="77777777" w:rsidR="0023476C" w:rsidRDefault="0023476C" w:rsidP="00BC5E4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AD7A863" w14:textId="77777777" w:rsidR="006D2551" w:rsidRDefault="006D2551" w:rsidP="00BC5E4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21C6637" w14:textId="1086F69F" w:rsidR="00967118" w:rsidRPr="006D2551" w:rsidRDefault="006D2551" w:rsidP="00967118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6D2551"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>Eu Response</w:t>
            </w:r>
            <w:r w:rsidR="0023476C" w:rsidRPr="006D2551">
              <w:rPr>
                <w:rFonts w:ascii="Garamond" w:hAnsi="Garamond"/>
                <w:b/>
                <w:bCs/>
                <w:sz w:val="16"/>
                <w:szCs w:val="16"/>
              </w:rPr>
              <w:t xml:space="preserve"> = </w:t>
            </w:r>
            <w:r w:rsidR="00D0533F" w:rsidRPr="006D2551">
              <w:rPr>
                <w:rFonts w:ascii="Garamond" w:hAnsi="Garamond"/>
                <w:b/>
                <w:bCs/>
                <w:sz w:val="16"/>
                <w:szCs w:val="16"/>
              </w:rPr>
              <w:t xml:space="preserve">Open strategic </w:t>
            </w:r>
            <w:r w:rsidR="0023476C" w:rsidRPr="006D2551">
              <w:rPr>
                <w:rFonts w:ascii="Garamond" w:hAnsi="Garamond"/>
                <w:b/>
                <w:bCs/>
                <w:sz w:val="16"/>
                <w:szCs w:val="16"/>
              </w:rPr>
              <w:t>autonomy</w:t>
            </w:r>
            <w:r w:rsidR="00D0533F" w:rsidRPr="006D2551">
              <w:rPr>
                <w:rFonts w:ascii="Garamond" w:hAnsi="Garamond"/>
                <w:b/>
                <w:bCs/>
                <w:sz w:val="16"/>
                <w:szCs w:val="16"/>
              </w:rPr>
              <w:t xml:space="preserve"> (general direction </w:t>
            </w:r>
            <w:r w:rsidR="0023476C" w:rsidRPr="006D2551">
              <w:rPr>
                <w:rFonts w:ascii="Garamond" w:hAnsi="Garamond"/>
                <w:b/>
                <w:bCs/>
                <w:sz w:val="16"/>
                <w:szCs w:val="16"/>
              </w:rPr>
              <w:t>for</w:t>
            </w:r>
            <w:r w:rsidR="00D0533F" w:rsidRPr="006D2551">
              <w:rPr>
                <w:rFonts w:ascii="Garamond" w:hAnsi="Garamond"/>
                <w:b/>
                <w:bCs/>
                <w:sz w:val="16"/>
                <w:szCs w:val="16"/>
              </w:rPr>
              <w:t xml:space="preserve"> future </w:t>
            </w:r>
            <w:r w:rsidR="0023476C" w:rsidRPr="006D2551">
              <w:rPr>
                <w:rFonts w:ascii="Garamond" w:hAnsi="Garamond"/>
                <w:b/>
                <w:bCs/>
                <w:sz w:val="16"/>
                <w:szCs w:val="16"/>
              </w:rPr>
              <w:t>trade strategy</w:t>
            </w:r>
            <w:r w:rsidR="00D0533F" w:rsidRPr="006D2551">
              <w:rPr>
                <w:rFonts w:ascii="Garamond" w:hAnsi="Garamond"/>
                <w:b/>
                <w:bCs/>
                <w:sz w:val="16"/>
                <w:szCs w:val="16"/>
              </w:rPr>
              <w:t>)</w:t>
            </w:r>
            <w:r w:rsidR="005505EF" w:rsidRPr="006D2551">
              <w:rPr>
                <w:rFonts w:ascii="Garamond" w:hAnsi="Garamond"/>
                <w:b/>
                <w:bCs/>
                <w:sz w:val="16"/>
                <w:szCs w:val="16"/>
              </w:rPr>
              <w:t>:</w:t>
            </w:r>
          </w:p>
          <w:p w14:paraId="6B5BED9E" w14:textId="35A3E472" w:rsidR="0023476C" w:rsidRDefault="0023476C" w:rsidP="00D053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23476C">
              <w:rPr>
                <w:rFonts w:ascii="Garamond" w:hAnsi="Garamond"/>
                <w:sz w:val="16"/>
                <w:szCs w:val="16"/>
              </w:rPr>
              <w:t xml:space="preserve">An </w:t>
            </w:r>
            <w:r w:rsidR="00967118">
              <w:rPr>
                <w:rFonts w:ascii="Garamond" w:hAnsi="Garamond"/>
                <w:sz w:val="16"/>
                <w:szCs w:val="16"/>
              </w:rPr>
              <w:t>“</w:t>
            </w:r>
            <w:r w:rsidRPr="00967118">
              <w:rPr>
                <w:rFonts w:ascii="Garamond" w:hAnsi="Garamond"/>
                <w:sz w:val="16"/>
                <w:szCs w:val="16"/>
              </w:rPr>
              <w:t>Open, Sustainable and Assertive Trade Policy</w:t>
            </w:r>
            <w:r w:rsidR="005505EF">
              <w:rPr>
                <w:rFonts w:ascii="Garamond" w:hAnsi="Garamond"/>
                <w:sz w:val="16"/>
                <w:szCs w:val="16"/>
              </w:rPr>
              <w:t xml:space="preserve">”. </w:t>
            </w:r>
            <w:r w:rsidR="005505EF" w:rsidRPr="005505EF">
              <w:rPr>
                <w:rFonts w:ascii="Garamond" w:hAnsi="Garamond"/>
                <w:sz w:val="16"/>
                <w:szCs w:val="16"/>
              </w:rPr>
              <w:t>Idea: Open and free trade BUT focus on resilience + protection from unfair</w:t>
            </w:r>
            <w:r w:rsidR="00BC5E46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5505EF" w:rsidRPr="005505EF">
              <w:rPr>
                <w:rFonts w:ascii="Garamond" w:hAnsi="Garamond"/>
                <w:sz w:val="16"/>
                <w:szCs w:val="16"/>
              </w:rPr>
              <w:t>practice</w:t>
            </w:r>
            <w:r w:rsidR="00BC5E46">
              <w:rPr>
                <w:rFonts w:ascii="Garamond" w:hAnsi="Garamond"/>
                <w:sz w:val="16"/>
                <w:szCs w:val="16"/>
              </w:rPr>
              <w:t>s</w:t>
            </w:r>
            <w:r w:rsidR="005505EF" w:rsidRPr="005505EF">
              <w:rPr>
                <w:rFonts w:ascii="Garamond" w:hAnsi="Garamond"/>
                <w:sz w:val="16"/>
                <w:szCs w:val="16"/>
              </w:rPr>
              <w:t>.</w:t>
            </w:r>
            <w:r w:rsidRPr="00967118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5505EF">
              <w:rPr>
                <w:rFonts w:ascii="Garamond" w:hAnsi="Garamond"/>
                <w:sz w:val="16"/>
                <w:szCs w:val="16"/>
              </w:rPr>
              <w:t>S</w:t>
            </w:r>
            <w:r w:rsidRPr="0023476C">
              <w:rPr>
                <w:rFonts w:ascii="Garamond" w:hAnsi="Garamond"/>
                <w:sz w:val="16"/>
                <w:szCs w:val="16"/>
              </w:rPr>
              <w:t xml:space="preserve">ix policy areas: </w:t>
            </w:r>
          </w:p>
          <w:p w14:paraId="69836B13" w14:textId="69FBA56B" w:rsidR="005505EF" w:rsidRDefault="005505EF" w:rsidP="00D053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89B09A2" wp14:editId="3E1CD9D1">
                      <wp:simplePos x="0" y="0"/>
                      <wp:positionH relativeFrom="column">
                        <wp:posOffset>86106</wp:posOffset>
                      </wp:positionH>
                      <wp:positionV relativeFrom="paragraph">
                        <wp:posOffset>8890</wp:posOffset>
                      </wp:positionV>
                      <wp:extent cx="3346704" cy="224790"/>
                      <wp:effectExtent l="0" t="0" r="19050" b="16510"/>
                      <wp:wrapNone/>
                      <wp:docPr id="204866252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6704" cy="22479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E5D80D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8E6192" w14:textId="2920BA09" w:rsidR="005505EF" w:rsidRPr="00761D9B" w:rsidRDefault="005505EF" w:rsidP="005505EF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Reform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W</w:t>
                                  </w:r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to</w:t>
                                  </w:r>
                                  <w:proofErr w:type="spellEnd"/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(ex. restore with a reformed appellate body)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89B09A2" id="_x0000_s1039" style="position:absolute;left:0;text-align:left;margin-left:6.8pt;margin-top:.7pt;width:263.5pt;height:17.7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" fillcolor="white [3201]" strokecolor="#e5d80d" strokeweight="1pt">
                      <v:textbox>
                        <w:txbxContent>
                          <w:p w14:paraId="048E6192" w14:textId="2920BA09" w:rsidR="005505EF" w:rsidRPr="00761D9B" w:rsidRDefault="005505EF" w:rsidP="005505EF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Reform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W</w:t>
                            </w:r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to</w:t>
                            </w:r>
                            <w:proofErr w:type="spellEnd"/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(ex. restore with a reformed appellate body)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93A4363" w14:textId="492DDAC3" w:rsidR="005505EF" w:rsidRDefault="005505EF" w:rsidP="00D053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66E7619" wp14:editId="5504484C">
                      <wp:simplePos x="0" y="0"/>
                      <wp:positionH relativeFrom="column">
                        <wp:posOffset>88011</wp:posOffset>
                      </wp:positionH>
                      <wp:positionV relativeFrom="paragraph">
                        <wp:posOffset>127635</wp:posOffset>
                      </wp:positionV>
                      <wp:extent cx="3343450" cy="224790"/>
                      <wp:effectExtent l="0" t="0" r="9525" b="16510"/>
                      <wp:wrapNone/>
                      <wp:docPr id="70877326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3450" cy="22479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6DF2CC" w14:textId="2D4AAD65" w:rsidR="005505EF" w:rsidRPr="00761D9B" w:rsidRDefault="005505EF" w:rsidP="005505EF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Support green transition and promote responsible and </w:t>
                                  </w:r>
                                  <w:proofErr w:type="spellStart"/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sust</w:t>
                                  </w:r>
                                  <w:proofErr w:type="spellEnd"/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value chains (ex. CBAM)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66E7619" id="_x0000_s1040" style="position:absolute;left:0;text-align:left;margin-left:6.95pt;margin-top:10.05pt;width:263.25pt;height:17.7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" fillcolor="white [3201]" strokecolor="#ffc000" strokeweight="1pt">
                      <v:textbox>
                        <w:txbxContent>
                          <w:p w14:paraId="6A6DF2CC" w14:textId="2D4AAD65" w:rsidR="005505EF" w:rsidRPr="00761D9B" w:rsidRDefault="005505EF" w:rsidP="005505EF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Support green transition and promote responsible and </w:t>
                            </w:r>
                            <w:proofErr w:type="spellStart"/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sust</w:t>
                            </w:r>
                            <w:proofErr w:type="spellEnd"/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value chains (ex. CBAM)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E19417" w14:textId="60055F82" w:rsidR="005505EF" w:rsidRDefault="005505EF" w:rsidP="00D053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15B2C4F" w14:textId="06CE82A1" w:rsidR="005505EF" w:rsidRDefault="005505EF" w:rsidP="00D053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1F1B4BB" wp14:editId="4C8C61C3">
                      <wp:simplePos x="0" y="0"/>
                      <wp:positionH relativeFrom="column">
                        <wp:posOffset>94361</wp:posOffset>
                      </wp:positionH>
                      <wp:positionV relativeFrom="paragraph">
                        <wp:posOffset>103505</wp:posOffset>
                      </wp:positionV>
                      <wp:extent cx="3346704" cy="224790"/>
                      <wp:effectExtent l="0" t="0" r="19050" b="16510"/>
                      <wp:wrapNone/>
                      <wp:docPr id="30924279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6704" cy="22479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2E5130" w14:textId="4D732D25" w:rsidR="005505EF" w:rsidRPr="00761D9B" w:rsidRDefault="005505EF" w:rsidP="005505EF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Support digital transition (ex. pushing a </w:t>
                                  </w:r>
                                  <w:proofErr w:type="spellStart"/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wto</w:t>
                                  </w:r>
                                  <w:proofErr w:type="spellEnd"/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agreement on digital trade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1F1B4BB" id="_x0000_s1041" style="position:absolute;left:0;text-align:left;margin-left:7.45pt;margin-top:8.15pt;width:263.5pt;height:17.7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" fillcolor="white [3201]" strokecolor="red" strokeweight="1pt">
                      <v:textbox>
                        <w:txbxContent>
                          <w:p w14:paraId="7F2E5130" w14:textId="4D732D25" w:rsidR="005505EF" w:rsidRPr="00761D9B" w:rsidRDefault="005505EF" w:rsidP="005505EF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Support digital transition (ex. pushing a </w:t>
                            </w:r>
                            <w:proofErr w:type="spellStart"/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wto</w:t>
                            </w:r>
                            <w:proofErr w:type="spellEnd"/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agreement on digital trade 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FF7CB10" w14:textId="11AC8B06" w:rsidR="005505EF" w:rsidRDefault="005505EF" w:rsidP="00D053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6487272" w14:textId="4AE045AB" w:rsidR="005505EF" w:rsidRDefault="005505EF" w:rsidP="00D053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C4A8747" wp14:editId="5429FFBD">
                      <wp:simplePos x="0" y="0"/>
                      <wp:positionH relativeFrom="column">
                        <wp:posOffset>91612</wp:posOffset>
                      </wp:positionH>
                      <wp:positionV relativeFrom="paragraph">
                        <wp:posOffset>76835</wp:posOffset>
                      </wp:positionV>
                      <wp:extent cx="3346704" cy="224790"/>
                      <wp:effectExtent l="0" t="0" r="19050" b="16510"/>
                      <wp:wrapNone/>
                      <wp:docPr id="118612133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6704" cy="22479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F7DECA" w14:textId="092D1A96" w:rsidR="005505EF" w:rsidRPr="00761D9B" w:rsidRDefault="005505EF" w:rsidP="005505EF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‘E</w:t>
                                  </w:r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xpor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t</w:t>
                                  </w:r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’ EU standards = ‘Brussels effect’ (standards to enter </w:t>
                                  </w:r>
                                  <w:proofErr w:type="spellStart"/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eu</w:t>
                                  </w:r>
                                  <w:proofErr w:type="spellEnd"/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mkt)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C4A8747" id="_x0000_s1044" style="position:absolute;left:0;text-align:left;margin-left:7.2pt;margin-top:6.05pt;width:263.5pt;height:17.7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" fillcolor="white [3201]" strokecolor="#c00000" strokeweight="1pt">
                      <v:textbox>
                        <w:txbxContent>
                          <w:p w14:paraId="4EF7DECA" w14:textId="092D1A96" w:rsidR="005505EF" w:rsidRPr="00761D9B" w:rsidRDefault="005505EF" w:rsidP="005505EF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‘E</w:t>
                            </w:r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xpor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t</w:t>
                            </w:r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’ EU standards = ‘Brussels effect’ (standards to enter </w:t>
                            </w:r>
                            <w:proofErr w:type="spellStart"/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eu</w:t>
                            </w:r>
                            <w:proofErr w:type="spellEnd"/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mkt)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D739BB1" w14:textId="1D767FC1" w:rsidR="005505EF" w:rsidRDefault="005505EF" w:rsidP="00D053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151ED1D" w14:textId="5DC9E302" w:rsidR="005505EF" w:rsidRDefault="005505EF" w:rsidP="00D053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EEDB59B" wp14:editId="50A41802">
                      <wp:simplePos x="0" y="0"/>
                      <wp:positionH relativeFrom="column">
                        <wp:posOffset>97327</wp:posOffset>
                      </wp:positionH>
                      <wp:positionV relativeFrom="paragraph">
                        <wp:posOffset>43180</wp:posOffset>
                      </wp:positionV>
                      <wp:extent cx="3346704" cy="224790"/>
                      <wp:effectExtent l="0" t="0" r="19050" b="16510"/>
                      <wp:wrapNone/>
                      <wp:docPr id="107423100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6704" cy="22479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A55417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7A5613" w14:textId="6177FDC8" w:rsidR="005505EF" w:rsidRPr="00761D9B" w:rsidRDefault="005505EF" w:rsidP="005505EF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Partnerships with neighboring countries such as Africa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EEDB59B" id="_x0000_s1045" style="position:absolute;left:0;text-align:left;margin-left:7.65pt;margin-top:3.4pt;width:263.5pt;height:17.7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" fillcolor="white [3201]" strokecolor="#a55417" strokeweight="1pt">
                      <v:textbox>
                        <w:txbxContent>
                          <w:p w14:paraId="757A5613" w14:textId="6177FDC8" w:rsidR="005505EF" w:rsidRPr="00761D9B" w:rsidRDefault="005505EF" w:rsidP="005505EF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Partnerships with neighboring countries such as Africa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D5B4DF4" w14:textId="709D4E18" w:rsidR="005505EF" w:rsidRDefault="005505EF" w:rsidP="00D053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933B304" w14:textId="2736C1C2" w:rsidR="005505EF" w:rsidRDefault="005505EF" w:rsidP="00D053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AAE92B3" wp14:editId="2456D012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19857</wp:posOffset>
                      </wp:positionV>
                      <wp:extent cx="3346704" cy="224790"/>
                      <wp:effectExtent l="0" t="0" r="19050" b="16510"/>
                      <wp:wrapNone/>
                      <wp:docPr id="210378060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6704" cy="22479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803116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866D9" w14:textId="16290A57" w:rsidR="005505EF" w:rsidRPr="00761D9B" w:rsidRDefault="005505EF" w:rsidP="005505EF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5505E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Focus on enforcement of trade agreements, and ensure a level playing field.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AAE92B3" id="_x0000_s1046" style="position:absolute;left:0;text-align:left;margin-left:7.15pt;margin-top:1.55pt;width:263.5pt;height:17.7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" fillcolor="white [3201]" strokecolor="#803116" strokeweight="1pt">
                      <v:textbox>
                        <w:txbxContent>
                          <w:p w14:paraId="28C866D9" w14:textId="16290A57" w:rsidR="005505EF" w:rsidRPr="00761D9B" w:rsidRDefault="005505EF" w:rsidP="005505EF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  <w:r w:rsidRPr="005505E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Focus on enforcement of trade agreements, and ensure a level playing field.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41D561" w14:textId="77777777" w:rsidR="00C722C3" w:rsidRDefault="00C722C3" w:rsidP="00C722C3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FECA07C" w14:textId="3F16DC47" w:rsidR="002C0122" w:rsidRPr="006A4938" w:rsidRDefault="002C0122" w:rsidP="005505E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</w:tc>
      </w:tr>
    </w:tbl>
    <w:p w14:paraId="7189FB23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44254A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BCC34" w14:textId="77777777" w:rsidR="00446A1F" w:rsidRDefault="00446A1F" w:rsidP="00F316AD">
      <w:pPr>
        <w:spacing w:before="48" w:after="48"/>
      </w:pPr>
      <w:r>
        <w:separator/>
      </w:r>
    </w:p>
  </w:endnote>
  <w:endnote w:type="continuationSeparator" w:id="0">
    <w:p w14:paraId="190407A6" w14:textId="77777777" w:rsidR="00446A1F" w:rsidRDefault="00446A1F" w:rsidP="00F316AD">
      <w:pPr>
        <w:spacing w:before="48" w:after="48"/>
      </w:pPr>
      <w:r>
        <w:continuationSeparator/>
      </w:r>
    </w:p>
  </w:endnote>
  <w:endnote w:type="continuationNotice" w:id="1">
    <w:p w14:paraId="611A5A49" w14:textId="77777777" w:rsidR="00446A1F" w:rsidRDefault="00446A1F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9C27" w14:textId="77777777" w:rsidR="00446A1F" w:rsidRDefault="00446A1F" w:rsidP="00F316AD">
      <w:pPr>
        <w:spacing w:before="48" w:after="48"/>
      </w:pPr>
      <w:r>
        <w:separator/>
      </w:r>
    </w:p>
  </w:footnote>
  <w:footnote w:type="continuationSeparator" w:id="0">
    <w:p w14:paraId="62345730" w14:textId="77777777" w:rsidR="00446A1F" w:rsidRDefault="00446A1F" w:rsidP="00F316AD">
      <w:pPr>
        <w:spacing w:before="48" w:after="48"/>
      </w:pPr>
      <w:r>
        <w:continuationSeparator/>
      </w:r>
    </w:p>
  </w:footnote>
  <w:footnote w:type="continuationNotice" w:id="1">
    <w:p w14:paraId="18458A90" w14:textId="77777777" w:rsidR="00446A1F" w:rsidRDefault="00446A1F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3"/>
  </w:num>
  <w:num w:numId="2" w16cid:durableId="422535719">
    <w:abstractNumId w:val="1"/>
  </w:num>
  <w:num w:numId="3" w16cid:durableId="1810049275">
    <w:abstractNumId w:val="2"/>
  </w:num>
  <w:num w:numId="4" w16cid:durableId="58276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9B"/>
    <w:rsid w:val="00000AEC"/>
    <w:rsid w:val="0002353C"/>
    <w:rsid w:val="000238CE"/>
    <w:rsid w:val="000453C1"/>
    <w:rsid w:val="00064602"/>
    <w:rsid w:val="00065553"/>
    <w:rsid w:val="000A69E6"/>
    <w:rsid w:val="000C7566"/>
    <w:rsid w:val="000D7331"/>
    <w:rsid w:val="000E1D44"/>
    <w:rsid w:val="00137C2D"/>
    <w:rsid w:val="0015252B"/>
    <w:rsid w:val="0016696C"/>
    <w:rsid w:val="00186FDF"/>
    <w:rsid w:val="00194350"/>
    <w:rsid w:val="001A4DBF"/>
    <w:rsid w:val="001B744B"/>
    <w:rsid w:val="001C4A17"/>
    <w:rsid w:val="001E1942"/>
    <w:rsid w:val="001E547B"/>
    <w:rsid w:val="0020696E"/>
    <w:rsid w:val="00210701"/>
    <w:rsid w:val="00214991"/>
    <w:rsid w:val="00227531"/>
    <w:rsid w:val="0023476C"/>
    <w:rsid w:val="002356A2"/>
    <w:rsid w:val="00242E60"/>
    <w:rsid w:val="00260B1C"/>
    <w:rsid w:val="00271A16"/>
    <w:rsid w:val="002745A5"/>
    <w:rsid w:val="0028053A"/>
    <w:rsid w:val="00280DBB"/>
    <w:rsid w:val="00294052"/>
    <w:rsid w:val="0029770D"/>
    <w:rsid w:val="002A6308"/>
    <w:rsid w:val="002C0122"/>
    <w:rsid w:val="002D12DA"/>
    <w:rsid w:val="002D63F6"/>
    <w:rsid w:val="003019B2"/>
    <w:rsid w:val="00311FD2"/>
    <w:rsid w:val="003220F2"/>
    <w:rsid w:val="0033248B"/>
    <w:rsid w:val="003334FA"/>
    <w:rsid w:val="003420C7"/>
    <w:rsid w:val="00343D29"/>
    <w:rsid w:val="00344934"/>
    <w:rsid w:val="0034688D"/>
    <w:rsid w:val="0035351F"/>
    <w:rsid w:val="00366C2A"/>
    <w:rsid w:val="00371579"/>
    <w:rsid w:val="003A08F7"/>
    <w:rsid w:val="003A4ADA"/>
    <w:rsid w:val="003E7565"/>
    <w:rsid w:val="003F2D42"/>
    <w:rsid w:val="0040233B"/>
    <w:rsid w:val="00431B3E"/>
    <w:rsid w:val="00441854"/>
    <w:rsid w:val="0044254A"/>
    <w:rsid w:val="00442B42"/>
    <w:rsid w:val="00445ED1"/>
    <w:rsid w:val="00446803"/>
    <w:rsid w:val="00446A1F"/>
    <w:rsid w:val="004560E5"/>
    <w:rsid w:val="00471FD0"/>
    <w:rsid w:val="00481994"/>
    <w:rsid w:val="004B5F10"/>
    <w:rsid w:val="004D3A4C"/>
    <w:rsid w:val="004E6F1D"/>
    <w:rsid w:val="004F03F5"/>
    <w:rsid w:val="004F531F"/>
    <w:rsid w:val="00511A6E"/>
    <w:rsid w:val="00545BAD"/>
    <w:rsid w:val="005505EF"/>
    <w:rsid w:val="005630CF"/>
    <w:rsid w:val="0057534A"/>
    <w:rsid w:val="00576F90"/>
    <w:rsid w:val="005C0BE7"/>
    <w:rsid w:val="005E4B65"/>
    <w:rsid w:val="00601E33"/>
    <w:rsid w:val="00605A5B"/>
    <w:rsid w:val="006075D9"/>
    <w:rsid w:val="00611CD0"/>
    <w:rsid w:val="00647EE2"/>
    <w:rsid w:val="006739BE"/>
    <w:rsid w:val="00692B82"/>
    <w:rsid w:val="006A4938"/>
    <w:rsid w:val="006C60E6"/>
    <w:rsid w:val="006D2551"/>
    <w:rsid w:val="006E3681"/>
    <w:rsid w:val="006E5801"/>
    <w:rsid w:val="006E70D3"/>
    <w:rsid w:val="006F13AA"/>
    <w:rsid w:val="007028A2"/>
    <w:rsid w:val="007127A0"/>
    <w:rsid w:val="007302D3"/>
    <w:rsid w:val="00742A54"/>
    <w:rsid w:val="00761D9B"/>
    <w:rsid w:val="007A3D57"/>
    <w:rsid w:val="007B0F94"/>
    <w:rsid w:val="007B3957"/>
    <w:rsid w:val="008007A8"/>
    <w:rsid w:val="00842A78"/>
    <w:rsid w:val="0084513D"/>
    <w:rsid w:val="0084569D"/>
    <w:rsid w:val="0084757D"/>
    <w:rsid w:val="00852412"/>
    <w:rsid w:val="00872A76"/>
    <w:rsid w:val="008A01CE"/>
    <w:rsid w:val="008C5144"/>
    <w:rsid w:val="008D0091"/>
    <w:rsid w:val="008D2E29"/>
    <w:rsid w:val="009079F3"/>
    <w:rsid w:val="00921952"/>
    <w:rsid w:val="00921D5C"/>
    <w:rsid w:val="00927425"/>
    <w:rsid w:val="00940E21"/>
    <w:rsid w:val="009538EE"/>
    <w:rsid w:val="00964B68"/>
    <w:rsid w:val="00967118"/>
    <w:rsid w:val="009A7E48"/>
    <w:rsid w:val="009C0059"/>
    <w:rsid w:val="009C0C11"/>
    <w:rsid w:val="009C739C"/>
    <w:rsid w:val="009D1B58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63F8D"/>
    <w:rsid w:val="00A73DEB"/>
    <w:rsid w:val="00A76A25"/>
    <w:rsid w:val="00A77921"/>
    <w:rsid w:val="00A87FDB"/>
    <w:rsid w:val="00A904A5"/>
    <w:rsid w:val="00AA3EF7"/>
    <w:rsid w:val="00AC0430"/>
    <w:rsid w:val="00B463E8"/>
    <w:rsid w:val="00B471FA"/>
    <w:rsid w:val="00B575FB"/>
    <w:rsid w:val="00BC5E46"/>
    <w:rsid w:val="00BE06D3"/>
    <w:rsid w:val="00BE65E4"/>
    <w:rsid w:val="00BF6428"/>
    <w:rsid w:val="00BF7B29"/>
    <w:rsid w:val="00C064CA"/>
    <w:rsid w:val="00C06B9B"/>
    <w:rsid w:val="00C1095A"/>
    <w:rsid w:val="00C36587"/>
    <w:rsid w:val="00C43723"/>
    <w:rsid w:val="00C55791"/>
    <w:rsid w:val="00C55A77"/>
    <w:rsid w:val="00C55D85"/>
    <w:rsid w:val="00C722C3"/>
    <w:rsid w:val="00C77211"/>
    <w:rsid w:val="00C84880"/>
    <w:rsid w:val="00CA2273"/>
    <w:rsid w:val="00CB411E"/>
    <w:rsid w:val="00CD008D"/>
    <w:rsid w:val="00CD50FD"/>
    <w:rsid w:val="00CD7F27"/>
    <w:rsid w:val="00CE2B1B"/>
    <w:rsid w:val="00CE4EAB"/>
    <w:rsid w:val="00CE7496"/>
    <w:rsid w:val="00CF1FD7"/>
    <w:rsid w:val="00D0533F"/>
    <w:rsid w:val="00D05DEF"/>
    <w:rsid w:val="00D255E1"/>
    <w:rsid w:val="00D25E28"/>
    <w:rsid w:val="00D365FA"/>
    <w:rsid w:val="00D47124"/>
    <w:rsid w:val="00D529EA"/>
    <w:rsid w:val="00D6543F"/>
    <w:rsid w:val="00D834F0"/>
    <w:rsid w:val="00D86A54"/>
    <w:rsid w:val="00DC715A"/>
    <w:rsid w:val="00DD5D7B"/>
    <w:rsid w:val="00DE7CC5"/>
    <w:rsid w:val="00E05A8E"/>
    <w:rsid w:val="00E10F01"/>
    <w:rsid w:val="00E11608"/>
    <w:rsid w:val="00E33661"/>
    <w:rsid w:val="00E33B9B"/>
    <w:rsid w:val="00E61BAC"/>
    <w:rsid w:val="00E842E3"/>
    <w:rsid w:val="00EB3739"/>
    <w:rsid w:val="00EB540E"/>
    <w:rsid w:val="00EB7056"/>
    <w:rsid w:val="00EE2991"/>
    <w:rsid w:val="00EE2BDB"/>
    <w:rsid w:val="00F012B4"/>
    <w:rsid w:val="00F316AD"/>
    <w:rsid w:val="00F42EBA"/>
    <w:rsid w:val="00F4501B"/>
    <w:rsid w:val="00F4615D"/>
    <w:rsid w:val="00F71DD0"/>
    <w:rsid w:val="00F7416C"/>
    <w:rsid w:val="00F91E10"/>
    <w:rsid w:val="00FB34EE"/>
    <w:rsid w:val="00FC78EE"/>
    <w:rsid w:val="00FF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BE4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63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4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0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4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40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1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5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80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0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6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4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4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2024-02-27T07:35:00Z</dcterms:created>
  <dcterms:modified xsi:type="dcterms:W3CDTF">2025-02-13T11:06:00Z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
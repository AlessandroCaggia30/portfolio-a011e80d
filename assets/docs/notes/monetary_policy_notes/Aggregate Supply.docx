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0B020" w14:textId="77777777" w:rsidR="004E6F1D" w:rsidRDefault="004E6F1D" w:rsidP="0084569D">
      <w:pPr>
        <w:pStyle w:val="ImagePlaceholder"/>
        <w:spacing w:before="48" w:after="48"/>
      </w:pPr>
    </w:p>
    <w:p w14:paraId="6A619E01" w14:textId="77777777" w:rsidR="004E6F1D" w:rsidRDefault="004E6F1D" w:rsidP="0084569D">
      <w:pPr>
        <w:pStyle w:val="ImagePlaceholder"/>
        <w:spacing w:before="48" w:after="48"/>
      </w:pPr>
    </w:p>
    <w:p w14:paraId="3DF77929" w14:textId="77777777" w:rsidR="004E6F1D" w:rsidRDefault="004E6F1D" w:rsidP="0084569D">
      <w:pPr>
        <w:pStyle w:val="ImagePlaceholder"/>
        <w:spacing w:before="48" w:after="48"/>
      </w:pPr>
    </w:p>
    <w:p w14:paraId="59EFE9D7" w14:textId="77777777" w:rsidR="004E6F1D" w:rsidRDefault="004E6F1D" w:rsidP="0084569D">
      <w:pPr>
        <w:pStyle w:val="ImagePlaceholder"/>
        <w:spacing w:before="48" w:after="48"/>
      </w:pPr>
    </w:p>
    <w:p w14:paraId="63EAD60A" w14:textId="77777777" w:rsidR="004E6F1D" w:rsidRDefault="004E6F1D" w:rsidP="0084569D">
      <w:pPr>
        <w:pStyle w:val="ImagePlaceholder"/>
        <w:spacing w:before="48" w:after="48"/>
      </w:pPr>
    </w:p>
    <w:p w14:paraId="43221DEA" w14:textId="77777777" w:rsidR="004E6F1D" w:rsidRDefault="004E6F1D" w:rsidP="0084569D">
      <w:pPr>
        <w:pStyle w:val="ImagePlaceholder"/>
        <w:spacing w:before="48" w:after="48"/>
      </w:pPr>
    </w:p>
    <w:p w14:paraId="0EE28383" w14:textId="77777777" w:rsidR="004E6F1D" w:rsidRDefault="004E6F1D" w:rsidP="0084569D">
      <w:pPr>
        <w:pStyle w:val="ImagePlaceholder"/>
        <w:spacing w:before="48" w:after="48"/>
      </w:pPr>
    </w:p>
    <w:p w14:paraId="22DBE27A" w14:textId="77777777" w:rsidR="004E6F1D" w:rsidRDefault="004E6F1D" w:rsidP="0084569D">
      <w:pPr>
        <w:pStyle w:val="ImagePlaceholder"/>
        <w:spacing w:before="48" w:after="48"/>
      </w:pPr>
    </w:p>
    <w:p w14:paraId="688C2A66" w14:textId="77777777" w:rsidR="004E6F1D" w:rsidRDefault="004E6F1D" w:rsidP="0084569D">
      <w:pPr>
        <w:pStyle w:val="ImagePlaceholder"/>
        <w:spacing w:before="48" w:after="48"/>
      </w:pPr>
    </w:p>
    <w:p w14:paraId="64438137" w14:textId="77777777" w:rsidR="004E6F1D" w:rsidRDefault="004E6F1D" w:rsidP="0084569D">
      <w:pPr>
        <w:pStyle w:val="ImagePlaceholder"/>
        <w:spacing w:before="48" w:after="48"/>
      </w:pPr>
    </w:p>
    <w:p w14:paraId="0CC105FB" w14:textId="77777777" w:rsidR="004E6F1D" w:rsidRDefault="004E6F1D" w:rsidP="0084569D">
      <w:pPr>
        <w:pStyle w:val="ImagePlaceholder"/>
        <w:spacing w:before="48" w:after="48"/>
      </w:pPr>
    </w:p>
    <w:p w14:paraId="640F3058" w14:textId="77777777" w:rsidR="004E6F1D" w:rsidRDefault="004E6F1D" w:rsidP="0084569D">
      <w:pPr>
        <w:pStyle w:val="ImagePlaceholder"/>
        <w:spacing w:before="48" w:after="48"/>
      </w:pPr>
    </w:p>
    <w:p w14:paraId="35BE88B8" w14:textId="77777777" w:rsidR="004E6F1D" w:rsidRDefault="004E6F1D" w:rsidP="0084569D">
      <w:pPr>
        <w:pStyle w:val="ImagePlaceholder"/>
        <w:spacing w:before="48" w:after="48"/>
      </w:pPr>
    </w:p>
    <w:p w14:paraId="698FD222" w14:textId="77777777" w:rsidR="004E6F1D" w:rsidRDefault="004E6F1D" w:rsidP="0084569D">
      <w:pPr>
        <w:pStyle w:val="ImagePlaceholder"/>
        <w:spacing w:before="48" w:after="48"/>
      </w:pPr>
    </w:p>
    <w:p w14:paraId="4D7D53A5" w14:textId="77777777" w:rsidR="004E6F1D" w:rsidRDefault="004E6F1D" w:rsidP="0084569D">
      <w:pPr>
        <w:pStyle w:val="ImagePlaceholder"/>
        <w:spacing w:before="48" w:after="48"/>
      </w:pPr>
    </w:p>
    <w:p w14:paraId="5BFEACFE" w14:textId="77777777" w:rsidR="004E6F1D" w:rsidRDefault="004E6F1D" w:rsidP="0084569D">
      <w:pPr>
        <w:pStyle w:val="ImagePlaceholder"/>
        <w:spacing w:before="48" w:after="48"/>
      </w:pPr>
    </w:p>
    <w:p w14:paraId="543F7420" w14:textId="77777777" w:rsidR="004E6F1D" w:rsidRDefault="004E6F1D" w:rsidP="0084569D">
      <w:pPr>
        <w:pStyle w:val="ImagePlaceholder"/>
        <w:spacing w:before="48" w:after="48"/>
      </w:pPr>
    </w:p>
    <w:p w14:paraId="2156C006" w14:textId="77777777" w:rsidR="004E6F1D" w:rsidRDefault="004E6F1D" w:rsidP="0084569D">
      <w:pPr>
        <w:pStyle w:val="ImagePlaceholder"/>
        <w:spacing w:before="48" w:after="48"/>
      </w:pPr>
    </w:p>
    <w:p w14:paraId="18117C33" w14:textId="77777777" w:rsidR="004E6F1D" w:rsidRDefault="004E6F1D" w:rsidP="0084569D">
      <w:pPr>
        <w:pStyle w:val="ImagePlaceholder"/>
        <w:spacing w:before="48" w:after="48"/>
      </w:pPr>
    </w:p>
    <w:p w14:paraId="71D67815" w14:textId="77777777" w:rsidR="004E6F1D" w:rsidRDefault="004E6F1D" w:rsidP="0084569D">
      <w:pPr>
        <w:pStyle w:val="ImagePlaceholder"/>
        <w:spacing w:before="48" w:after="48"/>
      </w:pPr>
    </w:p>
    <w:p w14:paraId="4BC9A960" w14:textId="77777777" w:rsidR="004F03F5" w:rsidRDefault="0084569D" w:rsidP="004E6F1D">
      <w:pPr>
        <w:pStyle w:val="ImagePlaceholder"/>
        <w:spacing w:before="48" w:after="48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0AE37D99" wp14:editId="5455FBBF">
                <wp:simplePos x="0" y="0"/>
                <wp:positionH relativeFrom="column">
                  <wp:posOffset>-265430</wp:posOffset>
                </wp:positionH>
                <wp:positionV relativeFrom="paragraph">
                  <wp:posOffset>-1387475</wp:posOffset>
                </wp:positionV>
                <wp:extent cx="7851140" cy="1737360"/>
                <wp:effectExtent l="0" t="0" r="0" b="2540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1140" cy="17373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92FF6B" w14:textId="4A72354C" w:rsidR="004E6F1D" w:rsidRPr="001A6D5B" w:rsidRDefault="00EB540E" w:rsidP="001A6D5B">
                            <w:pPr>
                              <w:ind w:left="432"/>
                              <w:rPr>
                                <w:rFonts w:ascii="Garamond" w:hAnsi="Garamond"/>
                                <w:b/>
                                <w:bCs/>
                                <w:sz w:val="44"/>
                                <w:szCs w:val="5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Title:</w:t>
                            </w:r>
                            <w:r w:rsidR="001A6D5B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 xml:space="preserve"> </w:t>
                            </w:r>
                            <w:r w:rsidR="001A6D5B" w:rsidRPr="001A6D5B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Aggregate Supply</w:t>
                            </w:r>
                            <w:r w:rsidR="001A6D5B" w:rsidRPr="001A6D5B">
                              <w:rPr>
                                <w:rFonts w:ascii="Garamond" w:hAnsi="Garamond"/>
                                <w:b/>
                                <w:bCs/>
                                <w:sz w:val="44"/>
                                <w:szCs w:val="56"/>
                              </w:rPr>
                              <w:t xml:space="preserve"> </w:t>
                            </w:r>
                          </w:p>
                          <w:p w14:paraId="1B5D94B3" w14:textId="2655EAB0" w:rsidR="004E6F1D" w:rsidRPr="00852412" w:rsidRDefault="004E6F1D" w:rsidP="00852412">
                            <w:pPr>
                              <w:ind w:left="432"/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</w:pPr>
                            <w:r w:rsidRPr="00852412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>Subject:</w:t>
                            </w:r>
                            <w:r w:rsidR="001A6D5B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 xml:space="preserve"> MTP</w:t>
                            </w:r>
                            <w:r w:rsidR="00782AEB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 xml:space="preserve"> 7</w:t>
                            </w:r>
                            <w:r w:rsidRPr="00852412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E37D99" id="Rectangle 1" o:spid="_x0000_s1026" alt="&quot;&quot;" style="position:absolute;left:0;text-align:left;margin-left:-20.9pt;margin-top:-109.25pt;width:618.2pt;height:136.8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" fillcolor="#e5d2c2 [1301]" stroked="f" strokeweight="1pt">
                <v:textbox>
                  <w:txbxContent>
                    <w:p w14:paraId="4D92FF6B" w14:textId="4A72354C" w:rsidR="004E6F1D" w:rsidRPr="001A6D5B" w:rsidRDefault="00EB540E" w:rsidP="001A6D5B">
                      <w:pPr>
                        <w:ind w:left="432"/>
                        <w:rPr>
                          <w:rFonts w:ascii="Garamond" w:hAnsi="Garamond"/>
                          <w:b/>
                          <w:bCs/>
                          <w:sz w:val="44"/>
                          <w:szCs w:val="56"/>
                        </w:rPr>
                      </w:pPr>
                      <w:r>
                        <w:rPr>
                          <w:rFonts w:ascii="Garamond" w:hAnsi="Garamond"/>
                          <w:sz w:val="44"/>
                          <w:szCs w:val="56"/>
                        </w:rPr>
                        <w:t>Title:</w:t>
                      </w:r>
                      <w:r w:rsidR="001A6D5B">
                        <w:rPr>
                          <w:rFonts w:ascii="Garamond" w:hAnsi="Garamond"/>
                          <w:sz w:val="44"/>
                          <w:szCs w:val="56"/>
                        </w:rPr>
                        <w:t xml:space="preserve"> </w:t>
                      </w:r>
                      <w:r w:rsidR="001A6D5B" w:rsidRPr="001A6D5B">
                        <w:rPr>
                          <w:rFonts w:ascii="Garamond" w:hAnsi="Garamond"/>
                          <w:sz w:val="44"/>
                          <w:szCs w:val="56"/>
                        </w:rPr>
                        <w:t>Aggregate Supply</w:t>
                      </w:r>
                      <w:r w:rsidR="001A6D5B" w:rsidRPr="001A6D5B">
                        <w:rPr>
                          <w:rFonts w:ascii="Garamond" w:hAnsi="Garamond"/>
                          <w:b/>
                          <w:bCs/>
                          <w:sz w:val="44"/>
                          <w:szCs w:val="56"/>
                        </w:rPr>
                        <w:t xml:space="preserve"> </w:t>
                      </w:r>
                    </w:p>
                    <w:p w14:paraId="1B5D94B3" w14:textId="2655EAB0" w:rsidR="004E6F1D" w:rsidRPr="00852412" w:rsidRDefault="004E6F1D" w:rsidP="00852412">
                      <w:pPr>
                        <w:ind w:left="432"/>
                        <w:rPr>
                          <w:rFonts w:ascii="Garamond" w:hAnsi="Garamond"/>
                          <w:sz w:val="28"/>
                          <w:szCs w:val="40"/>
                        </w:rPr>
                      </w:pPr>
                      <w:r w:rsidRPr="00852412">
                        <w:rPr>
                          <w:rFonts w:ascii="Garamond" w:hAnsi="Garamond"/>
                          <w:sz w:val="28"/>
                          <w:szCs w:val="40"/>
                        </w:rPr>
                        <w:t>Subject:</w:t>
                      </w:r>
                      <w:r w:rsidR="001A6D5B">
                        <w:rPr>
                          <w:rFonts w:ascii="Garamond" w:hAnsi="Garamond"/>
                          <w:sz w:val="28"/>
                          <w:szCs w:val="40"/>
                        </w:rPr>
                        <w:t xml:space="preserve"> MTP</w:t>
                      </w:r>
                      <w:r w:rsidR="00782AEB">
                        <w:rPr>
                          <w:rFonts w:ascii="Garamond" w:hAnsi="Garamond"/>
                          <w:sz w:val="28"/>
                          <w:szCs w:val="40"/>
                        </w:rPr>
                        <w:t xml:space="preserve"> 7</w:t>
                      </w:r>
                      <w:r w:rsidRPr="00852412">
                        <w:rPr>
                          <w:rFonts w:ascii="Garamond" w:hAnsi="Garamond"/>
                          <w:sz w:val="28"/>
                          <w:szCs w:val="40"/>
                        </w:rPr>
                        <w:t xml:space="preserve">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273A95C" w14:textId="77777777" w:rsidR="004E6F1D" w:rsidRDefault="004E6F1D" w:rsidP="004E6F1D">
      <w:pPr>
        <w:pStyle w:val="ImagePlaceholder"/>
        <w:spacing w:before="48" w:after="48"/>
      </w:pPr>
    </w:p>
    <w:p w14:paraId="7A34EDF5" w14:textId="77777777" w:rsidR="004E6F1D" w:rsidRDefault="004E6F1D" w:rsidP="004E6F1D">
      <w:pPr>
        <w:pStyle w:val="ImagePlaceholder"/>
        <w:spacing w:before="48" w:after="48"/>
      </w:pPr>
    </w:p>
    <w:p w14:paraId="5B99D167" w14:textId="77777777" w:rsidR="004E6F1D" w:rsidRDefault="004E6F1D" w:rsidP="004E6F1D">
      <w:pPr>
        <w:pStyle w:val="ImagePlaceholder"/>
        <w:spacing w:before="48" w:after="48"/>
        <w:ind w:left="0"/>
      </w:pPr>
    </w:p>
    <w:p w14:paraId="370350EF" w14:textId="77777777" w:rsidR="004E6F1D" w:rsidRDefault="004E6F1D" w:rsidP="004E6F1D">
      <w:pPr>
        <w:pStyle w:val="ImagePlaceholder"/>
        <w:spacing w:before="48" w:after="48"/>
        <w:ind w:left="0"/>
      </w:pPr>
    </w:p>
    <w:p w14:paraId="1544A59C" w14:textId="77777777" w:rsidR="004E6F1D" w:rsidRDefault="004E6F1D" w:rsidP="004E6F1D">
      <w:pPr>
        <w:pStyle w:val="ImagePlaceholder"/>
        <w:spacing w:before="48" w:after="48"/>
        <w:ind w:left="0"/>
      </w:pPr>
    </w:p>
    <w:p w14:paraId="059221C6" w14:textId="77777777" w:rsidR="004E6F1D" w:rsidRDefault="004E6F1D" w:rsidP="004E6F1D">
      <w:pPr>
        <w:pStyle w:val="ImagePlaceholder"/>
        <w:spacing w:before="48" w:after="48"/>
        <w:ind w:left="0"/>
      </w:pPr>
    </w:p>
    <w:p w14:paraId="52266313" w14:textId="68ED83BE" w:rsidR="004E6F1D" w:rsidRPr="004E6F1D" w:rsidRDefault="004E6F1D" w:rsidP="004E6F1D">
      <w:pPr>
        <w:pStyle w:val="ImagePlaceholder"/>
        <w:spacing w:before="48" w:after="48"/>
        <w:ind w:left="0"/>
      </w:pPr>
    </w:p>
    <w:tbl>
      <w:tblPr>
        <w:tblW w:w="4911" w:type="pct"/>
        <w:tblCellMar>
          <w:top w:w="320" w:type="dxa"/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2637"/>
        <w:gridCol w:w="8537"/>
      </w:tblGrid>
      <w:tr w:rsidR="00A24B78" w14:paraId="66A98257" w14:textId="77777777" w:rsidTr="00EB540E">
        <w:trPr>
          <w:trHeight w:val="2038"/>
        </w:trPr>
        <w:tc>
          <w:tcPr>
            <w:tcW w:w="2637" w:type="dxa"/>
          </w:tcPr>
          <w:p w14:paraId="25B3A7F2" w14:textId="53328620" w:rsidR="004E6F1D" w:rsidRDefault="004E6F1D" w:rsidP="0036577C">
            <w:pPr>
              <w:spacing w:before="40" w:after="20"/>
              <w:ind w:left="0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  <w:r w:rsidRPr="00F67ADF"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  <w:t xml:space="preserve">1. </w:t>
            </w:r>
            <w:r w:rsidR="00F67ADF" w:rsidRPr="00F67ADF"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  <w:t>Model to deduce Aggregate suppl</w:t>
            </w:r>
            <w:r w:rsidR="00F67ADF"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  <w:t>y</w:t>
            </w:r>
          </w:p>
          <w:p w14:paraId="15D7F5FC" w14:textId="77777777" w:rsidR="00F67ADF" w:rsidRDefault="00F67ADF" w:rsidP="008C105A">
            <w:pPr>
              <w:spacing w:before="20" w:after="20"/>
              <w:ind w:left="0"/>
              <w:rPr>
                <w:rFonts w:ascii="Garamond" w:hAnsi="Garamond"/>
                <w:b/>
                <w:bCs/>
                <w:color w:val="C00000"/>
                <w:sz w:val="16"/>
                <w:szCs w:val="16"/>
              </w:rPr>
            </w:pPr>
          </w:p>
          <w:p w14:paraId="50CDD82B" w14:textId="63963E11" w:rsidR="00F67ADF" w:rsidRDefault="00F67ADF" w:rsidP="0036577C">
            <w:pPr>
              <w:spacing w:before="120" w:after="20"/>
              <w:ind w:left="115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F67ADF">
              <w:rPr>
                <w:rFonts w:ascii="Garamond" w:hAnsi="Garamond"/>
                <w:color w:val="FF0000"/>
                <w:sz w:val="16"/>
                <w:szCs w:val="16"/>
              </w:rPr>
              <w:t xml:space="preserve">A. Demand for labor </w:t>
            </w:r>
          </w:p>
          <w:p w14:paraId="3B88CCA8" w14:textId="78E836E7" w:rsidR="00931A73" w:rsidRDefault="00931A73" w:rsidP="00931A73">
            <w:pPr>
              <w:spacing w:before="120" w:after="20"/>
              <w:rPr>
                <w:rFonts w:ascii="Garamond" w:hAnsi="Garamond"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color w:val="FF0000"/>
                <w:sz w:val="16"/>
                <w:szCs w:val="16"/>
              </w:rPr>
              <w:t>a. Assumptions</w:t>
            </w:r>
          </w:p>
          <w:p w14:paraId="34BBD611" w14:textId="77777777" w:rsidR="00931A73" w:rsidRDefault="00931A73" w:rsidP="00931A73">
            <w:pPr>
              <w:spacing w:before="120" w:after="2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4909E29" w14:textId="77777777" w:rsidR="00931A73" w:rsidRDefault="00931A73" w:rsidP="00931A73">
            <w:pPr>
              <w:spacing w:before="120" w:after="2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361DF16" w14:textId="77777777" w:rsidR="00931A73" w:rsidRDefault="00931A73" w:rsidP="00931A73">
            <w:pPr>
              <w:spacing w:before="120" w:after="2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7FB3244" w14:textId="77777777" w:rsidR="008C105A" w:rsidRDefault="008C105A" w:rsidP="00931A73">
            <w:pPr>
              <w:spacing w:before="120" w:after="2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98A474E" w14:textId="0D2BE4F5" w:rsidR="00931A73" w:rsidRDefault="00931A73" w:rsidP="00931A73">
            <w:pPr>
              <w:spacing w:before="120" w:after="20"/>
              <w:rPr>
                <w:rFonts w:ascii="Garamond" w:hAnsi="Garamond"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color w:val="FF0000"/>
                <w:sz w:val="16"/>
                <w:szCs w:val="16"/>
              </w:rPr>
              <w:t>b. Market setting</w:t>
            </w:r>
          </w:p>
          <w:p w14:paraId="31A6CB75" w14:textId="77777777" w:rsidR="00931A73" w:rsidRDefault="00931A73" w:rsidP="00931A73">
            <w:pPr>
              <w:spacing w:before="120" w:after="2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5F5D7A8" w14:textId="77777777" w:rsidR="008C105A" w:rsidRDefault="008C105A" w:rsidP="008C105A">
            <w:pPr>
              <w:spacing w:before="1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681649D" w14:textId="5EAF879E" w:rsidR="00931A73" w:rsidRDefault="00931A73" w:rsidP="00931A73">
            <w:pPr>
              <w:spacing w:before="120" w:after="20"/>
              <w:rPr>
                <w:rFonts w:ascii="Garamond" w:hAnsi="Garamond"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color w:val="FF0000"/>
                <w:sz w:val="16"/>
                <w:szCs w:val="16"/>
              </w:rPr>
              <w:t xml:space="preserve">c. Production </w:t>
            </w:r>
            <w:r w:rsidR="000E25B8">
              <w:rPr>
                <w:rFonts w:ascii="Garamond" w:hAnsi="Garamond"/>
                <w:color w:val="FF0000"/>
                <w:sz w:val="16"/>
                <w:szCs w:val="16"/>
              </w:rPr>
              <w:t>p</w:t>
            </w:r>
            <w:r>
              <w:rPr>
                <w:rFonts w:ascii="Garamond" w:hAnsi="Garamond"/>
                <w:color w:val="FF0000"/>
                <w:sz w:val="16"/>
                <w:szCs w:val="16"/>
              </w:rPr>
              <w:t>ossibilities</w:t>
            </w:r>
          </w:p>
          <w:p w14:paraId="1806A406" w14:textId="396696D5" w:rsidR="00931A73" w:rsidRDefault="00931A73" w:rsidP="00931A73">
            <w:pPr>
              <w:spacing w:before="120" w:after="20"/>
              <w:rPr>
                <w:rFonts w:ascii="Garamond" w:hAnsi="Garamond"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color w:val="FF0000"/>
                <w:sz w:val="16"/>
                <w:szCs w:val="16"/>
              </w:rPr>
              <w:t>d. Market Demand</w:t>
            </w:r>
          </w:p>
          <w:p w14:paraId="209FD7CE" w14:textId="77777777" w:rsidR="00931A73" w:rsidRDefault="00931A73" w:rsidP="008C105A">
            <w:pPr>
              <w:spacing w:before="1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671B70A" w14:textId="3387D5E6" w:rsidR="00931A73" w:rsidRDefault="00931A73" w:rsidP="00931A73">
            <w:pPr>
              <w:spacing w:before="120" w:after="20"/>
              <w:rPr>
                <w:rFonts w:ascii="Garamond" w:hAnsi="Garamond"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color w:val="FF0000"/>
                <w:sz w:val="16"/>
                <w:szCs w:val="16"/>
              </w:rPr>
              <w:t>e. Profits</w:t>
            </w:r>
          </w:p>
          <w:p w14:paraId="653A6132" w14:textId="77777777" w:rsidR="00CC0A62" w:rsidRDefault="00CC0A62" w:rsidP="00931A73">
            <w:pPr>
              <w:spacing w:before="120" w:after="2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5D890CD" w14:textId="178F0834" w:rsidR="00931A73" w:rsidRPr="00F67ADF" w:rsidRDefault="007535A5" w:rsidP="00931A73">
            <w:pPr>
              <w:spacing w:before="120" w:after="20"/>
              <w:rPr>
                <w:rFonts w:ascii="Garamond" w:hAnsi="Garamond"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color w:val="FF0000"/>
                <w:sz w:val="16"/>
                <w:szCs w:val="16"/>
              </w:rPr>
              <w:t>f. Profits Optimization under constraints</w:t>
            </w:r>
          </w:p>
          <w:p w14:paraId="58C066A6" w14:textId="77777777" w:rsidR="00F67ADF" w:rsidRPr="00F67ADF" w:rsidRDefault="00F67ADF" w:rsidP="00F67ADF">
            <w:pPr>
              <w:spacing w:before="20" w:after="20"/>
              <w:ind w:left="10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6B55A1E" w14:textId="77777777" w:rsidR="00F67ADF" w:rsidRDefault="00F67ADF" w:rsidP="00F67ADF">
            <w:pPr>
              <w:spacing w:before="20" w:after="20"/>
              <w:ind w:left="10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AC052C7" w14:textId="77777777" w:rsidR="00F67ADF" w:rsidRDefault="00F67ADF" w:rsidP="00F67ADF">
            <w:pPr>
              <w:spacing w:before="20" w:after="20"/>
              <w:ind w:left="10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EA419FC" w14:textId="77777777" w:rsidR="00F67ADF" w:rsidRDefault="00F67ADF" w:rsidP="00F67ADF">
            <w:pPr>
              <w:spacing w:before="20" w:after="20"/>
              <w:ind w:left="10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AA3A274" w14:textId="77777777" w:rsidR="00F67ADF" w:rsidRDefault="00F67ADF" w:rsidP="00F67ADF">
            <w:pPr>
              <w:spacing w:before="20" w:after="20"/>
              <w:ind w:left="10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2FF552C" w14:textId="77777777" w:rsidR="00F67ADF" w:rsidRDefault="00F67ADF" w:rsidP="00F67ADF">
            <w:pPr>
              <w:spacing w:before="20" w:after="20"/>
              <w:ind w:left="10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E7ED4E6" w14:textId="77777777" w:rsidR="00F67ADF" w:rsidRPr="00F67ADF" w:rsidRDefault="00F67ADF" w:rsidP="00F67ADF">
            <w:pPr>
              <w:spacing w:before="20" w:after="20"/>
              <w:ind w:left="10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3649AD8F" w14:textId="77777777" w:rsidR="00F67ADF" w:rsidRPr="00F67ADF" w:rsidRDefault="00F67ADF" w:rsidP="00F67ADF">
            <w:pPr>
              <w:spacing w:before="20" w:after="20"/>
              <w:ind w:left="10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3180C992" w14:textId="77777777" w:rsidR="00CC0A62" w:rsidRDefault="00CC0A62" w:rsidP="007277B8">
            <w:pPr>
              <w:spacing w:before="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E8828FA" w14:textId="77777777" w:rsidR="007277B8" w:rsidRDefault="007277B8" w:rsidP="007277B8">
            <w:pPr>
              <w:spacing w:before="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6B47A62" w14:textId="77777777" w:rsidR="00CC0A62" w:rsidRDefault="00CC0A62" w:rsidP="00F67ADF">
            <w:pPr>
              <w:spacing w:before="20" w:after="20"/>
              <w:ind w:left="10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A1EED19" w14:textId="77777777" w:rsidR="00CC0A62" w:rsidRDefault="00CC0A62" w:rsidP="00F67ADF">
            <w:pPr>
              <w:spacing w:before="20" w:after="20"/>
              <w:ind w:left="10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6EE663E" w14:textId="77777777" w:rsidR="00CC0A62" w:rsidRDefault="00CC0A62" w:rsidP="007277B8">
            <w:pPr>
              <w:spacing w:before="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18E913E" w14:textId="4DC98489" w:rsidR="00F67ADF" w:rsidRDefault="00F67ADF" w:rsidP="00F67ADF">
            <w:pPr>
              <w:spacing w:before="20" w:after="20"/>
              <w:ind w:left="108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F67ADF">
              <w:rPr>
                <w:rFonts w:ascii="Garamond" w:hAnsi="Garamond"/>
                <w:color w:val="FF0000"/>
                <w:sz w:val="16"/>
                <w:szCs w:val="16"/>
              </w:rPr>
              <w:t>B. Supply of labor</w:t>
            </w:r>
          </w:p>
          <w:p w14:paraId="1AB2249B" w14:textId="5D2D3152" w:rsidR="007535A5" w:rsidRPr="00F67ADF" w:rsidRDefault="007535A5" w:rsidP="007277B8">
            <w:pPr>
              <w:spacing w:before="80" w:after="20"/>
              <w:rPr>
                <w:rFonts w:ascii="Garamond" w:hAnsi="Garamond"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color w:val="FF0000"/>
                <w:sz w:val="16"/>
                <w:szCs w:val="16"/>
              </w:rPr>
              <w:t>a. Household’s Utility</w:t>
            </w:r>
          </w:p>
          <w:p w14:paraId="783EB2CC" w14:textId="77777777" w:rsidR="000D7331" w:rsidRPr="00F67ADF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5F0995A" w14:textId="77777777" w:rsidR="00CC0A62" w:rsidRDefault="00CC0A62" w:rsidP="00CC0A62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8AB8B4A" w14:textId="77777777" w:rsidR="007277B8" w:rsidRPr="00F67ADF" w:rsidRDefault="007277B8" w:rsidP="00CC0A62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FBE7784" w14:textId="77777777" w:rsidR="000D7331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AC72882" w14:textId="49673346" w:rsidR="007535A5" w:rsidRPr="007535A5" w:rsidRDefault="007535A5" w:rsidP="007277B8">
            <w:pPr>
              <w:spacing w:before="180" w:after="48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7535A5">
              <w:rPr>
                <w:rFonts w:ascii="Garamond" w:hAnsi="Garamond"/>
                <w:color w:val="FF0000"/>
                <w:sz w:val="16"/>
                <w:szCs w:val="16"/>
              </w:rPr>
              <w:t>b. Households’ BC</w:t>
            </w:r>
          </w:p>
          <w:p w14:paraId="78FC03D4" w14:textId="77777777" w:rsidR="000D7331" w:rsidRPr="00F67ADF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559485E" w14:textId="77777777" w:rsidR="000D7331" w:rsidRDefault="000D7331" w:rsidP="00CC0A62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6006913" w14:textId="77777777" w:rsidR="00CC0A62" w:rsidRPr="00F67ADF" w:rsidRDefault="00CC0A62" w:rsidP="00CC0A62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D3A3D27" w14:textId="4CACEB29" w:rsidR="000D7331" w:rsidRPr="007535A5" w:rsidRDefault="007535A5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7535A5">
              <w:rPr>
                <w:rFonts w:ascii="Garamond" w:hAnsi="Garamond"/>
                <w:color w:val="FF0000"/>
                <w:sz w:val="16"/>
                <w:szCs w:val="16"/>
              </w:rPr>
              <w:t>c. Utility Optimization under BC</w:t>
            </w:r>
          </w:p>
          <w:p w14:paraId="2E48D670" w14:textId="77777777" w:rsidR="000D7331" w:rsidRPr="00F67ADF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3B57554A" w14:textId="77777777" w:rsidR="000D7331" w:rsidRPr="00F67ADF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06FC01E" w14:textId="77777777" w:rsidR="000D7331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B449C65" w14:textId="77777777" w:rsidR="007535A5" w:rsidRDefault="007535A5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3E512B81" w14:textId="77777777" w:rsidR="007535A5" w:rsidRDefault="007535A5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2A06FC82" w14:textId="77777777" w:rsidR="007535A5" w:rsidRDefault="007535A5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9E0A9CA" w14:textId="77777777" w:rsidR="007535A5" w:rsidRDefault="007535A5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B292F53" w14:textId="77777777" w:rsidR="007535A5" w:rsidRDefault="007535A5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5C1CEA6" w14:textId="77777777" w:rsidR="007535A5" w:rsidRDefault="007535A5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40B749AE" w14:textId="77777777" w:rsidR="007535A5" w:rsidRDefault="007535A5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49ECBE1" w14:textId="77777777" w:rsidR="007535A5" w:rsidRDefault="007535A5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8E32FA1" w14:textId="77777777" w:rsidR="007535A5" w:rsidRDefault="007535A5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3173805F" w14:textId="77777777" w:rsidR="007535A5" w:rsidRDefault="007535A5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02352099" w14:textId="77777777" w:rsidR="008C105A" w:rsidRDefault="008C105A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467F7B2" w14:textId="77777777" w:rsidR="008C105A" w:rsidRDefault="008C105A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3B2822F" w14:textId="77777777" w:rsidR="008C105A" w:rsidRDefault="008C105A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6F8EAEF" w14:textId="77777777" w:rsidR="008C105A" w:rsidRDefault="008C105A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ADFB4E1" w14:textId="77777777" w:rsidR="008C105A" w:rsidRDefault="008C105A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623F202" w14:textId="77777777" w:rsidR="008C105A" w:rsidRDefault="008C105A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A42F1A6" w14:textId="77777777" w:rsidR="008C105A" w:rsidRDefault="008C105A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3F73F359" w14:textId="77777777" w:rsidR="008C105A" w:rsidRDefault="008C105A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11135A0E" w14:textId="77777777" w:rsidR="008C105A" w:rsidRDefault="008C105A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A76A015" w14:textId="77777777" w:rsidR="008C105A" w:rsidRDefault="008C105A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1670724" w14:textId="77777777" w:rsidR="008C105A" w:rsidRDefault="008C105A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B335599" w14:textId="77777777" w:rsidR="008C105A" w:rsidRDefault="008C105A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6A5FB83" w14:textId="77777777" w:rsidR="008C105A" w:rsidRDefault="008C105A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7BD26E54" w14:textId="77777777" w:rsidR="000D7331" w:rsidRPr="00F67ADF" w:rsidRDefault="000D7331" w:rsidP="007277B8">
            <w:pPr>
              <w:spacing w:before="48" w:after="48"/>
              <w:ind w:left="0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52DF94CF" w14:textId="77777777" w:rsidR="000D7331" w:rsidRPr="00F67ADF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  <w:p w14:paraId="665CB29F" w14:textId="77777777" w:rsidR="000D7331" w:rsidRPr="00F67ADF" w:rsidRDefault="000D7331" w:rsidP="00A24B78">
            <w:pPr>
              <w:spacing w:before="48" w:after="48"/>
              <w:rPr>
                <w:rFonts w:ascii="Garamond" w:hAnsi="Garamond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8537" w:type="dxa"/>
            <w:tcBorders>
              <w:left w:val="single" w:sz="8" w:space="0" w:color="D8BCA4" w:themeColor="accent2" w:themeTint="99"/>
            </w:tcBorders>
          </w:tcPr>
          <w:p w14:paraId="4E37835C" w14:textId="2B04D9F7" w:rsidR="00F67ADF" w:rsidRPr="00F67ADF" w:rsidRDefault="00F67ADF" w:rsidP="0036577C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F67ADF">
              <w:rPr>
                <w:rFonts w:ascii="Garamond" w:hAnsi="Garamond"/>
                <w:b/>
                <w:bCs/>
                <w:sz w:val="16"/>
                <w:szCs w:val="16"/>
              </w:rPr>
              <w:lastRenderedPageBreak/>
              <w:t>Last lecture we deduced Demand for goods market, we now deduce Supply to find the mkt equilibrium.</w:t>
            </w:r>
          </w:p>
          <w:p w14:paraId="42B72F3F" w14:textId="77777777" w:rsidR="00F67ADF" w:rsidRPr="00F67ADF" w:rsidRDefault="00F67ADF" w:rsidP="0036577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F67ADF">
              <w:rPr>
                <w:rFonts w:ascii="Garamond" w:hAnsi="Garamond"/>
                <w:sz w:val="16"/>
                <w:szCs w:val="16"/>
              </w:rPr>
              <w:t xml:space="preserve">*Note: you can optimize by Lagrangian or always also by substitution (substitute out variables you don’t need) </w:t>
            </w:r>
          </w:p>
          <w:p w14:paraId="44F1D958" w14:textId="77777777" w:rsidR="008C105A" w:rsidRDefault="008C105A" w:rsidP="000E25B8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4AAD3491" w14:textId="51CC5827" w:rsidR="00F67ADF" w:rsidRDefault="00F67ADF" w:rsidP="000E25B8">
            <w:pPr>
              <w:spacing w:beforeLines="75" w:before="180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F67ADF">
              <w:rPr>
                <w:rFonts w:ascii="Garamond" w:hAnsi="Garamond"/>
                <w:b/>
                <w:bCs/>
                <w:sz w:val="16"/>
                <w:szCs w:val="16"/>
              </w:rPr>
              <w:t>Key Assumption:</w:t>
            </w:r>
            <w:r>
              <w:rPr>
                <w:rFonts w:ascii="Garamond" w:hAnsi="Garamond"/>
                <w:b/>
                <w:bCs/>
                <w:sz w:val="16"/>
                <w:szCs w:val="16"/>
              </w:rPr>
              <w:t xml:space="preserve"> Prices are sticky</w:t>
            </w:r>
          </w:p>
          <w:p w14:paraId="02C972C0" w14:textId="77777777" w:rsidR="00F67ADF" w:rsidRPr="00F67ADF" w:rsidRDefault="00F67ADF" w:rsidP="0036577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F67ADF">
              <w:rPr>
                <w:rFonts w:ascii="Garamond" w:hAnsi="Garamond"/>
                <w:sz w:val="16"/>
                <w:szCs w:val="16"/>
              </w:rPr>
              <w:t>Firms do not instantly adjust prices in response to changes in AD</w:t>
            </w:r>
          </w:p>
          <w:p w14:paraId="0543D9DD" w14:textId="77777777" w:rsidR="00F67ADF" w:rsidRPr="00F67ADF" w:rsidRDefault="00F67ADF" w:rsidP="0036577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F67ADF">
              <w:rPr>
                <w:rFonts w:ascii="Garamond" w:hAnsi="Garamond"/>
                <w:sz w:val="16"/>
                <w:szCs w:val="16"/>
              </w:rPr>
              <w:t xml:space="preserve">–  Prices may be set by long-term contracts between firms and customers </w:t>
            </w:r>
          </w:p>
          <w:p w14:paraId="1709B569" w14:textId="77777777" w:rsidR="00F67ADF" w:rsidRPr="00F67ADF" w:rsidRDefault="00F67ADF" w:rsidP="0036577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F67ADF">
              <w:rPr>
                <w:rFonts w:ascii="Garamond" w:hAnsi="Garamond"/>
                <w:sz w:val="16"/>
                <w:szCs w:val="16"/>
              </w:rPr>
              <w:t xml:space="preserve">–  Firms may decide to change prices only infrequently simply not to annoy their customers </w:t>
            </w:r>
          </w:p>
          <w:p w14:paraId="6A81383C" w14:textId="3B525A29" w:rsidR="00F67ADF" w:rsidRPr="00F67ADF" w:rsidRDefault="00F67ADF" w:rsidP="0036577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F67ADF">
              <w:rPr>
                <w:rFonts w:ascii="Garamond" w:hAnsi="Garamond"/>
                <w:sz w:val="16"/>
                <w:szCs w:val="16"/>
              </w:rPr>
              <w:t xml:space="preserve">–  Once a firm has printed and distributed its catalog it is costly to alter prices </w:t>
            </w:r>
          </w:p>
          <w:p w14:paraId="307D6C9D" w14:textId="087D0FD6" w:rsidR="004E6F1D" w:rsidRDefault="00F67ADF" w:rsidP="000E25B8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F67ADF">
              <w:rPr>
                <w:rFonts w:ascii="Garamond" w:hAnsi="Garamond"/>
                <w:sz w:val="13"/>
                <w:szCs w:val="13"/>
              </w:rPr>
              <w:sym w:font="Wingdings" w:char="F0E0"/>
            </w:r>
            <w:r w:rsidRPr="00F67ADF">
              <w:rPr>
                <w:rFonts w:ascii="Garamond" w:hAnsi="Garamond"/>
                <w:sz w:val="13"/>
                <w:szCs w:val="13"/>
              </w:rPr>
              <w:t xml:space="preserve"> </w:t>
            </w:r>
            <w:r w:rsidRPr="00F67ADF">
              <w:rPr>
                <w:rFonts w:ascii="Garamond" w:hAnsi="Garamond"/>
                <w:sz w:val="16"/>
                <w:szCs w:val="16"/>
              </w:rPr>
              <w:t xml:space="preserve">price stickiness assumption leads us to a monopolistically competitive mkt (imperfect market) where firms have some pricing power </w:t>
            </w:r>
          </w:p>
          <w:p w14:paraId="56BC99CD" w14:textId="53B260EB" w:rsidR="004E6F1D" w:rsidRDefault="00F67ADF" w:rsidP="000E25B8">
            <w:pPr>
              <w:spacing w:beforeLines="55" w:before="132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F67ADF">
              <w:rPr>
                <w:rFonts w:ascii="Garamond" w:hAnsi="Garamond"/>
                <w:b/>
                <w:bCs/>
                <w:sz w:val="16"/>
                <w:szCs w:val="16"/>
              </w:rPr>
              <w:t>General setting for the market</w:t>
            </w:r>
          </w:p>
          <w:p w14:paraId="51195759" w14:textId="0EF2ACB1" w:rsidR="00931A73" w:rsidRDefault="00F67ADF" w:rsidP="000E25B8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F67ADF">
              <w:rPr>
                <w:rFonts w:ascii="Garamond" w:hAnsi="Garamond"/>
                <w:sz w:val="16"/>
                <w:szCs w:val="16"/>
              </w:rPr>
              <w:t>There is a large number of identical firms</w:t>
            </w:r>
            <w:r>
              <w:rPr>
                <w:rFonts w:ascii="Garamond" w:hAnsi="Garamond"/>
                <w:sz w:val="16"/>
                <w:szCs w:val="16"/>
              </w:rPr>
              <w:t xml:space="preserve">. </w:t>
            </w:r>
            <w:r w:rsidRPr="00F67ADF">
              <w:rPr>
                <w:rFonts w:ascii="Garamond" w:hAnsi="Garamond"/>
                <w:sz w:val="16"/>
                <w:szCs w:val="16"/>
              </w:rPr>
              <w:t>Firms are too small to affect prices but they still have some power to set a price that deviates from the MC. Each firm produce a differentiated good, with some degree of substitutability. They take aggregate price level as given but set their own slightly different prices (as in Klugman model).</w:t>
            </w:r>
          </w:p>
          <w:p w14:paraId="66B4341D" w14:textId="48F4B7A9" w:rsidR="000E25B8" w:rsidRDefault="000E25B8" w:rsidP="000E25B8">
            <w:pPr>
              <w:spacing w:beforeLines="70" w:before="16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F67ADF"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688960" behindDoc="1" locked="0" layoutInCell="1" allowOverlap="1" wp14:anchorId="5439C1B6" wp14:editId="71AF62BC">
                  <wp:simplePos x="0" y="0"/>
                  <wp:positionH relativeFrom="column">
                    <wp:posOffset>2299335</wp:posOffset>
                  </wp:positionH>
                  <wp:positionV relativeFrom="paragraph">
                    <wp:posOffset>194310</wp:posOffset>
                  </wp:positionV>
                  <wp:extent cx="600075" cy="172085"/>
                  <wp:effectExtent l="0" t="0" r="0" b="5715"/>
                  <wp:wrapTight wrapText="bothSides">
                    <wp:wrapPolygon edited="0">
                      <wp:start x="0" y="0"/>
                      <wp:lineTo x="0" y="20723"/>
                      <wp:lineTo x="21029" y="20723"/>
                      <wp:lineTo x="21029" y="0"/>
                      <wp:lineTo x="0" y="0"/>
                    </wp:wrapPolygon>
                  </wp:wrapTight>
                  <wp:docPr id="96706878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068783" name="Picture 967068783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869" r="1801" b="14306"/>
                          <a:stretch/>
                        </pic:blipFill>
                        <pic:spPr bwMode="auto">
                          <a:xfrm>
                            <a:off x="0" y="0"/>
                            <a:ext cx="600075" cy="172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67ADF">
              <w:rPr>
                <w:rFonts w:ascii="Garamond" w:hAnsi="Garamond"/>
                <w:b/>
                <w:bCs/>
                <w:noProof/>
                <w:sz w:val="16"/>
                <w:szCs w:val="16"/>
              </w:rPr>
              <w:drawing>
                <wp:anchor distT="0" distB="0" distL="114300" distR="114300" simplePos="0" relativeHeight="251686912" behindDoc="1" locked="0" layoutInCell="1" allowOverlap="1" wp14:anchorId="5B0B3AA1" wp14:editId="302D39AD">
                  <wp:simplePos x="0" y="0"/>
                  <wp:positionH relativeFrom="column">
                    <wp:posOffset>4156710</wp:posOffset>
                  </wp:positionH>
                  <wp:positionV relativeFrom="paragraph">
                    <wp:posOffset>82550</wp:posOffset>
                  </wp:positionV>
                  <wp:extent cx="549910" cy="111125"/>
                  <wp:effectExtent l="0" t="0" r="0" b="3175"/>
                  <wp:wrapTight wrapText="bothSides">
                    <wp:wrapPolygon edited="0">
                      <wp:start x="0" y="0"/>
                      <wp:lineTo x="0" y="19749"/>
                      <wp:lineTo x="20952" y="19749"/>
                      <wp:lineTo x="20952" y="0"/>
                      <wp:lineTo x="0" y="0"/>
                    </wp:wrapPolygon>
                  </wp:wrapTight>
                  <wp:docPr id="68831186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311865" name="Picture 688311865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99" t="25791" r="5059" b="-2"/>
                          <a:stretch/>
                        </pic:blipFill>
                        <pic:spPr bwMode="auto">
                          <a:xfrm>
                            <a:off x="0" y="0"/>
                            <a:ext cx="549910" cy="111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67ADF" w:rsidRPr="00931A73">
              <w:rPr>
                <w:rFonts w:ascii="Garamond" w:hAnsi="Garamond"/>
                <w:b/>
                <w:bCs/>
                <w:sz w:val="16"/>
                <w:szCs w:val="16"/>
              </w:rPr>
              <w:t>Production possibilities:</w:t>
            </w:r>
            <w:r w:rsidR="00931A73">
              <w:rPr>
                <w:rFonts w:ascii="Garamond" w:hAnsi="Garamond"/>
                <w:sz w:val="16"/>
                <w:szCs w:val="16"/>
              </w:rPr>
              <w:t xml:space="preserve"> f</w:t>
            </w:r>
            <w:r w:rsidR="00F67ADF" w:rsidRPr="00F67ADF">
              <w:rPr>
                <w:rFonts w:ascii="Garamond" w:hAnsi="Garamond"/>
                <w:sz w:val="16"/>
                <w:szCs w:val="16"/>
              </w:rPr>
              <w:t>irm i produces output Yt(i) using labor Nt(i) with Labor productivity At:</w:t>
            </w:r>
          </w:p>
          <w:p w14:paraId="56C5E70C" w14:textId="3414B289" w:rsidR="00F67ADF" w:rsidRPr="00F67ADF" w:rsidRDefault="00931A73" w:rsidP="000E25B8">
            <w:pPr>
              <w:spacing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931A73">
              <w:rPr>
                <w:rFonts w:ascii="Garamond" w:hAnsi="Garamond"/>
                <w:b/>
                <w:bCs/>
                <w:sz w:val="16"/>
                <w:szCs w:val="16"/>
              </w:rPr>
              <w:t>T</w:t>
            </w:r>
            <w:r w:rsidR="00F67ADF" w:rsidRPr="00F67ADF">
              <w:rPr>
                <w:rFonts w:ascii="Garamond" w:hAnsi="Garamond"/>
                <w:b/>
                <w:bCs/>
                <w:sz w:val="16"/>
                <w:szCs w:val="16"/>
              </w:rPr>
              <w:t>hey face the following demand</w:t>
            </w:r>
            <w:r w:rsidR="00F67ADF" w:rsidRPr="00F67ADF">
              <w:rPr>
                <w:rFonts w:ascii="Garamond" w:hAnsi="Garamond"/>
                <w:sz w:val="16"/>
                <w:szCs w:val="16"/>
              </w:rPr>
              <w:t xml:space="preserve"> for their product</w:t>
            </w:r>
            <w:r w:rsidR="00F67ADF">
              <w:rPr>
                <w:rFonts w:ascii="Garamond" w:hAnsi="Garamond"/>
                <w:sz w:val="16"/>
                <w:szCs w:val="16"/>
              </w:rPr>
              <w:t>:</w:t>
            </w:r>
          </w:p>
          <w:p w14:paraId="013D994C" w14:textId="41CA8AFD" w:rsidR="00F67ADF" w:rsidRPr="00F67ADF" w:rsidRDefault="00F67ADF" w:rsidP="0036577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F67ADF">
              <w:rPr>
                <w:rFonts w:ascii="Garamond" w:hAnsi="Garamond"/>
                <w:sz w:val="16"/>
                <w:szCs w:val="16"/>
              </w:rPr>
              <w:t>Pt(i) is price set by firm i, Pt is aggregate price level, and ε&gt;1 is elasticity of demand, captures substitutability (in perf. comp e = +inf)</w:t>
            </w:r>
          </w:p>
          <w:p w14:paraId="20FCD658" w14:textId="1EB7C0D8" w:rsidR="00CC0A62" w:rsidRPr="00F67ADF" w:rsidRDefault="0036577C" w:rsidP="00CC0A6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36577C"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689984" behindDoc="1" locked="0" layoutInCell="1" allowOverlap="1" wp14:anchorId="01B06D9D" wp14:editId="2E66934A">
                  <wp:simplePos x="0" y="0"/>
                  <wp:positionH relativeFrom="column">
                    <wp:posOffset>1087211</wp:posOffset>
                  </wp:positionH>
                  <wp:positionV relativeFrom="paragraph">
                    <wp:posOffset>92710</wp:posOffset>
                  </wp:positionV>
                  <wp:extent cx="915035" cy="255905"/>
                  <wp:effectExtent l="0" t="0" r="0" b="0"/>
                  <wp:wrapTight wrapText="bothSides">
                    <wp:wrapPolygon edited="0">
                      <wp:start x="0" y="0"/>
                      <wp:lineTo x="0" y="20367"/>
                      <wp:lineTo x="21285" y="20367"/>
                      <wp:lineTo x="21285" y="0"/>
                      <wp:lineTo x="0" y="0"/>
                    </wp:wrapPolygon>
                  </wp:wrapTight>
                  <wp:docPr id="1737381373" name="Picture 17" descr="A black text with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381373" name="Picture 17" descr="A black text with a white background&#10;&#10;Description automatically generated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colorTemperature colorTemp="1816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06" r="1"/>
                          <a:stretch/>
                        </pic:blipFill>
                        <pic:spPr bwMode="auto">
                          <a:xfrm>
                            <a:off x="0" y="0"/>
                            <a:ext cx="915035" cy="255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67ADF" w:rsidRPr="00F67ADF">
              <w:rPr>
                <w:rFonts w:ascii="Garamond" w:hAnsi="Garamond"/>
                <w:sz w:val="16"/>
                <w:szCs w:val="16"/>
              </w:rPr>
              <w:t xml:space="preserve"> </w:t>
            </w:r>
          </w:p>
          <w:p w14:paraId="176865AB" w14:textId="7ED0ED29" w:rsidR="00F67ADF" w:rsidRPr="00931A73" w:rsidRDefault="0036577C" w:rsidP="0036577C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931A73">
              <w:rPr>
                <w:rFonts w:ascii="Garamond" w:hAnsi="Garamond"/>
                <w:b/>
                <w:bCs/>
                <w:sz w:val="16"/>
                <w:szCs w:val="16"/>
              </w:rPr>
              <w:t xml:space="preserve">Profits </w:t>
            </w:r>
            <w:r w:rsidR="00931A73" w:rsidRPr="00931A73">
              <w:rPr>
                <w:rFonts w:ascii="Garamond" w:hAnsi="Garamond"/>
                <w:b/>
                <w:bCs/>
                <w:sz w:val="16"/>
                <w:szCs w:val="16"/>
              </w:rPr>
              <w:t xml:space="preserve">are </w:t>
            </w:r>
            <w:r w:rsidRPr="00931A73">
              <w:rPr>
                <w:rFonts w:ascii="Garamond" w:hAnsi="Garamond"/>
                <w:b/>
                <w:bCs/>
                <w:sz w:val="16"/>
                <w:szCs w:val="16"/>
              </w:rPr>
              <w:t xml:space="preserve">equal to: </w:t>
            </w:r>
          </w:p>
          <w:p w14:paraId="7196233B" w14:textId="0FAD9316" w:rsidR="004E6F1D" w:rsidRDefault="004E6F1D" w:rsidP="0036577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7D273AA" w14:textId="05AEF447" w:rsidR="004E6F1D" w:rsidRDefault="0036577C" w:rsidP="000E25B8">
            <w:pPr>
              <w:spacing w:beforeLines="70" w:before="16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577C">
              <w:rPr>
                <w:rFonts w:ascii="Garamond" w:hAnsi="Garamond"/>
                <w:b/>
                <w:bCs/>
                <w:sz w:val="16"/>
                <w:szCs w:val="16"/>
              </w:rPr>
              <w:t>Optimization</w:t>
            </w:r>
            <w:r>
              <w:rPr>
                <w:rFonts w:ascii="Garamond" w:hAnsi="Garamond"/>
                <w:b/>
                <w:bCs/>
                <w:sz w:val="16"/>
                <w:szCs w:val="16"/>
              </w:rPr>
              <w:t xml:space="preserve">: Maximize </w:t>
            </w:r>
            <w:r w:rsidR="007535A5">
              <w:rPr>
                <w:rFonts w:ascii="Garamond" w:hAnsi="Garamond"/>
                <w:b/>
                <w:bCs/>
                <w:sz w:val="16"/>
                <w:szCs w:val="16"/>
              </w:rPr>
              <w:t>profits</w:t>
            </w:r>
            <w:r>
              <w:rPr>
                <w:rFonts w:ascii="Garamond" w:hAnsi="Garamond"/>
                <w:b/>
                <w:bCs/>
                <w:sz w:val="16"/>
                <w:szCs w:val="16"/>
              </w:rPr>
              <w:t xml:space="preserve"> s.t. production possibilities and market demand</w:t>
            </w:r>
          </w:p>
          <w:p w14:paraId="0F242B01" w14:textId="67A4FD1B" w:rsidR="0036577C" w:rsidRDefault="0036577C" w:rsidP="0036577C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36577C">
              <w:rPr>
                <w:rFonts w:ascii="Garamond" w:hAnsi="Garamond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66EC1896" wp14:editId="51A673AE">
                  <wp:extent cx="1978025" cy="384116"/>
                  <wp:effectExtent l="0" t="0" r="3175" b="0"/>
                  <wp:docPr id="1697314162" name="Picture 1" descr="A black text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314162" name="Picture 1" descr="A black text on a white background&#10;&#10;Description automatically generated"/>
                          <pic:cNvPicPr/>
                        </pic:nvPicPr>
                        <pic:blipFill rotWithShape="1"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colorTemperature colorTemp="252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44" b="-6311"/>
                          <a:stretch/>
                        </pic:blipFill>
                        <pic:spPr bwMode="auto">
                          <a:xfrm>
                            <a:off x="0" y="0"/>
                            <a:ext cx="2003739" cy="389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2A166C" w14:textId="2ECB94D1" w:rsidR="0036577C" w:rsidRPr="007277B8" w:rsidRDefault="0036577C" w:rsidP="007277B8">
            <w:pPr>
              <w:spacing w:beforeLines="20" w:before="48" w:afterLines="20" w:after="48"/>
              <w:ind w:left="144"/>
              <w:rPr>
                <w:rFonts w:ascii="Garamond" w:hAnsi="Garamond"/>
                <w:i/>
                <w:iCs/>
                <w:sz w:val="16"/>
                <w:szCs w:val="16"/>
              </w:rPr>
            </w:pPr>
            <w:r w:rsidRPr="0036577C">
              <w:rPr>
                <w:rFonts w:ascii="Garamond" w:hAnsi="Garamond"/>
                <w:sz w:val="16"/>
                <w:szCs w:val="16"/>
              </w:rPr>
              <w:t xml:space="preserve">endogenous to the firm:  </w:t>
            </w:r>
            <w:r w:rsidRPr="0036577C">
              <w:rPr>
                <w:rFonts w:ascii="Garamond" w:hAnsi="Garamond"/>
                <w:i/>
                <w:iCs/>
                <w:sz w:val="16"/>
                <w:szCs w:val="16"/>
              </w:rPr>
              <w:t xml:space="preserve">Pt(i), Yt(i) </w:t>
            </w:r>
            <w:r w:rsidRPr="0036577C">
              <w:rPr>
                <w:rFonts w:ascii="Garamond" w:hAnsi="Garamond"/>
                <w:sz w:val="16"/>
                <w:szCs w:val="16"/>
              </w:rPr>
              <w:t xml:space="preserve">and </w:t>
            </w:r>
            <w:r w:rsidRPr="0036577C">
              <w:rPr>
                <w:rFonts w:ascii="Garamond" w:hAnsi="Garamond"/>
                <w:i/>
                <w:iCs/>
                <w:sz w:val="16"/>
                <w:szCs w:val="16"/>
              </w:rPr>
              <w:t xml:space="preserve">Nt(i) </w:t>
            </w:r>
            <w:r w:rsidR="00931A73" w:rsidRPr="0036577C"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691008" behindDoc="1" locked="0" layoutInCell="1" allowOverlap="1" wp14:anchorId="03D8F18D" wp14:editId="2532F17A">
                  <wp:simplePos x="0" y="0"/>
                  <wp:positionH relativeFrom="column">
                    <wp:posOffset>4070686</wp:posOffset>
                  </wp:positionH>
                  <wp:positionV relativeFrom="paragraph">
                    <wp:posOffset>83820</wp:posOffset>
                  </wp:positionV>
                  <wp:extent cx="1318895" cy="226695"/>
                  <wp:effectExtent l="0" t="0" r="1905" b="1905"/>
                  <wp:wrapTight wrapText="bothSides">
                    <wp:wrapPolygon edited="0">
                      <wp:start x="0" y="0"/>
                      <wp:lineTo x="0" y="20571"/>
                      <wp:lineTo x="21423" y="20571"/>
                      <wp:lineTo x="21423" y="0"/>
                      <wp:lineTo x="0" y="0"/>
                    </wp:wrapPolygon>
                  </wp:wrapTight>
                  <wp:docPr id="1962146547" name="Picture 46" descr="A black text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146547" name="Picture 46" descr="A black text on a white background&#10;&#10;Description automatically generated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558" r="-64"/>
                          <a:stretch/>
                        </pic:blipFill>
                        <pic:spPr bwMode="auto">
                          <a:xfrm>
                            <a:off x="0" y="0"/>
                            <a:ext cx="1318895" cy="226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20B2CCE" w14:textId="33671734" w:rsidR="00931A73" w:rsidRDefault="00931A73" w:rsidP="00931A7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i. </w:t>
            </w:r>
            <w:r w:rsidR="0036577C" w:rsidRPr="0036577C">
              <w:rPr>
                <w:rFonts w:ascii="Garamond" w:hAnsi="Garamond"/>
                <w:sz w:val="16"/>
                <w:szCs w:val="16"/>
              </w:rPr>
              <w:t>Substitute N from i) then Yt(i) from ii)</w:t>
            </w:r>
            <w:r w:rsidR="0036577C">
              <w:rPr>
                <w:rFonts w:ascii="Garamond" w:hAnsi="Garamond"/>
                <w:sz w:val="16"/>
                <w:szCs w:val="16"/>
              </w:rPr>
              <w:t xml:space="preserve"> (</w:t>
            </w:r>
            <w:r w:rsidR="0036577C" w:rsidRPr="0036577C">
              <w:rPr>
                <w:rFonts w:ascii="Garamond" w:hAnsi="Garamond"/>
                <w:sz w:val="16"/>
                <w:szCs w:val="16"/>
              </w:rPr>
              <w:t>you are removing the other two endogenous variables</w:t>
            </w:r>
            <w:r w:rsidR="0036577C">
              <w:rPr>
                <w:rFonts w:ascii="Garamond" w:hAnsi="Garamond"/>
                <w:sz w:val="16"/>
                <w:szCs w:val="16"/>
              </w:rPr>
              <w:t>)</w:t>
            </w:r>
            <w:r>
              <w:rPr>
                <w:rFonts w:ascii="Garamond" w:hAnsi="Garamond"/>
                <w:sz w:val="16"/>
                <w:szCs w:val="16"/>
              </w:rPr>
              <w:t>:</w:t>
            </w:r>
          </w:p>
          <w:p w14:paraId="39DD094C" w14:textId="44553F95" w:rsidR="00931A73" w:rsidRDefault="00915752" w:rsidP="00931A7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02272" behindDoc="0" locked="0" layoutInCell="1" allowOverlap="1" wp14:anchorId="0EFD5D30" wp14:editId="0804D393">
                      <wp:simplePos x="0" y="0"/>
                      <wp:positionH relativeFrom="column">
                        <wp:posOffset>1614805</wp:posOffset>
                      </wp:positionH>
                      <wp:positionV relativeFrom="paragraph">
                        <wp:posOffset>73660</wp:posOffset>
                      </wp:positionV>
                      <wp:extent cx="1036875" cy="431800"/>
                      <wp:effectExtent l="38100" t="38100" r="43180" b="38100"/>
                      <wp:wrapNone/>
                      <wp:docPr id="810446360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36875" cy="431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08B1F8D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5" o:spid="_x0000_s1026" type="#_x0000_t75" style="position:absolute;margin-left:126.8pt;margin-top:5.45pt;width:82.35pt;height:34.7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">
                      <v:imagedata r:id="rId18" o:title=""/>
                    </v:shape>
                  </w:pict>
                </mc:Fallback>
              </mc:AlternateContent>
            </w:r>
            <w:r w:rsidR="00931A73">
              <w:rPr>
                <w:rFonts w:ascii="Garamond" w:hAnsi="Garamond"/>
                <w:sz w:val="16"/>
                <w:szCs w:val="16"/>
              </w:rPr>
              <w:t xml:space="preserve">ii. </w:t>
            </w:r>
            <w:r w:rsidR="0036577C" w:rsidRPr="0036577C">
              <w:rPr>
                <w:rFonts w:ascii="Garamond" w:hAnsi="Garamond"/>
                <w:sz w:val="16"/>
                <w:szCs w:val="16"/>
              </w:rPr>
              <w:t xml:space="preserve">FOC: optimize the equation wrt Pt(i) to derive </w:t>
            </w:r>
            <w:r w:rsidR="0036577C" w:rsidRPr="0036577C">
              <w:rPr>
                <w:rFonts w:ascii="Garamond" w:hAnsi="Garamond"/>
                <w:noProof/>
                <w:sz w:val="16"/>
                <w:szCs w:val="16"/>
              </w:rPr>
              <w:drawing>
                <wp:inline distT="0" distB="0" distL="0" distR="0" wp14:anchorId="30E75BD6" wp14:editId="4F6AAD5F">
                  <wp:extent cx="2461846" cy="273275"/>
                  <wp:effectExtent l="0" t="0" r="2540" b="6350"/>
                  <wp:docPr id="93990683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906831" name="Picture 93990683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846" cy="27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7ED9CE" w14:textId="08ABC8C2" w:rsidR="0036577C" w:rsidRPr="0036577C" w:rsidRDefault="00931A73" w:rsidP="007277B8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931A73">
              <w:rPr>
                <w:rFonts w:ascii="Garamond" w:hAnsi="Garamond"/>
                <w:sz w:val="16"/>
                <w:szCs w:val="16"/>
              </w:rPr>
              <w:t xml:space="preserve">we are not in perfect comp: here ε &lt; +inf </w:t>
            </w:r>
            <w:r>
              <w:rPr>
                <w:rFonts w:ascii="Garamond" w:hAnsi="Garamond"/>
                <w:sz w:val="16"/>
                <w:szCs w:val="16"/>
              </w:rPr>
              <w:t>--&gt;</w:t>
            </w:r>
            <w:r w:rsidRPr="00931A73">
              <w:rPr>
                <w:rFonts w:ascii="Garamond" w:hAnsi="Garamond"/>
                <w:sz w:val="16"/>
                <w:szCs w:val="16"/>
              </w:rPr>
              <w:t xml:space="preserve"> markup &gt; 1 </w:t>
            </w:r>
            <w:r w:rsidR="007277B8" w:rsidRPr="007277B8">
              <w:rPr>
                <w:rFonts w:ascii="Garamond" w:hAnsi="Garamond"/>
                <w:sz w:val="16"/>
                <w:szCs w:val="16"/>
              </w:rPr>
              <w:t>--&gt;</w:t>
            </w:r>
            <w:r w:rsidRPr="00931A73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7277B8">
              <w:rPr>
                <w:rFonts w:ascii="Garamond" w:hAnsi="Garamond"/>
                <w:sz w:val="16"/>
                <w:szCs w:val="16"/>
                <w:lang w:val="el-GR"/>
              </w:rPr>
              <w:t>π</w:t>
            </w:r>
            <w:r w:rsidRPr="00931A73">
              <w:rPr>
                <w:rFonts w:ascii="Garamond" w:hAnsi="Garamond"/>
                <w:sz w:val="16"/>
                <w:szCs w:val="16"/>
              </w:rPr>
              <w:t xml:space="preserve"> are positive. Crucial: positive </w:t>
            </w:r>
            <w:r w:rsidR="00CC0A62">
              <w:rPr>
                <w:rFonts w:ascii="Garamond" w:hAnsi="Garamond"/>
                <w:sz w:val="16"/>
                <w:szCs w:val="16"/>
                <w:lang w:val="el-GR"/>
              </w:rPr>
              <w:t>π</w:t>
            </w:r>
            <w:r w:rsidR="00CC0A62" w:rsidRPr="007A0B62"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931A73">
              <w:rPr>
                <w:rFonts w:ascii="Garamond" w:hAnsi="Garamond"/>
                <w:sz w:val="16"/>
                <w:szCs w:val="16"/>
              </w:rPr>
              <w:t xml:space="preserve">allow for sticky prices. Sticky prices means firms’ position will be suboptimal </w:t>
            </w:r>
            <w:r>
              <w:rPr>
                <w:rFonts w:ascii="Garamond" w:hAnsi="Garamond"/>
                <w:sz w:val="16"/>
                <w:szCs w:val="16"/>
              </w:rPr>
              <w:t>--&gt;</w:t>
            </w:r>
            <w:r w:rsidRPr="00931A73">
              <w:rPr>
                <w:rFonts w:ascii="Garamond" w:hAnsi="Garamond"/>
                <w:sz w:val="16"/>
                <w:szCs w:val="16"/>
              </w:rPr>
              <w:t xml:space="preserve"> however there is still some margin </w:t>
            </w:r>
            <w:r>
              <w:rPr>
                <w:rFonts w:ascii="Garamond" w:hAnsi="Garamond"/>
                <w:sz w:val="16"/>
                <w:szCs w:val="16"/>
              </w:rPr>
              <w:t>to operate</w:t>
            </w:r>
            <w:r w:rsidR="008C105A">
              <w:rPr>
                <w:rFonts w:ascii="Garamond" w:hAnsi="Garamond"/>
                <w:sz w:val="16"/>
                <w:szCs w:val="16"/>
              </w:rPr>
              <w:t xml:space="preserve">. </w:t>
            </w:r>
            <w:r>
              <w:rPr>
                <w:rFonts w:ascii="Garamond" w:hAnsi="Garamond"/>
                <w:sz w:val="16"/>
                <w:szCs w:val="16"/>
              </w:rPr>
              <w:t xml:space="preserve">Note: </w:t>
            </w:r>
            <w:r w:rsidR="0036577C" w:rsidRPr="0036577C">
              <w:rPr>
                <w:rFonts w:ascii="Garamond" w:hAnsi="Garamond"/>
                <w:sz w:val="16"/>
                <w:szCs w:val="16"/>
              </w:rPr>
              <w:t xml:space="preserve">ε in perf comp is +inf </w:t>
            </w:r>
            <w:r>
              <w:rPr>
                <w:rFonts w:ascii="Garamond" w:hAnsi="Garamond"/>
                <w:sz w:val="16"/>
                <w:szCs w:val="16"/>
              </w:rPr>
              <w:t xml:space="preserve">--&gt; </w:t>
            </w:r>
            <w:r w:rsidR="0036577C" w:rsidRPr="0036577C">
              <w:rPr>
                <w:rFonts w:ascii="Garamond" w:hAnsi="Garamond"/>
                <w:sz w:val="16"/>
                <w:szCs w:val="16"/>
              </w:rPr>
              <w:t xml:space="preserve">markup = 1 and  P(i) = </w:t>
            </w:r>
            <m:oMath>
              <m:f>
                <m:fPr>
                  <m:ctrlPr>
                    <w:rPr>
                      <w:rFonts w:ascii="Cambria Math" w:hAnsi="Cambria Math"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W</m:t>
                  </m:r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A</m:t>
                  </m:r>
                </m:den>
              </m:f>
            </m:oMath>
            <w:r w:rsidR="0036577C" w:rsidRPr="0036577C">
              <w:rPr>
                <w:rFonts w:ascii="Garamond" w:hAnsi="Garamond"/>
                <w:sz w:val="16"/>
                <w:szCs w:val="16"/>
              </w:rPr>
              <w:t xml:space="preserve">   (</w:t>
            </w:r>
            <w:r w:rsidR="0036577C" w:rsidRPr="0036577C">
              <w:rPr>
                <w:rFonts w:ascii="Garamond" w:hAnsi="Garamond"/>
                <w:sz w:val="16"/>
                <w:szCs w:val="16"/>
                <w:lang w:val="el-GR"/>
              </w:rPr>
              <w:t>π</w:t>
            </w:r>
            <w:r w:rsidR="0036577C" w:rsidRPr="0036577C">
              <w:rPr>
                <w:rFonts w:ascii="Garamond" w:hAnsi="Garamond"/>
                <w:sz w:val="16"/>
                <w:szCs w:val="16"/>
              </w:rPr>
              <w:t xml:space="preserve"> = 0)</w:t>
            </w:r>
          </w:p>
          <w:p w14:paraId="5229680A" w14:textId="744EA8B9" w:rsidR="00931A73" w:rsidRDefault="00931A73" w:rsidP="007277B8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Note: </w:t>
            </w:r>
            <w:r w:rsidR="007277B8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CC0A62">
              <w:rPr>
                <w:rFonts w:ascii="Garamond" w:hAnsi="Garamond"/>
                <w:sz w:val="16"/>
                <w:szCs w:val="16"/>
              </w:rPr>
              <w:t>N</w:t>
            </w:r>
            <w:r w:rsidR="0036577C" w:rsidRPr="0036577C">
              <w:rPr>
                <w:rFonts w:ascii="Garamond" w:hAnsi="Garamond"/>
                <w:sz w:val="16"/>
                <w:szCs w:val="16"/>
              </w:rPr>
              <w:t>ominal wage: W</w:t>
            </w:r>
            <w:r w:rsidR="00CC0A62">
              <w:rPr>
                <w:rFonts w:ascii="Garamond" w:hAnsi="Garamond"/>
                <w:sz w:val="16"/>
                <w:szCs w:val="16"/>
              </w:rPr>
              <w:t>,</w:t>
            </w:r>
            <w:r w:rsidR="0036577C" w:rsidRPr="0036577C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CC0A62">
              <w:rPr>
                <w:rFonts w:ascii="Garamond" w:hAnsi="Garamond"/>
                <w:sz w:val="16"/>
                <w:szCs w:val="16"/>
              </w:rPr>
              <w:t>R</w:t>
            </w:r>
            <w:r w:rsidR="0036577C" w:rsidRPr="0036577C">
              <w:rPr>
                <w:rFonts w:ascii="Garamond" w:hAnsi="Garamond"/>
                <w:sz w:val="16"/>
                <w:szCs w:val="16"/>
              </w:rPr>
              <w:t>eal wage: W/P</w:t>
            </w:r>
            <w:r w:rsidR="00CC0A62">
              <w:rPr>
                <w:rFonts w:ascii="Garamond" w:hAnsi="Garamond"/>
                <w:sz w:val="16"/>
                <w:szCs w:val="16"/>
              </w:rPr>
              <w:t>, N</w:t>
            </w:r>
            <w:r w:rsidR="0036577C" w:rsidRPr="0036577C">
              <w:rPr>
                <w:rFonts w:ascii="Garamond" w:hAnsi="Garamond"/>
                <w:sz w:val="16"/>
                <w:szCs w:val="16"/>
              </w:rPr>
              <w:t xml:space="preserve">ominal </w:t>
            </w:r>
            <w:r w:rsidR="00CC0A62">
              <w:rPr>
                <w:rFonts w:ascii="Garamond" w:hAnsi="Garamond"/>
                <w:sz w:val="16"/>
                <w:szCs w:val="16"/>
              </w:rPr>
              <w:t>m</w:t>
            </w:r>
            <w:r w:rsidR="0036577C" w:rsidRPr="0036577C">
              <w:rPr>
                <w:rFonts w:ascii="Garamond" w:hAnsi="Garamond"/>
                <w:sz w:val="16"/>
                <w:szCs w:val="16"/>
              </w:rPr>
              <w:t>arginal cost: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36577C" w:rsidRPr="0036577C">
              <w:rPr>
                <w:rFonts w:ascii="Garamond" w:hAnsi="Garamond"/>
                <w:sz w:val="16"/>
                <w:szCs w:val="16"/>
              </w:rPr>
              <w:t>W/A</w:t>
            </w:r>
            <w:r w:rsidR="00CC0A62">
              <w:rPr>
                <w:rFonts w:ascii="Garamond" w:hAnsi="Garamond"/>
                <w:sz w:val="16"/>
                <w:szCs w:val="16"/>
              </w:rPr>
              <w:t>, R</w:t>
            </w:r>
            <w:r w:rsidR="0036577C" w:rsidRPr="0036577C">
              <w:rPr>
                <w:rFonts w:ascii="Garamond" w:hAnsi="Garamond"/>
                <w:sz w:val="16"/>
                <w:szCs w:val="16"/>
              </w:rPr>
              <w:t xml:space="preserve">eal marginal cost (real wage): </w:t>
            </w:r>
            <w:r>
              <w:rPr>
                <w:rFonts w:ascii="Garamond" w:hAnsi="Garamond"/>
                <w:sz w:val="16"/>
                <w:szCs w:val="16"/>
              </w:rPr>
              <w:t xml:space="preserve">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W/P</m:t>
                  </m:r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A</m:t>
                  </m:r>
                </m:den>
              </m:f>
            </m:oMath>
          </w:p>
          <w:p w14:paraId="30205F11" w14:textId="77777777" w:rsidR="007277B8" w:rsidRPr="0036577C" w:rsidRDefault="007277B8" w:rsidP="00CC0A62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468AFAD8" w14:textId="78CBC9CE" w:rsidR="007535A5" w:rsidRPr="007535A5" w:rsidRDefault="007535A5" w:rsidP="007535A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7535A5">
              <w:rPr>
                <w:rFonts w:ascii="Garamond" w:hAnsi="Garamond"/>
                <w:b/>
                <w:bCs/>
                <w:sz w:val="16"/>
                <w:szCs w:val="16"/>
              </w:rPr>
              <w:t>Households obtain utility from consuming goods and suffer disutility from supplying labor.</w:t>
            </w:r>
            <w:r w:rsidRPr="007535A5">
              <w:rPr>
                <w:rFonts w:ascii="Garamond" w:hAnsi="Garamond"/>
                <w:sz w:val="16"/>
                <w:szCs w:val="16"/>
              </w:rPr>
              <w:t xml:space="preserve"> </w:t>
            </w:r>
          </w:p>
          <w:p w14:paraId="4B89E311" w14:textId="304378E7" w:rsidR="0036577C" w:rsidRDefault="007535A5" w:rsidP="0036577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drawing>
                <wp:inline distT="0" distB="0" distL="0" distR="0" wp14:anchorId="2781F0BD" wp14:editId="31AA6162">
                  <wp:extent cx="1099185" cy="241088"/>
                  <wp:effectExtent l="0" t="0" r="0" b="635"/>
                  <wp:docPr id="5834610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461087" name="Picture 583461087"/>
                          <pic:cNvPicPr/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1"/>
                          <a:stretch/>
                        </pic:blipFill>
                        <pic:spPr bwMode="auto">
                          <a:xfrm>
                            <a:off x="0" y="0"/>
                            <a:ext cx="1120322" cy="2457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092521D" w14:textId="40B16ABE" w:rsidR="007535A5" w:rsidRPr="007535A5" w:rsidRDefault="007535A5" w:rsidP="007535A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7535A5">
              <w:rPr>
                <w:rFonts w:ascii="Garamond" w:hAnsi="Garamond"/>
                <w:sz w:val="16"/>
                <w:szCs w:val="16"/>
              </w:rPr>
              <w:t>a is the number of hours worked</w:t>
            </w:r>
            <w:r>
              <w:rPr>
                <w:rFonts w:ascii="Garamond" w:hAnsi="Garamond"/>
                <w:sz w:val="16"/>
                <w:szCs w:val="16"/>
              </w:rPr>
              <w:t>. W</w:t>
            </w:r>
            <w:r w:rsidRPr="007535A5">
              <w:rPr>
                <w:rFonts w:ascii="Garamond" w:hAnsi="Garamond"/>
                <w:sz w:val="16"/>
                <w:szCs w:val="16"/>
              </w:rPr>
              <w:t>ith a &gt; 1,  why a? work creates increasing marginal disutility (to convince workers to work more you will need to raise their wages at an increasing rate, mc is increasing)</w:t>
            </w:r>
            <w:r w:rsidR="007277B8">
              <w:rPr>
                <w:rFonts w:ascii="Garamond" w:hAnsi="Garamond"/>
                <w:sz w:val="16"/>
                <w:szCs w:val="16"/>
              </w:rPr>
              <w:t xml:space="preserve"> + </w:t>
            </w:r>
            <w:r w:rsidR="007277B8" w:rsidRPr="007277B8">
              <w:rPr>
                <w:rFonts w:ascii="Garamond" w:hAnsi="Garamond"/>
                <w:sz w:val="16"/>
                <w:szCs w:val="16"/>
              </w:rPr>
              <w:t xml:space="preserve">divide by a </w:t>
            </w:r>
            <w:proofErr w:type="spellStart"/>
            <w:r w:rsidR="007277B8" w:rsidRPr="007277B8">
              <w:rPr>
                <w:rFonts w:ascii="Garamond" w:hAnsi="Garamond"/>
                <w:sz w:val="16"/>
                <w:szCs w:val="16"/>
              </w:rPr>
              <w:t>a</w:t>
            </w:r>
            <w:proofErr w:type="spellEnd"/>
            <w:r w:rsidR="007277B8" w:rsidRPr="007277B8">
              <w:rPr>
                <w:rFonts w:ascii="Garamond" w:hAnsi="Garamond"/>
                <w:sz w:val="16"/>
                <w:szCs w:val="16"/>
              </w:rPr>
              <w:t xml:space="preserve"> normalization to make things easier</w:t>
            </w:r>
          </w:p>
          <w:p w14:paraId="06FDEF52" w14:textId="77777777" w:rsidR="007535A5" w:rsidRDefault="007535A5" w:rsidP="0036577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AD50A45" w14:textId="61D9F6C9" w:rsidR="00CC0A62" w:rsidRPr="00CC0A62" w:rsidRDefault="00CC0A62" w:rsidP="0036577C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CC0A62">
              <w:rPr>
                <w:rFonts w:ascii="Garamond" w:hAnsi="Garamond"/>
                <w:b/>
                <w:bCs/>
                <w:sz w:val="16"/>
                <w:szCs w:val="16"/>
              </w:rPr>
              <w:t>BC:</w:t>
            </w:r>
          </w:p>
          <w:p w14:paraId="60B01BBA" w14:textId="383FA699" w:rsidR="007535A5" w:rsidRPr="0036577C" w:rsidRDefault="007535A5" w:rsidP="007277B8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7535A5">
              <w:rPr>
                <w:rFonts w:ascii="Garamond" w:hAnsi="Garamond"/>
                <w:noProof/>
                <w:sz w:val="16"/>
                <w:szCs w:val="16"/>
              </w:rPr>
              <w:drawing>
                <wp:inline distT="0" distB="0" distL="0" distR="0" wp14:anchorId="08AB358C" wp14:editId="0261A826">
                  <wp:extent cx="1195170" cy="283851"/>
                  <wp:effectExtent l="0" t="0" r="0" b="0"/>
                  <wp:docPr id="856671977" name="Picture 95" descr="A math equation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671977" name="Picture 95" descr="A math equation with black text&#10;&#10;Description automatically generated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colorTemperature colorTemp="1983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66" t="11286" r="1114" b="1"/>
                          <a:stretch/>
                        </pic:blipFill>
                        <pic:spPr bwMode="auto">
                          <a:xfrm>
                            <a:off x="0" y="0"/>
                            <a:ext cx="1211558" cy="287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6449A0" w14:textId="60244B4F" w:rsidR="00CC0A62" w:rsidRPr="00CC0A62" w:rsidRDefault="00CC0A62" w:rsidP="007277B8">
            <w:pPr>
              <w:spacing w:beforeLines="80" w:before="192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CC0A62">
              <w:rPr>
                <w:rFonts w:ascii="Garamond" w:hAnsi="Garamond"/>
                <w:b/>
                <w:bCs/>
                <w:sz w:val="16"/>
                <w:szCs w:val="16"/>
              </w:rPr>
              <w:t xml:space="preserve">Optimization: Maximize </w:t>
            </w:r>
            <w:r>
              <w:rPr>
                <w:rFonts w:ascii="Garamond" w:hAnsi="Garamond"/>
                <w:b/>
                <w:bCs/>
                <w:sz w:val="16"/>
                <w:szCs w:val="16"/>
              </w:rPr>
              <w:t>Utility</w:t>
            </w:r>
            <w:r w:rsidRPr="00CC0A62">
              <w:rPr>
                <w:rFonts w:ascii="Garamond" w:hAnsi="Garamond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Garamond" w:hAnsi="Garamond"/>
                <w:b/>
                <w:bCs/>
                <w:sz w:val="16"/>
                <w:szCs w:val="16"/>
              </w:rPr>
              <w:t>under BC</w:t>
            </w:r>
          </w:p>
          <w:p w14:paraId="4FAC0385" w14:textId="001468F4" w:rsidR="000D7331" w:rsidRDefault="007535A5" w:rsidP="0036577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C, t endogenous</w:t>
            </w:r>
          </w:p>
          <w:p w14:paraId="23D48502" w14:textId="0315A859" w:rsidR="007535A5" w:rsidRPr="007535A5" w:rsidRDefault="007277B8" w:rsidP="007535A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7535A5"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697152" behindDoc="1" locked="0" layoutInCell="1" allowOverlap="1" wp14:anchorId="556034B9" wp14:editId="19F7B86B">
                  <wp:simplePos x="0" y="0"/>
                  <wp:positionH relativeFrom="column">
                    <wp:posOffset>1892935</wp:posOffset>
                  </wp:positionH>
                  <wp:positionV relativeFrom="paragraph">
                    <wp:posOffset>176530</wp:posOffset>
                  </wp:positionV>
                  <wp:extent cx="1289685" cy="428625"/>
                  <wp:effectExtent l="0" t="0" r="5715" b="3175"/>
                  <wp:wrapTight wrapText="bothSides">
                    <wp:wrapPolygon edited="0">
                      <wp:start x="0" y="0"/>
                      <wp:lineTo x="0" y="21120"/>
                      <wp:lineTo x="21483" y="21120"/>
                      <wp:lineTo x="21483" y="0"/>
                      <wp:lineTo x="0" y="0"/>
                    </wp:wrapPolygon>
                  </wp:wrapTight>
                  <wp:docPr id="389354155" name="Picture 389354155" descr="A group of equations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61045" name="Picture 1" descr="A group of equations with black text&#10;&#10;Description automatically generated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037" t="49231" r="9507" b="25475"/>
                          <a:stretch/>
                        </pic:blipFill>
                        <pic:spPr bwMode="auto">
                          <a:xfrm>
                            <a:off x="0" y="0"/>
                            <a:ext cx="1289685" cy="428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535A5" w:rsidRPr="007535A5">
              <w:rPr>
                <w:rFonts w:ascii="Garamond" w:hAnsi="Garamond"/>
                <w:noProof/>
                <w:sz w:val="16"/>
                <w:szCs w:val="16"/>
              </w:rPr>
              <w:drawing>
                <wp:inline distT="0" distB="0" distL="0" distR="0" wp14:anchorId="5C00F485" wp14:editId="5AB2D73A">
                  <wp:extent cx="1576317" cy="288627"/>
                  <wp:effectExtent l="0" t="0" r="0" b="3810"/>
                  <wp:docPr id="443299339" name="Picture 443299339" descr="A group of equations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61045" name="Picture 1" descr="A group of equations with black text&#10;&#10;Description automatically generated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45" t="17152" r="1647" b="63820"/>
                          <a:stretch/>
                        </pic:blipFill>
                        <pic:spPr bwMode="auto">
                          <a:xfrm>
                            <a:off x="0" y="0"/>
                            <a:ext cx="1629568" cy="2983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2115016" w14:textId="5D64275C" w:rsidR="007535A5" w:rsidRDefault="007535A5" w:rsidP="007277B8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i. </w:t>
            </w:r>
            <w:r w:rsidRPr="007535A5">
              <w:rPr>
                <w:rFonts w:ascii="Garamond" w:hAnsi="Garamond"/>
                <w:sz w:val="16"/>
                <w:szCs w:val="16"/>
              </w:rPr>
              <w:t xml:space="preserve">substitute C into </w:t>
            </w:r>
            <w:r w:rsidR="007277B8">
              <w:rPr>
                <w:rFonts w:ascii="Garamond" w:hAnsi="Garamond"/>
                <w:sz w:val="16"/>
                <w:szCs w:val="16"/>
              </w:rPr>
              <w:t xml:space="preserve">the </w:t>
            </w:r>
            <w:r w:rsidRPr="007535A5">
              <w:rPr>
                <w:rFonts w:ascii="Garamond" w:hAnsi="Garamond"/>
                <w:sz w:val="16"/>
                <w:szCs w:val="16"/>
              </w:rPr>
              <w:t>objective function</w:t>
            </w:r>
            <w:r w:rsidR="007277B8">
              <w:rPr>
                <w:rFonts w:ascii="Garamond" w:hAnsi="Garamond"/>
                <w:sz w:val="16"/>
                <w:szCs w:val="16"/>
              </w:rPr>
              <w:t>:</w:t>
            </w:r>
          </w:p>
          <w:p w14:paraId="477D39D4" w14:textId="77777777" w:rsidR="007277B8" w:rsidRPr="007535A5" w:rsidRDefault="007277B8" w:rsidP="007277B8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D3A2F2B" w14:textId="4E1D7969" w:rsidR="007535A5" w:rsidRPr="007535A5" w:rsidRDefault="007535A5" w:rsidP="007535A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ii. </w:t>
            </w:r>
            <w:r w:rsidRPr="007535A5">
              <w:rPr>
                <w:rFonts w:ascii="Garamond" w:hAnsi="Garamond"/>
                <w:sz w:val="16"/>
                <w:szCs w:val="16"/>
              </w:rPr>
              <w:t xml:space="preserve">Take FOC wrt N (*chain rule applied) </w:t>
            </w:r>
          </w:p>
          <w:p w14:paraId="0C302990" w14:textId="2D8EA469" w:rsidR="007535A5" w:rsidRPr="007535A5" w:rsidRDefault="00915752" w:rsidP="007535A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05344" behindDoc="0" locked="0" layoutInCell="1" allowOverlap="1" wp14:anchorId="37436392" wp14:editId="3C4788C3">
                      <wp:simplePos x="0" y="0"/>
                      <wp:positionH relativeFrom="column">
                        <wp:posOffset>1770380</wp:posOffset>
                      </wp:positionH>
                      <wp:positionV relativeFrom="paragraph">
                        <wp:posOffset>20320</wp:posOffset>
                      </wp:positionV>
                      <wp:extent cx="1028065" cy="441325"/>
                      <wp:effectExtent l="38100" t="38100" r="38735" b="41275"/>
                      <wp:wrapNone/>
                      <wp:docPr id="386817481" name="Ink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28065" cy="4413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8754900" id="Ink 8" o:spid="_x0000_s1026" type="#_x0000_t75" style="position:absolute;margin-left:139.05pt;margin-top:1.25pt;width:81.65pt;height:35.4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">
                      <v:imagedata r:id="rId26" o:title=""/>
                    </v:shape>
                  </w:pict>
                </mc:Fallback>
              </mc:AlternateContent>
            </w:r>
            <w:r w:rsidR="00CC0A62" w:rsidRPr="007535A5"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695104" behindDoc="1" locked="0" layoutInCell="1" allowOverlap="1" wp14:anchorId="75232CB2" wp14:editId="01D82DF3">
                  <wp:simplePos x="0" y="0"/>
                  <wp:positionH relativeFrom="column">
                    <wp:posOffset>1842135</wp:posOffset>
                  </wp:positionH>
                  <wp:positionV relativeFrom="paragraph">
                    <wp:posOffset>61132</wp:posOffset>
                  </wp:positionV>
                  <wp:extent cx="831215" cy="424815"/>
                  <wp:effectExtent l="0" t="0" r="0" b="0"/>
                  <wp:wrapTight wrapText="bothSides">
                    <wp:wrapPolygon edited="0">
                      <wp:start x="0" y="0"/>
                      <wp:lineTo x="0" y="20664"/>
                      <wp:lineTo x="21121" y="20664"/>
                      <wp:lineTo x="21121" y="0"/>
                      <wp:lineTo x="0" y="0"/>
                    </wp:wrapPolygon>
                  </wp:wrapTight>
                  <wp:docPr id="1265708235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708235" name="Picture 1265708235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">
                                    <a14:imgEffect>
                                      <a14:colorTemperature colorTemp="2243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61"/>
                          <a:stretch/>
                        </pic:blipFill>
                        <pic:spPr bwMode="auto">
                          <a:xfrm>
                            <a:off x="0" y="0"/>
                            <a:ext cx="831215" cy="424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C0A62"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694080" behindDoc="1" locked="0" layoutInCell="1" allowOverlap="1" wp14:anchorId="71CA61B0" wp14:editId="0061767D">
                  <wp:simplePos x="0" y="0"/>
                  <wp:positionH relativeFrom="column">
                    <wp:posOffset>1013460</wp:posOffset>
                  </wp:positionH>
                  <wp:positionV relativeFrom="paragraph">
                    <wp:posOffset>100965</wp:posOffset>
                  </wp:positionV>
                  <wp:extent cx="800100" cy="161290"/>
                  <wp:effectExtent l="0" t="0" r="0" b="3810"/>
                  <wp:wrapTight wrapText="bothSides">
                    <wp:wrapPolygon edited="0">
                      <wp:start x="0" y="0"/>
                      <wp:lineTo x="0" y="20409"/>
                      <wp:lineTo x="21257" y="20409"/>
                      <wp:lineTo x="21257" y="0"/>
                      <wp:lineTo x="0" y="0"/>
                    </wp:wrapPolygon>
                  </wp:wrapTight>
                  <wp:docPr id="613287807" name="Picture 4" descr="A close-up of a wo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287807" name="Picture 4" descr="A close-up of a word&#10;&#10;Description automatically generated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16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535A5" w:rsidRPr="007535A5">
              <w:rPr>
                <w:rFonts w:ascii="Garamond" w:hAnsi="Garamond"/>
                <w:noProof/>
                <w:sz w:val="16"/>
                <w:szCs w:val="16"/>
              </w:rPr>
              <w:drawing>
                <wp:inline distT="0" distB="0" distL="0" distR="0" wp14:anchorId="58FDFF5E" wp14:editId="1808D07C">
                  <wp:extent cx="805815" cy="382905"/>
                  <wp:effectExtent l="0" t="0" r="0" b="0"/>
                  <wp:docPr id="42261045" name="Picture 1" descr="A group of equations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61045" name="Picture 1" descr="A group of equations with black text&#10;&#10;Description automatically generated"/>
                          <pic:cNvPicPr/>
                        </pic:nvPicPr>
                        <pic:blipFill rotWithShape="1">
                          <a:blip r:embed="rId3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1">
                                    <a14:imgEffect>
                                      <a14:colorTemperature colorTemp="1746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834" t="83772" r="28137" b="-1997"/>
                          <a:stretch/>
                        </pic:blipFill>
                        <pic:spPr bwMode="auto">
                          <a:xfrm>
                            <a:off x="0" y="0"/>
                            <a:ext cx="809920" cy="3848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33BFC3" w14:textId="5122DD18" w:rsidR="00CC0A62" w:rsidRDefault="00CC0A62" w:rsidP="007535A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F2EEC37" w14:textId="6912916A" w:rsidR="00CC0A62" w:rsidRDefault="00CC0A62" w:rsidP="00CC0A6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CC0A62">
              <w:rPr>
                <w:rFonts w:ascii="Garamond" w:hAnsi="Garamond"/>
                <w:sz w:val="16"/>
                <w:szCs w:val="16"/>
              </w:rPr>
              <w:lastRenderedPageBreak/>
              <w:t xml:space="preserve">MB: if you work 1 more </w:t>
            </w:r>
            <w:proofErr w:type="spellStart"/>
            <w:r w:rsidRPr="00CC0A62">
              <w:rPr>
                <w:rFonts w:ascii="Garamond" w:hAnsi="Garamond"/>
                <w:sz w:val="16"/>
                <w:szCs w:val="16"/>
              </w:rPr>
              <w:t>hr</w:t>
            </w:r>
            <w:proofErr w:type="spellEnd"/>
            <w:r w:rsidRPr="00CC0A62">
              <w:rPr>
                <w:rFonts w:ascii="Garamond" w:hAnsi="Garamond"/>
                <w:sz w:val="16"/>
                <w:szCs w:val="16"/>
              </w:rPr>
              <w:t xml:space="preserve"> you get a certain Wage </w:t>
            </w:r>
            <w:r w:rsidRPr="00CC0A62">
              <w:rPr>
                <w:rFonts w:ascii="Garamond" w:hAnsi="Garamond"/>
                <w:sz w:val="16"/>
                <w:szCs w:val="16"/>
              </w:rPr>
              <w:sym w:font="Wingdings" w:char="F0E0"/>
            </w:r>
            <w:r w:rsidRPr="00CC0A62">
              <w:rPr>
                <w:rFonts w:ascii="Garamond" w:hAnsi="Garamond"/>
                <w:sz w:val="16"/>
                <w:szCs w:val="16"/>
              </w:rPr>
              <w:t xml:space="preserve"> increases utility by  Mu * w</w:t>
            </w:r>
          </w:p>
          <w:p w14:paraId="56503C99" w14:textId="3F6E916C" w:rsidR="00CC0A62" w:rsidRPr="007535A5" w:rsidRDefault="007277B8" w:rsidP="007535A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8C105A"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696128" behindDoc="1" locked="0" layoutInCell="1" allowOverlap="1" wp14:anchorId="5AF05A5B" wp14:editId="0A672BF8">
                  <wp:simplePos x="0" y="0"/>
                  <wp:positionH relativeFrom="column">
                    <wp:posOffset>1769561</wp:posOffset>
                  </wp:positionH>
                  <wp:positionV relativeFrom="paragraph">
                    <wp:posOffset>282575</wp:posOffset>
                  </wp:positionV>
                  <wp:extent cx="536575" cy="186690"/>
                  <wp:effectExtent l="0" t="0" r="0" b="3810"/>
                  <wp:wrapTight wrapText="bothSides">
                    <wp:wrapPolygon edited="0">
                      <wp:start x="0" y="0"/>
                      <wp:lineTo x="0" y="20571"/>
                      <wp:lineTo x="20961" y="20571"/>
                      <wp:lineTo x="20961" y="0"/>
                      <wp:lineTo x="0" y="0"/>
                    </wp:wrapPolygon>
                  </wp:wrapTight>
                  <wp:docPr id="45280355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803555" name="Picture 452803555"/>
                          <pic:cNvPicPr/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654" r="88820" b="62075"/>
                          <a:stretch/>
                        </pic:blipFill>
                        <pic:spPr bwMode="auto">
                          <a:xfrm>
                            <a:off x="0" y="0"/>
                            <a:ext cx="536575" cy="186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C0A62">
              <w:rPr>
                <w:rFonts w:ascii="Garamond" w:hAnsi="Garamond"/>
                <w:noProof/>
                <w:sz w:val="16"/>
                <w:szCs w:val="16"/>
              </w:rPr>
              <w:drawing>
                <wp:inline distT="0" distB="0" distL="0" distR="0" wp14:anchorId="33F3BA5D" wp14:editId="59220FDF">
                  <wp:extent cx="3768090" cy="251012"/>
                  <wp:effectExtent l="0" t="0" r="0" b="3175"/>
                  <wp:docPr id="71047198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471985" name="Picture 710471985"/>
                          <pic:cNvPicPr/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7" t="14621" r="246" b="8499"/>
                          <a:stretch/>
                        </pic:blipFill>
                        <pic:spPr bwMode="auto">
                          <a:xfrm>
                            <a:off x="0" y="0"/>
                            <a:ext cx="3967967" cy="2643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B63CA97" w14:textId="3837601A" w:rsidR="008C105A" w:rsidRDefault="008C105A" w:rsidP="008C105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Note:</w:t>
            </w:r>
            <w:r w:rsidRPr="008C105A">
              <w:rPr>
                <w:rFonts w:ascii="Garamond" w:hAnsi="Garamond"/>
                <w:sz w:val="16"/>
                <w:szCs w:val="16"/>
              </w:rPr>
              <w:t xml:space="preserve"> real wages </w:t>
            </w:r>
            <w:r w:rsidR="00D5765B">
              <w:rPr>
                <w:rFonts w:ascii="Garamond" w:hAnsi="Garamond"/>
                <w:sz w:val="16"/>
                <w:szCs w:val="16"/>
              </w:rPr>
              <w:t>or W/C at optimal N*</w:t>
            </w:r>
          </w:p>
          <w:p w14:paraId="439BFEA4" w14:textId="77777777" w:rsidR="008C105A" w:rsidRDefault="008C105A" w:rsidP="008C105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F610C82" w14:textId="7BB58C01" w:rsidR="008C105A" w:rsidRDefault="008C105A" w:rsidP="008C105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i</w:t>
            </w:r>
            <w:r w:rsidR="00D5765B">
              <w:rPr>
                <w:rFonts w:ascii="Garamond" w:hAnsi="Garamond"/>
                <w:sz w:val="16"/>
                <w:szCs w:val="16"/>
              </w:rPr>
              <w:t>ii</w:t>
            </w:r>
            <w:r>
              <w:rPr>
                <w:rFonts w:ascii="Garamond" w:hAnsi="Garamond"/>
                <w:sz w:val="16"/>
                <w:szCs w:val="16"/>
              </w:rPr>
              <w:t>. Rewrite</w:t>
            </w:r>
          </w:p>
          <w:p w14:paraId="2EA03560" w14:textId="6DCDE4B9" w:rsidR="008C105A" w:rsidRPr="008C105A" w:rsidRDefault="00915752" w:rsidP="007277B8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12512" behindDoc="0" locked="0" layoutInCell="1" allowOverlap="1" wp14:anchorId="5930B7BB" wp14:editId="2989000A">
                      <wp:simplePos x="0" y="0"/>
                      <wp:positionH relativeFrom="column">
                        <wp:posOffset>1732915</wp:posOffset>
                      </wp:positionH>
                      <wp:positionV relativeFrom="paragraph">
                        <wp:posOffset>-57150</wp:posOffset>
                      </wp:positionV>
                      <wp:extent cx="870480" cy="334010"/>
                      <wp:effectExtent l="38100" t="38100" r="0" b="34290"/>
                      <wp:wrapNone/>
                      <wp:docPr id="1819554091" name="Ink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70480" cy="3340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F47D7B5" id="Ink 15" o:spid="_x0000_s1026" type="#_x0000_t75" style="position:absolute;margin-left:136.1pt;margin-top:-4.85pt;width:69.25pt;height:27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">
                      <v:imagedata r:id="rId35" o:title=""/>
                    </v:shape>
                  </w:pict>
                </mc:Fallback>
              </mc:AlternateContent>
            </w:r>
            <w:r w:rsidR="007277B8">
              <w:rPr>
                <w:rFonts w:ascii="Garamond" w:hAnsi="Garamond"/>
                <w:sz w:val="16"/>
                <w:szCs w:val="16"/>
              </w:rPr>
              <w:t xml:space="preserve">Considering: Ct = Yt and Yt = </w:t>
            </w:r>
            <w:proofErr w:type="spellStart"/>
            <w:r w:rsidR="007277B8">
              <w:rPr>
                <w:rFonts w:ascii="Garamond" w:hAnsi="Garamond"/>
                <w:sz w:val="16"/>
                <w:szCs w:val="16"/>
              </w:rPr>
              <w:t>AtNt</w:t>
            </w:r>
            <w:proofErr w:type="spellEnd"/>
            <w:r w:rsidR="007277B8">
              <w:rPr>
                <w:rFonts w:ascii="Garamond" w:hAnsi="Garamond"/>
                <w:sz w:val="16"/>
                <w:szCs w:val="16"/>
              </w:rPr>
              <w:t xml:space="preserve">   ---&gt;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t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5"/>
                  <w:szCs w:val="15"/>
                </w:rPr>
                <m:t xml:space="preserve">=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5"/>
                          <w:szCs w:val="15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5"/>
                              <w:szCs w:val="15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t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5"/>
                                  <w:szCs w:val="15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t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15"/>
                      <w:szCs w:val="15"/>
                    </w:rPr>
                    <m:t>a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5"/>
                      <w:szCs w:val="15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15"/>
                      <w:szCs w:val="15"/>
                    </w:rPr>
                    <m:t>t</m:t>
                  </m:r>
                </m:sub>
              </m:sSub>
            </m:oMath>
          </w:p>
          <w:p w14:paraId="532C70E7" w14:textId="2BA41D9D" w:rsidR="008C105A" w:rsidRDefault="008C105A" w:rsidP="008C105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213A141" w14:textId="68F00313" w:rsidR="008C105A" w:rsidRPr="008C105A" w:rsidRDefault="007277B8" w:rsidP="007277B8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Note; </w:t>
            </w:r>
            <w:r w:rsidR="008C105A" w:rsidRPr="008C105A">
              <w:rPr>
                <w:rFonts w:ascii="Garamond" w:hAnsi="Garamond"/>
                <w:sz w:val="16"/>
                <w:szCs w:val="16"/>
              </w:rPr>
              <w:t xml:space="preserve">The real marginal cost is equal to the real wage divided by productivity A, </w:t>
            </w:r>
            <w:r>
              <w:rPr>
                <w:rFonts w:ascii="Garamond" w:hAnsi="Garamond"/>
                <w:sz w:val="16"/>
                <w:szCs w:val="16"/>
              </w:rPr>
              <w:t>h</w:t>
            </w:r>
            <w:r w:rsidR="008C105A" w:rsidRPr="008C105A">
              <w:rPr>
                <w:rFonts w:ascii="Garamond" w:hAnsi="Garamond"/>
                <w:sz w:val="16"/>
                <w:szCs w:val="16"/>
              </w:rPr>
              <w:t>ence:</w:t>
            </w: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8C105A" w:rsidRPr="008C105A">
              <w:rPr>
                <w:rFonts w:ascii="Garamond" w:hAnsi="Garamond"/>
                <w:sz w:val="16"/>
                <w:szCs w:val="16"/>
              </w:rPr>
              <w:t xml:space="preserve">MC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l-GR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l-GR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l-GR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l-GR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l-GR"/>
                        </w:rPr>
                        <m:t>α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l-GR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l-GR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l-GR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l-GR"/>
                        </w:rPr>
                        <m:t>α</m:t>
                      </m:r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 xml:space="preserve"> </m:t>
                      </m:r>
                    </m:sup>
                  </m:sSubSup>
                </m:den>
              </m:f>
            </m:oMath>
          </w:p>
          <w:p w14:paraId="16F20A6D" w14:textId="548DA3C5" w:rsidR="008C105A" w:rsidRPr="007277B8" w:rsidRDefault="008C105A" w:rsidP="007277B8">
            <w:pPr>
              <w:spacing w:beforeLines="20" w:before="48" w:afterLines="20" w:after="48"/>
              <w:ind w:left="144"/>
              <w:rPr>
                <w:rFonts w:ascii="Garamond" w:hAnsi="Garamond"/>
                <w:iCs/>
                <w:sz w:val="16"/>
                <w:szCs w:val="16"/>
              </w:rPr>
            </w:pPr>
            <w:r w:rsidRPr="008C105A">
              <w:rPr>
                <w:rFonts w:ascii="Garamond" w:hAnsi="Garamond"/>
                <w:iCs/>
                <w:sz w:val="16"/>
                <w:szCs w:val="16"/>
              </w:rPr>
              <w:t xml:space="preserve">If we now want to compute the elasticity of the real marginal cost to output, we compute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  <w:lang w:val="el-GR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  <w:lang w:val="el-GR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</w:rPr>
                    <m:t xml:space="preserve"> MC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  <w:lang w:val="el-GR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</w:rPr>
                    <m:t xml:space="preserve"> Y</m:t>
                  </m:r>
                </m:den>
              </m:f>
            </m:oMath>
            <w:r w:rsidRPr="008C105A">
              <w:rPr>
                <w:rFonts w:ascii="Garamond" w:hAnsi="Garamond"/>
                <w:iCs/>
                <w:sz w:val="16"/>
                <w:szCs w:val="16"/>
              </w:rPr>
              <w:t xml:space="preserve"> *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MC</m:t>
                  </m:r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 xml:space="preserve">   </m:t>
              </m:r>
            </m:oMath>
            <w:r w:rsidRPr="007277B8">
              <w:rPr>
                <w:rFonts w:ascii="Garamond" w:hAnsi="Garamond"/>
                <w:iCs/>
                <w:sz w:val="13"/>
                <w:szCs w:val="13"/>
              </w:rPr>
              <w:sym w:font="Wingdings" w:char="F0E0"/>
            </w:r>
            <w:r w:rsidRPr="007277B8">
              <w:rPr>
                <w:rFonts w:ascii="Garamond" w:hAnsi="Garamond"/>
                <w:iCs/>
                <w:sz w:val="16"/>
                <w:szCs w:val="16"/>
              </w:rPr>
              <w:t xml:space="preserve"> </w:t>
            </w:r>
            <w:r w:rsidR="007277B8">
              <w:rPr>
                <w:rFonts w:ascii="Garamond" w:hAnsi="Garamond"/>
                <w:iCs/>
                <w:sz w:val="16"/>
                <w:szCs w:val="16"/>
              </w:rPr>
              <w:t xml:space="preserve"> </w:t>
            </w:r>
            <w:r w:rsidR="007277B8" w:rsidRPr="007277B8">
              <w:rPr>
                <w:rFonts w:ascii="Garamond" w:hAnsi="Garamond"/>
                <w:iCs/>
                <w:sz w:val="16"/>
                <w:szCs w:val="16"/>
              </w:rPr>
              <w:t>e</w:t>
            </w:r>
            <w:r w:rsidRPr="007277B8">
              <w:rPr>
                <w:rFonts w:ascii="Garamond" w:hAnsi="Garamond"/>
                <w:iCs/>
                <w:sz w:val="16"/>
                <w:szCs w:val="16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16"/>
                      <w:szCs w:val="16"/>
                      <w:lang w:val="el-GR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  <w:lang w:val="el-GR"/>
                    </w:rPr>
                    <m:t>α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  <w:lang w:val="it-IT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  <w:lang w:val="it-IT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6"/>
                          <w:szCs w:val="16"/>
                          <w:lang w:val="el-GR"/>
                        </w:rPr>
                        <m:t>α</m:t>
                      </m:r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-1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  <w:lang w:val="el-GR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l-GR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6"/>
                          <w:szCs w:val="16"/>
                          <w:lang w:val="el-GR"/>
                        </w:rP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6"/>
                          <w:szCs w:val="16"/>
                          <w:lang w:val="el-GR"/>
                        </w:rPr>
                        <m:t>α</m:t>
                      </m:r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 xml:space="preserve">* 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  <w:lang w:val="el-GR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  <w:lang w:val="el-GR"/>
                    </w:rPr>
                    <m:t>Y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  <w:lang w:val="el-GR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  <w:lang w:val="el-GR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l-GR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l-GR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l-GR"/>
                            </w:rPr>
                            <m:t>α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  <w:lang w:val="el-GR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l-GR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l-GR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l-GR"/>
                            </w:rPr>
                            <m:t>α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 xml:space="preserve"> </m:t>
                          </m:r>
                        </m:sup>
                      </m:sSubSup>
                    </m:den>
                  </m:f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r>
                <w:rPr>
                  <w:rFonts w:ascii="Cambria Math" w:hAnsi="Cambria Math"/>
                  <w:sz w:val="16"/>
                  <w:szCs w:val="16"/>
                  <w:lang w:val="el-GR"/>
                </w:rPr>
                <m:t>α</m:t>
              </m:r>
            </m:oMath>
            <w:r w:rsidRPr="007277B8">
              <w:rPr>
                <w:rFonts w:ascii="Garamond" w:hAnsi="Garamond"/>
                <w:iCs/>
                <w:sz w:val="16"/>
                <w:szCs w:val="16"/>
              </w:rPr>
              <w:t xml:space="preserve">   </w:t>
            </w:r>
          </w:p>
          <w:p w14:paraId="5E86A4B4" w14:textId="58D0AF0E" w:rsidR="008C105A" w:rsidRPr="008C105A" w:rsidRDefault="008C105A" w:rsidP="008C105A">
            <w:pPr>
              <w:spacing w:beforeLines="20" w:before="48" w:afterLines="20" w:after="48"/>
              <w:ind w:left="144"/>
              <w:rPr>
                <w:rFonts w:ascii="Garamond" w:hAnsi="Garamond"/>
                <w:iCs/>
                <w:sz w:val="16"/>
                <w:szCs w:val="16"/>
              </w:rPr>
            </w:pPr>
            <w:r w:rsidRPr="008C105A">
              <w:rPr>
                <w:rFonts w:ascii="Garamond" w:hAnsi="Garamond"/>
                <w:iCs/>
                <w:sz w:val="16"/>
                <w:szCs w:val="16"/>
              </w:rPr>
              <w:t>As Output increases by 1% the real marginal cost will increase by a%. This is a typical result (increasing costs at the margin) in models where we do not have internal economics of scale.</w:t>
            </w:r>
          </w:p>
          <w:p w14:paraId="13FE3CEB" w14:textId="77777777" w:rsidR="00D5765B" w:rsidRDefault="00D5765B" w:rsidP="007277B8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47F560AD" w14:textId="77777777" w:rsidR="004E6F1D" w:rsidRDefault="004E6F1D" w:rsidP="007277B8">
            <w:pPr>
              <w:spacing w:before="48" w:after="48"/>
              <w:ind w:left="0"/>
            </w:pPr>
          </w:p>
          <w:p w14:paraId="2B8AAB2F" w14:textId="77777777" w:rsidR="004E6F1D" w:rsidRDefault="004E6F1D" w:rsidP="007277B8">
            <w:pPr>
              <w:pBdr>
                <w:top w:val="double" w:sz="4" w:space="0" w:color="auto"/>
              </w:pBdr>
              <w:spacing w:before="48" w:after="48"/>
              <w:ind w:left="144"/>
            </w:pPr>
          </w:p>
          <w:p w14:paraId="502CEDBE" w14:textId="77777777" w:rsidR="00A24B78" w:rsidRPr="00311FD2" w:rsidRDefault="00A24B78" w:rsidP="007277B8">
            <w:pPr>
              <w:spacing w:before="48" w:after="48"/>
              <w:ind w:left="0"/>
            </w:pPr>
          </w:p>
        </w:tc>
      </w:tr>
    </w:tbl>
    <w:p w14:paraId="0FFA282A" w14:textId="77777777" w:rsidR="004F03F5" w:rsidRPr="004F03F5" w:rsidRDefault="004F03F5" w:rsidP="00EB540E">
      <w:pPr>
        <w:spacing w:before="48" w:after="48"/>
        <w:ind w:left="0"/>
      </w:pPr>
    </w:p>
    <w:sectPr w:rsidR="004F03F5" w:rsidRPr="004F03F5" w:rsidSect="008D2BE1">
      <w:pgSz w:w="12240" w:h="15840" w:code="1"/>
      <w:pgMar w:top="432" w:right="432" w:bottom="288" w:left="43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FCCA23" w14:textId="77777777" w:rsidR="008D2BE1" w:rsidRDefault="008D2BE1" w:rsidP="00F316AD">
      <w:pPr>
        <w:spacing w:before="48" w:after="48"/>
      </w:pPr>
      <w:r>
        <w:separator/>
      </w:r>
    </w:p>
  </w:endnote>
  <w:endnote w:type="continuationSeparator" w:id="0">
    <w:p w14:paraId="5998B4F1" w14:textId="77777777" w:rsidR="008D2BE1" w:rsidRDefault="008D2BE1" w:rsidP="00F316AD">
      <w:pPr>
        <w:spacing w:before="48" w:after="48"/>
      </w:pPr>
      <w:r>
        <w:continuationSeparator/>
      </w:r>
    </w:p>
  </w:endnote>
  <w:endnote w:type="continuationNotice" w:id="1">
    <w:p w14:paraId="219B258A" w14:textId="77777777" w:rsidR="008D2BE1" w:rsidRDefault="008D2BE1">
      <w:pPr>
        <w:spacing w:before="48" w:after="48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230ED" w14:textId="77777777" w:rsidR="008D2BE1" w:rsidRDefault="008D2BE1" w:rsidP="00F316AD">
      <w:pPr>
        <w:spacing w:before="48" w:after="48"/>
      </w:pPr>
      <w:r>
        <w:separator/>
      </w:r>
    </w:p>
  </w:footnote>
  <w:footnote w:type="continuationSeparator" w:id="0">
    <w:p w14:paraId="5FCFFA37" w14:textId="77777777" w:rsidR="008D2BE1" w:rsidRDefault="008D2BE1" w:rsidP="00F316AD">
      <w:pPr>
        <w:spacing w:before="48" w:after="48"/>
      </w:pPr>
      <w:r>
        <w:continuationSeparator/>
      </w:r>
    </w:p>
  </w:footnote>
  <w:footnote w:type="continuationNotice" w:id="1">
    <w:p w14:paraId="6283E7C6" w14:textId="77777777" w:rsidR="008D2BE1" w:rsidRDefault="008D2BE1">
      <w:pPr>
        <w:spacing w:before="48" w:after="48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5124">
    <w:abstractNumId w:val="2"/>
  </w:num>
  <w:num w:numId="2" w16cid:durableId="422535719">
    <w:abstractNumId w:val="0"/>
  </w:num>
  <w:num w:numId="3" w16cid:durableId="1810049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removePersonalInformation/>
  <w:removeDateAndTime/>
  <w:hideSpellingErrors/>
  <w:hideGrammaticalErrors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D5B"/>
    <w:rsid w:val="00000AEC"/>
    <w:rsid w:val="0002353C"/>
    <w:rsid w:val="000238CE"/>
    <w:rsid w:val="000453C1"/>
    <w:rsid w:val="00064602"/>
    <w:rsid w:val="00065553"/>
    <w:rsid w:val="000D7331"/>
    <w:rsid w:val="000E1D44"/>
    <w:rsid w:val="000E25B8"/>
    <w:rsid w:val="00137C2D"/>
    <w:rsid w:val="0015252B"/>
    <w:rsid w:val="0016696C"/>
    <w:rsid w:val="00186FDF"/>
    <w:rsid w:val="00194350"/>
    <w:rsid w:val="001A4DBF"/>
    <w:rsid w:val="001A6D5B"/>
    <w:rsid w:val="001B744B"/>
    <w:rsid w:val="001C4A17"/>
    <w:rsid w:val="0020696E"/>
    <w:rsid w:val="00210701"/>
    <w:rsid w:val="00214991"/>
    <w:rsid w:val="002356A2"/>
    <w:rsid w:val="00260B1C"/>
    <w:rsid w:val="00271A16"/>
    <w:rsid w:val="002745A5"/>
    <w:rsid w:val="00280DBB"/>
    <w:rsid w:val="00294052"/>
    <w:rsid w:val="0029770D"/>
    <w:rsid w:val="002D12DA"/>
    <w:rsid w:val="002D63F6"/>
    <w:rsid w:val="003019B2"/>
    <w:rsid w:val="00311FD2"/>
    <w:rsid w:val="003220F2"/>
    <w:rsid w:val="0033248B"/>
    <w:rsid w:val="003334FA"/>
    <w:rsid w:val="00343D29"/>
    <w:rsid w:val="0034688D"/>
    <w:rsid w:val="0036577C"/>
    <w:rsid w:val="00366C2A"/>
    <w:rsid w:val="003A08F7"/>
    <w:rsid w:val="003A4ADA"/>
    <w:rsid w:val="003E7565"/>
    <w:rsid w:val="003F2D42"/>
    <w:rsid w:val="0040233B"/>
    <w:rsid w:val="00446803"/>
    <w:rsid w:val="00471FD0"/>
    <w:rsid w:val="00481994"/>
    <w:rsid w:val="004B5F10"/>
    <w:rsid w:val="004D3A4C"/>
    <w:rsid w:val="004E6F1D"/>
    <w:rsid w:val="004F03F5"/>
    <w:rsid w:val="004F531F"/>
    <w:rsid w:val="00511A6E"/>
    <w:rsid w:val="005630CF"/>
    <w:rsid w:val="0057534A"/>
    <w:rsid w:val="00576F90"/>
    <w:rsid w:val="005C0BE7"/>
    <w:rsid w:val="005E4B65"/>
    <w:rsid w:val="00604967"/>
    <w:rsid w:val="00605A5B"/>
    <w:rsid w:val="00611CD0"/>
    <w:rsid w:val="00647EE2"/>
    <w:rsid w:val="006739BE"/>
    <w:rsid w:val="00692B82"/>
    <w:rsid w:val="006C60E6"/>
    <w:rsid w:val="006E5801"/>
    <w:rsid w:val="006E70D3"/>
    <w:rsid w:val="006F13AA"/>
    <w:rsid w:val="007127A0"/>
    <w:rsid w:val="007277B8"/>
    <w:rsid w:val="007302D3"/>
    <w:rsid w:val="00742A54"/>
    <w:rsid w:val="007535A5"/>
    <w:rsid w:val="00782AEB"/>
    <w:rsid w:val="007A0B62"/>
    <w:rsid w:val="007A3D57"/>
    <w:rsid w:val="007B0F94"/>
    <w:rsid w:val="007B3957"/>
    <w:rsid w:val="008007A8"/>
    <w:rsid w:val="0084513D"/>
    <w:rsid w:val="0084569D"/>
    <w:rsid w:val="0084757D"/>
    <w:rsid w:val="00852412"/>
    <w:rsid w:val="00872A76"/>
    <w:rsid w:val="008A01CE"/>
    <w:rsid w:val="008C105A"/>
    <w:rsid w:val="008C5144"/>
    <w:rsid w:val="008D0091"/>
    <w:rsid w:val="008D2BE1"/>
    <w:rsid w:val="008D2E29"/>
    <w:rsid w:val="009079F3"/>
    <w:rsid w:val="00915752"/>
    <w:rsid w:val="00927425"/>
    <w:rsid w:val="00931A73"/>
    <w:rsid w:val="009538EE"/>
    <w:rsid w:val="009A7E48"/>
    <w:rsid w:val="009C0059"/>
    <w:rsid w:val="009C0C11"/>
    <w:rsid w:val="009D1B58"/>
    <w:rsid w:val="009F6F67"/>
    <w:rsid w:val="00A005D6"/>
    <w:rsid w:val="00A03035"/>
    <w:rsid w:val="00A05F52"/>
    <w:rsid w:val="00A107D9"/>
    <w:rsid w:val="00A10C09"/>
    <w:rsid w:val="00A134EE"/>
    <w:rsid w:val="00A23870"/>
    <w:rsid w:val="00A24B78"/>
    <w:rsid w:val="00A63F8D"/>
    <w:rsid w:val="00A73DEB"/>
    <w:rsid w:val="00A76A25"/>
    <w:rsid w:val="00A77921"/>
    <w:rsid w:val="00AA3D91"/>
    <w:rsid w:val="00AA3EF7"/>
    <w:rsid w:val="00AC0430"/>
    <w:rsid w:val="00B471FA"/>
    <w:rsid w:val="00B575FB"/>
    <w:rsid w:val="00BF7B29"/>
    <w:rsid w:val="00C064CA"/>
    <w:rsid w:val="00C1095A"/>
    <w:rsid w:val="00C36587"/>
    <w:rsid w:val="00C55791"/>
    <w:rsid w:val="00C55A77"/>
    <w:rsid w:val="00C55D85"/>
    <w:rsid w:val="00C77211"/>
    <w:rsid w:val="00CA2273"/>
    <w:rsid w:val="00CC0A62"/>
    <w:rsid w:val="00CD008D"/>
    <w:rsid w:val="00CD50FD"/>
    <w:rsid w:val="00CD7F27"/>
    <w:rsid w:val="00CE2B1B"/>
    <w:rsid w:val="00CE4EAB"/>
    <w:rsid w:val="00CE7496"/>
    <w:rsid w:val="00CE7525"/>
    <w:rsid w:val="00CF1FD7"/>
    <w:rsid w:val="00D05DEF"/>
    <w:rsid w:val="00D255E1"/>
    <w:rsid w:val="00D365FA"/>
    <w:rsid w:val="00D47124"/>
    <w:rsid w:val="00D5765B"/>
    <w:rsid w:val="00D834F0"/>
    <w:rsid w:val="00DC715A"/>
    <w:rsid w:val="00DD5D7B"/>
    <w:rsid w:val="00DE7CC5"/>
    <w:rsid w:val="00E05A8E"/>
    <w:rsid w:val="00E10F01"/>
    <w:rsid w:val="00E11608"/>
    <w:rsid w:val="00E61BAC"/>
    <w:rsid w:val="00E842E3"/>
    <w:rsid w:val="00EB3739"/>
    <w:rsid w:val="00EB540E"/>
    <w:rsid w:val="00EB7056"/>
    <w:rsid w:val="00EE2991"/>
    <w:rsid w:val="00EE2BDB"/>
    <w:rsid w:val="00F012B4"/>
    <w:rsid w:val="00F316AD"/>
    <w:rsid w:val="00F42EBA"/>
    <w:rsid w:val="00F4501B"/>
    <w:rsid w:val="00F4615D"/>
    <w:rsid w:val="00F67ADF"/>
    <w:rsid w:val="00F7416C"/>
    <w:rsid w:val="00F91E10"/>
    <w:rsid w:val="00FB34EE"/>
    <w:rsid w:val="00FC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E5D3F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ind w:left="21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semiHidden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  <w:style w:type="paragraph" w:customStyle="1" w:styleId="contentstandard">
    <w:name w:val="contentstandard"/>
    <w:basedOn w:val="Normal"/>
    <w:rsid w:val="004E6F1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1.wdp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21" Type="http://schemas.openxmlformats.org/officeDocument/2006/relationships/image" Target="media/image9.png"/><Relationship Id="rId34" Type="http://schemas.openxmlformats.org/officeDocument/2006/relationships/customXml" Target="ink/ink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customXml" Target="ink/ink1.xml"/><Relationship Id="rId25" Type="http://schemas.openxmlformats.org/officeDocument/2006/relationships/customXml" Target="ink/ink2.xml"/><Relationship Id="rId33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1.png"/><Relationship Id="rId32" Type="http://schemas.openxmlformats.org/officeDocument/2006/relationships/image" Target="media/image16.png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microsoft.com/office/2007/relationships/hdphoto" Target="media/hdphoto2.wdp"/><Relationship Id="rId23" Type="http://schemas.openxmlformats.org/officeDocument/2006/relationships/image" Target="media/image10.png"/><Relationship Id="rId28" Type="http://schemas.microsoft.com/office/2007/relationships/hdphoto" Target="media/hdphoto4.wdp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31" Type="http://schemas.microsoft.com/office/2007/relationships/hdphoto" Target="media/hdphoto5.wdp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microsoft.com/office/2007/relationships/hdphoto" Target="media/hdphoto3.wdp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openxmlformats.org/officeDocument/2006/relationships/image" Target="media/image18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essandro/Library/Group%20Containers/UBF8T346G9.Office/User%20Content.localized/Templates.localized/bets%20of%20the%20best%20best%20best%20best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1T21:54:59.5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26 105 24575,'0'40'0,"0"42"0,0-27 0,0 2 0,0 4 0,0-1 0,0 34 0,0-27 0,0-10 0,0-3 0,0-3 0,1-6 0,2-11 0,0-13 0,0-10 0,-1-6 0,1-2 0,-1-3 0,1 0 0,-1 0 0,0-2 0,-1 0 0,1 0 0,7 1 0,11 0 0,32 1 0,42 0 0,-26-1 0,7 2 0,19 3 0,5 2-428,-23 0 1,3 2 0,1 1 427,9 1 0,2 2 0,1 2 0,5 1 0,2 1 0,-2 1 0,-3-1 0,-1 0 0,-1-1-161,-8 0 1,-2 0 0,-3-1 160,-9-1 0,-4-1 0,-2 0 0,15 2 0,-6-2 0,-12-2 0,-6-2 0,21 2 0,-32-5 1251,-21-4-1251,-12 0 512,-7-1-512,-2 0 0,-1-1 0,-1-1 0,0-1 0,0 0 0,0-2 0,0-1 0,0-5 0,0-9 0,-4-22 0,-4-36 0,3 23 0,0-6 0,-2-17 0,2-4 0,0-3 0,2 1 0,0 6 0,0 3 0,2 15 0,-1 6 0,0-10 0,-1 31 0,1 21 0,1 6 0,0 4 0,1 0 0,0-1 0,-1 1 0,1 1 0,-1 0 0,0-1 0,1 0 0,0 0 0,0 0 0,0 0 0,0-2 0,1-3 0,1-2 0,3-3 0,0-1 0,-1 0 0,-1 1 0,-1 3 0,-2 3 0,0 2 0,0 3 0,-3 0 0,-10 1 0,-67-2 0,1-3 0,-13-2 0,13 0 0,-6-1 0,-2 0-338,14 2 1,-3-1-1,0 1 1,2 0 337,-19-1 0,0 0 0,4 2 0,8 1 0,3 1 0,2 1 0,-21 3 0,4 1 0,12 1 0,3 2 0,9 1 0,4 1 0,10-1 0,2 1 0,-36 3 0,28-6 1350,21-4-1350,16-1 0,10 0 0,7 0 0,3 0 0,1 1 0,1 0 0,-5 0 0,-14 0 0,-20 0 0,-18 2 0,-7 3 0,10 1 0,19 0 0,18-2 0,12-2 0,6 0 0,3-1 0,1 0 0,-1-1 0,-1 0 0</inkml:trace>
  <inkml:trace contextRef="#ctx0" brushRef="#br0" timeOffset="2116">2855 750 24575,'0'0'0</inkml:trace>
  <inkml:trace contextRef="#ctx0" brushRef="#br0" timeOffset="3485">2879 575 24575,'0'-8'0,"0"-9"0,-1-16 0,-5-16 0,-2-4 0,1 9 0,2 11 0,5 18 0,0 2 0,0 4 0,0-4 0,0-8 0,0-5 0,2-4 0,1 2 0,2 4 0,0 6 0,-2 5 0,-2 4 0,0 2 0,-1 2 0,0 1 0,0 2 0,0 0 0,0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1T21:55:15.0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106 24 24575,'0'17'0,"0"25"0,0 50 0,0-32 0,0 3 0,0 7 0,0 1 0,0-4 0,0-2 0,0-10 0,0-2 0,0 47 0,0-9 0,0-4 0,0-9 0,0-14 0,0-15 0,0-19 0,0-10 0,0-9 0,1-5 0,0-3 0,2-2 0,3-1 0,7 0 0,12 0 0,16 0 0,14 1 0,11 1 0,4 0 0,8 0 0,5-1 0,2-1 0,-1 0 0,-9 0 0,-11 0 0,-9 0 0,-7 0 0,0 0 0,5 0 0,11 0 0,5 0 0,3 0 0,-1 0 0,-7 0 0,-9 0 0,-12 0 0,-12-1 0,-4-1 0,-1-1 0,3-2 0,5 0 0,7 1 0,5 2 0,0 2 0,-6 0 0,-10 0 0,-11 0 0,-7-1 0,2-2 0,9-3 0,18-2 0,18-1 0,9-1 0,-4 1 0,-15 2 0,-15 2 0,-14 2 0,-9 2 0,-5 0 0,-2 1 0,4 0 0,25 0 0,32 0 0,-15 0 0,3 0 0,5 0 0,0 0 0,-3 0 0,-4 0 0,27 0 0,-33 0 0,-22-2 0,-16 0 0,-6-6 0,-5-1 0,-2 0 0,1 0 0,1 3 0,2 0 0,0 0 0,1-2 0,-1-2 0,1-2 0,-3-3 0,1-5 0,1-6 0,-1-2 0,0-7 0,-7-9 0,-11-17 0,-8-15 0,-5-5 0,6 10 0,9 20 0,6 9 0,-2-4 0,-6-11 0,-4-9 0,4 8 0,7 16 0,8 17 0,4 13 0,2 5 0,0 2 0,-1-1 0,0-3 0,-3-7 0,-1-7 0,1-2 0,-1 0 0,2 9 0,1 6 0,1 6 0,1 1 0,0-1 0,0-4 0,0-2 0,0 0 0,-2 4 0,2 4 0,-2 2 0</inkml:trace>
  <inkml:trace contextRef="#ctx0" brushRef="#br0" timeOffset="1799">1 1 24575,'11'0'0,"25"0"0,12 0 0,8 0 0,22 0 0,6 0 0,-14 0 0,3 0 0,1 0 0,0 0 0,1 0 0,-2 0 0,24 0 0,0 0 0,-25 0 0,1 0 0,-5 0 0,3 0 0,-4 0 0,9 0 0,-6 0 0,-2 0 0,-12 0 0,-10 0 0,-3 0 0,0 1 0,2 0 0,1 3 0,-4-1 0,-3 0 0,-3-2 0,0-1 0,4 2 0,5 2 0,5 3 0,1 1 0,-3 0 0,-4-2 0,-5-1 0,0-2 0,2 1 0,2 0 0,3-2 0,-3 0 0,-4-2 0,-8 1 0,-8 1 0,-9-1 0,-5 1 0,-5-1 0,-3-1 0,-1-3 0,0 0 0,0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1T21:55:38.0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184 82 24575,'0'39'0,"0"6"0,0 18 0,0 7 0,0-2 0,0-7 0,0-10 0,0-12 0,0-6 0,0-4 0,0 0 0,0-1 0,0-2 0,0-5 0,0-6 0,0-6 0,1-5 0,1-2 0,-1-1 0,0 1 0,0-1 0,1 1 0,-1 1 0,-1-1 0,0 1 0,0 2 0,0 8 0,0 8 0,0 5 0,0-3 0,0-8 0,0-8 0,0-4 0</inkml:trace>
  <inkml:trace contextRef="#ctx0" brushRef="#br0" timeOffset="1468">16 712 24575,'28'0'0,"10"0"0,18 0 0,15 0 0,8 0 0,-21 0 0,2 0 0,33 0 0,4 0 0,-13-1 0,-1 2 0,3 0 0,0 2 0,-1 2 0,-1 1 0,-9 0 0,-5 2 0,-19 0 0,-3 1 0,38 4 0,-14-5 0,-11-3 0,-10-4 0,-8 1 0,-9 0 0,-9 0 0,-7-1 0,-6-1 0,-3 0 0,11 2 0,22 4 0,27 5 0,14 6 0,-7 1 0,-22-3 0,-22-6 0,-15-5 0,-5-3 0,5-1 0,6 0 0,4 0 0,-3 0 0,-5 0 0,-8 0 0,-5 0 0,-3 0 0</inkml:trace>
  <inkml:trace contextRef="#ctx0" brushRef="#br0" timeOffset="3267">2032 0 24575,'0'24'0,"0"66"0,0-26 0,0-7 0,0-1 0,-1 8 0,-2 2 0,-3 5 0,-2-1 0,1-11 0,2-15 0,2-18 0,2-11 0,1-6 0,0-2 0,0-3 0,0-1 0,0-1 0,0 4 0,0 11 0,0 14 0,0 9 0,0 1 0,0-10 0,0-12 0,0-12 0,0-3 0</inkml:trace>
  <inkml:trace contextRef="#ctx0" brushRef="#br0" timeOffset="5168">1 60 24575,'30'0'0,"52"0"0,-25 0 0,4 0 0,7 0 0,6 0 0,-4 0 0,5 0 0,-4 0 0,6 2 0,-1 1 0,15 0 0,-4 3 0,12 7 0,-43 0 0,-9-4 0,1-6 0,8-3 0,6 2 0,4 2 0,0 4 0,-6 2 0,-6 1 0,-5 0 0,-2-2 0,3-1 0,4 0 0,6 2 0,4 0 0,-1 0 0,-5 1 0,-8-1 0,-6-3 0,-4-3 0,1-2 0,2-1 0,2 2 0,-2 1 0,-3-1 0,-8-1 0,-7 0 0,-8-2 0,-6 0 0,-6 1 0,-3 0 0,-1 0 0</inkml:trace>
</inkml:ink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6689FA-1C2D-45E9-88C4-1339025A6D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094491-F7FA-4D32-BC52-E766E32F6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7150BB-4A71-4D9D-8770-4548238344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bets of the best best best best.dotx</Template>
  <TotalTime>0</TotalTime>
  <Pages>2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2024-01-12T21:37:00Z</dcterms:created>
  <dcterms:modified xsi:type="dcterms:W3CDTF">2024-02-11T21:55:00Z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